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15552" w14:textId="77777777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center"/>
        <w:rPr>
          <w:sz w:val="28"/>
          <w:szCs w:val="28"/>
        </w:rPr>
      </w:pPr>
      <w:bookmarkStart w:id="0" w:name="_Hlk136285070"/>
      <w:r>
        <w:rPr>
          <w:sz w:val="28"/>
          <w:szCs w:val="28"/>
        </w:rPr>
        <w:t>СОДЕРЖАНИЕ</w:t>
      </w:r>
    </w:p>
    <w:p w14:paraId="37831663" w14:textId="77777777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AFEA783" w14:textId="485272EC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4</w:t>
      </w:r>
    </w:p>
    <w:p w14:paraId="566D145F" w14:textId="44D729B1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Раздел 1 Аналитическая часть 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6</w:t>
      </w:r>
    </w:p>
    <w:p w14:paraId="31B35ACD" w14:textId="0D67333C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1.1 Постановка задачи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6</w:t>
      </w:r>
    </w:p>
    <w:p w14:paraId="48AF3F97" w14:textId="3320EED1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1.1.1 Сущность задачи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6</w:t>
      </w:r>
    </w:p>
    <w:p w14:paraId="06276AE3" w14:textId="7F47AEAF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1.1.2 Требования к разрабатываемой информационной системе 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8</w:t>
      </w:r>
    </w:p>
    <w:p w14:paraId="313C3093" w14:textId="35457F18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1.2 Описание входной и выходной информации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9</w:t>
      </w:r>
    </w:p>
    <w:p w14:paraId="6D205463" w14:textId="46297BA2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1.3 Описание аналогов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11</w:t>
      </w:r>
    </w:p>
    <w:p w14:paraId="0C5243C4" w14:textId="3A4C633D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 2 Проектная часть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13</w:t>
      </w:r>
    </w:p>
    <w:p w14:paraId="4AFE7BF6" w14:textId="077A5BC2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Модель отношений объектов предметной области 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13</w:t>
      </w:r>
    </w:p>
    <w:p w14:paraId="1FE66A54" w14:textId="2326E636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 Функциональная модель бизнес – процессов 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13</w:t>
      </w:r>
    </w:p>
    <w:p w14:paraId="6589E9D0" w14:textId="12F81383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2.3 Логическая модель данных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15</w:t>
      </w:r>
    </w:p>
    <w:p w14:paraId="76DBAD78" w14:textId="055A6FBD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2.4 Организация информационной базы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16</w:t>
      </w:r>
    </w:p>
    <w:p w14:paraId="649ADDC9" w14:textId="16C1CEE6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2.5 Выполнение регламентов по защите и сохранности данных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17</w:t>
      </w:r>
    </w:p>
    <w:p w14:paraId="243B5857" w14:textId="43707278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 3 Реализация информационной базы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20</w:t>
      </w:r>
    </w:p>
    <w:p w14:paraId="13B8BFCD" w14:textId="77777777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3.1 Описание программно-технических средств, необходимых</w:t>
      </w:r>
    </w:p>
    <w:p w14:paraId="31A2C5CF" w14:textId="79AF479B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и использования ИС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20</w:t>
      </w:r>
    </w:p>
    <w:p w14:paraId="4C8B61BA" w14:textId="545AFDDE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Результаты тестирования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24</w:t>
      </w:r>
    </w:p>
    <w:p w14:paraId="1A30FA02" w14:textId="70ED8244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3.3</w:t>
      </w:r>
      <w:r w:rsidRPr="00D20B72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Описание программных модулей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28</w:t>
      </w:r>
    </w:p>
    <w:p w14:paraId="63F3E59B" w14:textId="3C00720C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3.4 Руководство пользователя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32</w:t>
      </w:r>
    </w:p>
    <w:p w14:paraId="1EBC6512" w14:textId="3518A69B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43</w:t>
      </w:r>
    </w:p>
    <w:p w14:paraId="3C7E1D62" w14:textId="52EDBC2A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44</w:t>
      </w:r>
    </w:p>
    <w:p w14:paraId="4D3A1B22" w14:textId="0558675C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r>
        <w:rPr>
          <w:sz w:val="28"/>
          <w:szCs w:val="28"/>
        </w:rPr>
        <w:tab/>
      </w:r>
      <w:r w:rsidR="00FC274E">
        <w:rPr>
          <w:sz w:val="28"/>
          <w:szCs w:val="28"/>
        </w:rPr>
        <w:tab/>
      </w:r>
      <w:r>
        <w:rPr>
          <w:sz w:val="28"/>
          <w:szCs w:val="28"/>
        </w:rPr>
        <w:t>45</w:t>
      </w:r>
    </w:p>
    <w:p w14:paraId="492FBBB8" w14:textId="1103F806" w:rsidR="00BE2F6D" w:rsidRDefault="002F26C3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E2F6D">
        <w:rPr>
          <w:sz w:val="28"/>
          <w:szCs w:val="28"/>
        </w:rPr>
        <w:tab/>
      </w:r>
    </w:p>
    <w:p w14:paraId="47416FEA" w14:textId="77777777" w:rsidR="00BE2F6D" w:rsidRDefault="00BE2F6D" w:rsidP="00BE2F6D">
      <w:pPr>
        <w:tabs>
          <w:tab w:val="left" w:pos="8505"/>
          <w:tab w:val="left" w:pos="9072"/>
        </w:tabs>
        <w:spacing w:line="360" w:lineRule="auto"/>
        <w:ind w:firstLine="709"/>
        <w:jc w:val="both"/>
        <w:rPr>
          <w:sz w:val="28"/>
          <w:szCs w:val="28"/>
        </w:rPr>
      </w:pPr>
    </w:p>
    <w:p w14:paraId="346F3754" w14:textId="77777777" w:rsidR="00BE2F6D" w:rsidRDefault="00BE2F6D" w:rsidP="00BE2F6D">
      <w:pPr>
        <w:tabs>
          <w:tab w:val="left" w:pos="8505"/>
          <w:tab w:val="left" w:pos="9072"/>
        </w:tabs>
        <w:spacing w:line="360" w:lineRule="auto"/>
        <w:jc w:val="center"/>
        <w:rPr>
          <w:sz w:val="28"/>
          <w:szCs w:val="28"/>
        </w:rPr>
        <w:sectPr w:rsidR="00BE2F6D" w:rsidSect="007F5A23">
          <w:footerReference w:type="default" r:id="rId8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p w14:paraId="29AA6AC2" w14:textId="77777777" w:rsidR="00BE2F6D" w:rsidRPr="000E2AAE" w:rsidRDefault="00BE2F6D" w:rsidP="00BE2F6D">
      <w:pPr>
        <w:tabs>
          <w:tab w:val="left" w:pos="8505"/>
          <w:tab w:val="left" w:pos="9072"/>
        </w:tabs>
        <w:spacing w:line="360" w:lineRule="auto"/>
        <w:jc w:val="center"/>
        <w:rPr>
          <w:sz w:val="28"/>
          <w:szCs w:val="28"/>
        </w:rPr>
      </w:pPr>
      <w:r w:rsidRPr="000E2AAE">
        <w:rPr>
          <w:sz w:val="28"/>
          <w:szCs w:val="28"/>
        </w:rPr>
        <w:lastRenderedPageBreak/>
        <w:t>ВВЕДЕНИЕ</w:t>
      </w:r>
    </w:p>
    <w:p w14:paraId="09CE54C5" w14:textId="77777777" w:rsidR="00BE2F6D" w:rsidRDefault="00BE2F6D" w:rsidP="00BE2F6D">
      <w:pPr>
        <w:tabs>
          <w:tab w:val="left" w:pos="3630"/>
          <w:tab w:val="left" w:pos="8505"/>
          <w:tab w:val="left" w:pos="9072"/>
        </w:tabs>
        <w:spacing w:line="360" w:lineRule="auto"/>
        <w:rPr>
          <w:sz w:val="28"/>
          <w:szCs w:val="28"/>
        </w:rPr>
      </w:pPr>
    </w:p>
    <w:p w14:paraId="4B96B733" w14:textId="0EA608C4" w:rsidR="00BE2F6D" w:rsidRPr="00205D4B" w:rsidRDefault="00BE2F6D" w:rsidP="00BE2F6D">
      <w:pPr>
        <w:spacing w:line="360" w:lineRule="auto"/>
        <w:ind w:firstLine="708"/>
        <w:jc w:val="both"/>
        <w:rPr>
          <w:sz w:val="28"/>
          <w:szCs w:val="28"/>
        </w:rPr>
      </w:pPr>
      <w:r w:rsidRPr="00205D4B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современном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мире</w:t>
      </w:r>
      <w:r>
        <w:rPr>
          <w:sz w:val="28"/>
          <w:szCs w:val="28"/>
        </w:rPr>
        <w:t xml:space="preserve"> </w:t>
      </w:r>
      <w:r w:rsidRPr="00277ADA">
        <w:rPr>
          <w:sz w:val="28"/>
          <w:szCs w:val="28"/>
        </w:rPr>
        <w:t xml:space="preserve">информационные технологии играют важную роль во всех сферах жизни, включая </w:t>
      </w:r>
      <w:r w:rsidR="00277ADA" w:rsidRPr="00277ADA">
        <w:rPr>
          <w:sz w:val="28"/>
          <w:szCs w:val="28"/>
        </w:rPr>
        <w:t>лесной бизнес</w:t>
      </w:r>
      <w:r w:rsidRPr="00277ADA">
        <w:rPr>
          <w:sz w:val="28"/>
          <w:szCs w:val="28"/>
        </w:rPr>
        <w:t xml:space="preserve">. С каждым годом увеличивается объем информации, которую необходимо обрабатывать и хранить, а также растет число процессов и процедур, которые нужно автоматизировать для эффективного функционирования </w:t>
      </w:r>
      <w:r w:rsidR="00277ADA">
        <w:rPr>
          <w:sz w:val="28"/>
          <w:szCs w:val="28"/>
        </w:rPr>
        <w:t>лесного</w:t>
      </w:r>
      <w:r w:rsidRPr="00277ADA">
        <w:rPr>
          <w:sz w:val="28"/>
          <w:szCs w:val="28"/>
        </w:rPr>
        <w:t xml:space="preserve"> </w:t>
      </w:r>
      <w:r w:rsidR="00277ADA">
        <w:rPr>
          <w:sz w:val="28"/>
          <w:szCs w:val="28"/>
        </w:rPr>
        <w:t>предприятия</w:t>
      </w:r>
      <w:r w:rsidRPr="00277ADA">
        <w:rPr>
          <w:sz w:val="28"/>
          <w:szCs w:val="28"/>
        </w:rPr>
        <w:t>. Одной из таких процедур является организация и управ</w:t>
      </w:r>
      <w:r w:rsidRPr="00205D4B">
        <w:rPr>
          <w:sz w:val="28"/>
          <w:szCs w:val="28"/>
        </w:rPr>
        <w:t>ление</w:t>
      </w:r>
      <w:r>
        <w:rPr>
          <w:sz w:val="28"/>
          <w:szCs w:val="28"/>
        </w:rPr>
        <w:t xml:space="preserve"> </w:t>
      </w:r>
      <w:r w:rsidR="00277ADA">
        <w:rPr>
          <w:sz w:val="28"/>
          <w:szCs w:val="28"/>
        </w:rPr>
        <w:t>различной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деятельностью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277ADA">
        <w:rPr>
          <w:sz w:val="28"/>
          <w:szCs w:val="28"/>
        </w:rPr>
        <w:t>«Бобровский лес</w:t>
      </w:r>
      <w:proofErr w:type="gramStart"/>
      <w:r w:rsidR="00277ADA">
        <w:rPr>
          <w:sz w:val="28"/>
          <w:szCs w:val="28"/>
        </w:rPr>
        <w:t xml:space="preserve">» </w:t>
      </w:r>
      <w:r w:rsidRPr="00205D4B">
        <w:rPr>
          <w:sz w:val="28"/>
          <w:szCs w:val="28"/>
        </w:rPr>
        <w:t>.</w:t>
      </w:r>
      <w:proofErr w:type="gramEnd"/>
    </w:p>
    <w:p w14:paraId="6FFEEAC1" w14:textId="2036B48F" w:rsidR="00BE2F6D" w:rsidRDefault="00DF5935" w:rsidP="00BE2F6D">
      <w:pPr>
        <w:spacing w:line="360" w:lineRule="auto"/>
        <w:ind w:firstLine="708"/>
        <w:jc w:val="both"/>
        <w:rPr>
          <w:sz w:val="28"/>
          <w:szCs w:val="28"/>
        </w:rPr>
      </w:pPr>
      <w:r w:rsidRPr="00DF5935">
        <w:rPr>
          <w:sz w:val="28"/>
          <w:szCs w:val="28"/>
        </w:rPr>
        <w:t xml:space="preserve">Актуальность темы дипломной работы обусловлена необходимостью модернизации системы учета продаж в ООО «Бобровский лес» в связи с увеличением объема заказов и растущими требованиями к эффективности бизнес-процессов. Оптимизация учета продаж позволит повысить прозрачность, ускорить обработку заказов и улучшить взаимодействие с клиентами, что играет ключевую роль в развитии </w:t>
      </w:r>
      <w:proofErr w:type="gramStart"/>
      <w:r w:rsidRPr="00DF5935">
        <w:rPr>
          <w:sz w:val="28"/>
          <w:szCs w:val="28"/>
        </w:rPr>
        <w:t>компании</w:t>
      </w:r>
      <w:r w:rsidR="006A2ED0">
        <w:rPr>
          <w:sz w:val="28"/>
          <w:szCs w:val="28"/>
        </w:rPr>
        <w:t xml:space="preserve"> </w:t>
      </w:r>
      <w:r w:rsidR="00BE2F6D" w:rsidRPr="00205D4B">
        <w:rPr>
          <w:sz w:val="28"/>
          <w:szCs w:val="28"/>
        </w:rPr>
        <w:t>.</w:t>
      </w:r>
      <w:proofErr w:type="gramEnd"/>
    </w:p>
    <w:p w14:paraId="2180D60A" w14:textId="41CDCF5D" w:rsidR="00BE2F6D" w:rsidRPr="00F66C52" w:rsidRDefault="00BE2F6D" w:rsidP="00BE2F6D">
      <w:pPr>
        <w:spacing w:line="360" w:lineRule="auto"/>
        <w:ind w:firstLine="708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>Целью данной дипломной работы является разработка информационной системы для</w:t>
      </w:r>
      <w:r w:rsidR="00F66C52" w:rsidRPr="00F66C52">
        <w:rPr>
          <w:sz w:val="28"/>
          <w:szCs w:val="28"/>
          <w:highlight w:val="green"/>
        </w:rPr>
        <w:t xml:space="preserve"> учёта продаж в ООО «Бобровский лес»</w:t>
      </w:r>
      <w:r w:rsidRPr="00F66C52">
        <w:rPr>
          <w:sz w:val="28"/>
          <w:szCs w:val="28"/>
          <w:highlight w:val="green"/>
        </w:rPr>
        <w:t xml:space="preserve">. В рамках работы будут рассмотрены следующие задачи: </w:t>
      </w:r>
    </w:p>
    <w:p w14:paraId="66A01512" w14:textId="76DAC5D0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 xml:space="preserve">разработка информационной системы по </w:t>
      </w:r>
      <w:r w:rsidR="00F66C52" w:rsidRPr="00F66C52">
        <w:rPr>
          <w:sz w:val="28"/>
          <w:szCs w:val="28"/>
          <w:highlight w:val="green"/>
        </w:rPr>
        <w:t>учёту продаж</w:t>
      </w:r>
      <w:r w:rsidRPr="00F66C52">
        <w:rPr>
          <w:sz w:val="28"/>
          <w:szCs w:val="28"/>
          <w:highlight w:val="green"/>
        </w:rPr>
        <w:t xml:space="preserve"> на платформе 1С: Предприятие 8;</w:t>
      </w:r>
    </w:p>
    <w:p w14:paraId="265552C5" w14:textId="77777777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 xml:space="preserve">разработка требований к новой системе, программного обеспечения; </w:t>
      </w:r>
    </w:p>
    <w:p w14:paraId="32551361" w14:textId="77777777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>проектирование базы данных и пользовательского интерфейса;</w:t>
      </w:r>
    </w:p>
    <w:p w14:paraId="04D5327B" w14:textId="77777777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>тестирование и внедрение системы на практике;</w:t>
      </w:r>
    </w:p>
    <w:p w14:paraId="01FE3BAE" w14:textId="77777777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>построение модели отношений объектов предметной области;</w:t>
      </w:r>
    </w:p>
    <w:p w14:paraId="11442F05" w14:textId="77777777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>построение моделей бизнес-процессов и логической модели данных;</w:t>
      </w:r>
    </w:p>
    <w:p w14:paraId="7FCC9E1E" w14:textId="77777777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sz w:val="28"/>
          <w:szCs w:val="28"/>
          <w:highlight w:val="green"/>
        </w:rPr>
        <w:t>тестирование программного продукта;</w:t>
      </w:r>
    </w:p>
    <w:p w14:paraId="67DAEACB" w14:textId="77777777" w:rsidR="00BE2F6D" w:rsidRPr="00F66C52" w:rsidRDefault="00BE2F6D" w:rsidP="00C10876">
      <w:pPr>
        <w:pStyle w:val="afff6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green"/>
        </w:rPr>
      </w:pPr>
      <w:r w:rsidRPr="00F66C52">
        <w:rPr>
          <w:color w:val="000000"/>
          <w:sz w:val="28"/>
          <w:szCs w:val="28"/>
          <w:highlight w:val="green"/>
          <w:shd w:val="clear" w:color="auto" w:fill="FFFFFF"/>
        </w:rPr>
        <w:t>разработка руководства пользователя.</w:t>
      </w:r>
    </w:p>
    <w:p w14:paraId="546E5E5D" w14:textId="13F5D1FF" w:rsidR="00BE2F6D" w:rsidRPr="00C711A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F66C52">
        <w:rPr>
          <w:sz w:val="28"/>
          <w:szCs w:val="28"/>
          <w:highlight w:val="green"/>
        </w:rPr>
        <w:t>Для реализации поставленных задач будет использоваться методология разработки информационных систем, включающая анализ требований, проектирование, кодирование, тестирование и внедрение</w:t>
      </w:r>
      <w:r w:rsidRPr="00C711A3">
        <w:rPr>
          <w:sz w:val="28"/>
          <w:szCs w:val="28"/>
        </w:rPr>
        <w:t xml:space="preserve">. Особое внимание будет уделено вопросам безопасности данных, поскольку система будет </w:t>
      </w:r>
      <w:proofErr w:type="gramStart"/>
      <w:r w:rsidRPr="00C711A3">
        <w:rPr>
          <w:sz w:val="28"/>
          <w:szCs w:val="28"/>
        </w:rPr>
        <w:t xml:space="preserve">обрабатывать </w:t>
      </w:r>
      <w:r w:rsidR="00F66C52">
        <w:rPr>
          <w:sz w:val="28"/>
          <w:szCs w:val="28"/>
        </w:rPr>
        <w:t xml:space="preserve"> коммерческую</w:t>
      </w:r>
      <w:proofErr w:type="gramEnd"/>
      <w:r w:rsidR="00F66C52">
        <w:rPr>
          <w:sz w:val="28"/>
          <w:szCs w:val="28"/>
        </w:rPr>
        <w:t xml:space="preserve"> </w:t>
      </w:r>
      <w:r w:rsidRPr="00C711A3">
        <w:rPr>
          <w:sz w:val="28"/>
          <w:szCs w:val="28"/>
        </w:rPr>
        <w:t>инфо</w:t>
      </w:r>
      <w:r w:rsidR="00F66C52">
        <w:rPr>
          <w:sz w:val="28"/>
          <w:szCs w:val="28"/>
        </w:rPr>
        <w:t xml:space="preserve">рмацию </w:t>
      </w:r>
      <w:r w:rsidR="00F66C52" w:rsidRPr="00A654C2">
        <w:rPr>
          <w:sz w:val="28"/>
          <w:szCs w:val="28"/>
        </w:rPr>
        <w:t>о продаже</w:t>
      </w:r>
      <w:r w:rsidR="00A654C2">
        <w:rPr>
          <w:sz w:val="28"/>
          <w:szCs w:val="28"/>
        </w:rPr>
        <w:t xml:space="preserve">, а именно : </w:t>
      </w:r>
      <w:r w:rsidR="006A2ED0" w:rsidRPr="006A2ED0">
        <w:rPr>
          <w:sz w:val="28"/>
          <w:szCs w:val="28"/>
        </w:rPr>
        <w:t>Федеральный закон № 381-ФЗ "Об основах государственного регулирования торговой деятельности в Российской Федерации"</w:t>
      </w:r>
      <w:r w:rsidR="00A654C2">
        <w:rPr>
          <w:sz w:val="28"/>
          <w:szCs w:val="28"/>
        </w:rPr>
        <w:t xml:space="preserve"> .</w:t>
      </w:r>
    </w:p>
    <w:p w14:paraId="2926EFDA" w14:textId="66992917" w:rsidR="00BE2F6D" w:rsidRPr="00C711A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D66138">
        <w:rPr>
          <w:sz w:val="28"/>
          <w:szCs w:val="28"/>
          <w:highlight w:val="green"/>
        </w:rPr>
        <w:t>Разработанная информационная система позволит автоматизировать процессы управления</w:t>
      </w:r>
      <w:r w:rsidR="00D66138" w:rsidRPr="00D66138">
        <w:rPr>
          <w:sz w:val="28"/>
          <w:szCs w:val="28"/>
          <w:highlight w:val="green"/>
        </w:rPr>
        <w:t xml:space="preserve"> продажами на предприятии, составления расходной и приходной накладных, формирования отчета о продажах</w:t>
      </w:r>
      <w:r w:rsidRPr="00D66138">
        <w:rPr>
          <w:sz w:val="28"/>
          <w:szCs w:val="28"/>
          <w:highlight w:val="green"/>
        </w:rPr>
        <w:t>. Это существенно обл</w:t>
      </w:r>
      <w:r w:rsidR="00D66138" w:rsidRPr="00D66138">
        <w:rPr>
          <w:sz w:val="28"/>
          <w:szCs w:val="28"/>
          <w:highlight w:val="green"/>
        </w:rPr>
        <w:t>егчит работу бухгалтерии</w:t>
      </w:r>
      <w:r w:rsidRPr="00D66138">
        <w:rPr>
          <w:sz w:val="28"/>
          <w:szCs w:val="28"/>
          <w:highlight w:val="green"/>
        </w:rPr>
        <w:t>, а также повы</w:t>
      </w:r>
      <w:r w:rsidR="00D66138" w:rsidRPr="00D66138">
        <w:rPr>
          <w:sz w:val="28"/>
          <w:szCs w:val="28"/>
          <w:highlight w:val="green"/>
        </w:rPr>
        <w:t xml:space="preserve">сит удовлетворенность покупателей </w:t>
      </w:r>
      <w:proofErr w:type="gramStart"/>
      <w:r w:rsidR="00D66138" w:rsidRPr="00D66138">
        <w:rPr>
          <w:sz w:val="28"/>
          <w:szCs w:val="28"/>
          <w:highlight w:val="green"/>
        </w:rPr>
        <w:t>услугами ,</w:t>
      </w:r>
      <w:proofErr w:type="gramEnd"/>
      <w:r w:rsidR="00D66138" w:rsidRPr="00D66138">
        <w:rPr>
          <w:sz w:val="28"/>
          <w:szCs w:val="28"/>
          <w:highlight w:val="green"/>
        </w:rPr>
        <w:t xml:space="preserve"> предоставляемыми ООО «Бобровский лес»</w:t>
      </w:r>
      <w:r w:rsidRPr="00D66138">
        <w:rPr>
          <w:sz w:val="28"/>
          <w:szCs w:val="28"/>
          <w:highlight w:val="green"/>
        </w:rPr>
        <w:t>.</w:t>
      </w:r>
    </w:p>
    <w:p w14:paraId="55CC3E68" w14:textId="5DE885BF" w:rsidR="00BE2F6D" w:rsidRPr="00D66138" w:rsidRDefault="00BE2F6D" w:rsidP="00BE2F6D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711A3">
        <w:rPr>
          <w:sz w:val="28"/>
          <w:szCs w:val="28"/>
        </w:rPr>
        <w:t xml:space="preserve">Согласно уставу </w:t>
      </w:r>
      <w:r w:rsidRPr="00D66138">
        <w:rPr>
          <w:sz w:val="28"/>
          <w:szCs w:val="28"/>
          <w:highlight w:val="yellow"/>
        </w:rPr>
        <w:t xml:space="preserve">Муниципальное бюджетное общеобразовательное  учреждение </w:t>
      </w:r>
      <w:proofErr w:type="spellStart"/>
      <w:r w:rsidRPr="00D66138">
        <w:rPr>
          <w:sz w:val="28"/>
          <w:szCs w:val="28"/>
          <w:highlight w:val="yellow"/>
        </w:rPr>
        <w:t>Хреновская</w:t>
      </w:r>
      <w:proofErr w:type="spellEnd"/>
      <w:r w:rsidRPr="00D66138">
        <w:rPr>
          <w:sz w:val="28"/>
          <w:szCs w:val="28"/>
          <w:highlight w:val="yellow"/>
        </w:rPr>
        <w:t xml:space="preserve"> средняя общеобразовательная школа №1 создано путем изменения типа муниципального казенного общеобразовательного учреждения </w:t>
      </w:r>
      <w:proofErr w:type="spellStart"/>
      <w:r w:rsidRPr="00D66138">
        <w:rPr>
          <w:sz w:val="28"/>
          <w:szCs w:val="28"/>
          <w:highlight w:val="yellow"/>
        </w:rPr>
        <w:t>Хреновская</w:t>
      </w:r>
      <w:proofErr w:type="spellEnd"/>
      <w:r w:rsidRPr="00D66138">
        <w:rPr>
          <w:sz w:val="28"/>
          <w:szCs w:val="28"/>
          <w:highlight w:val="yellow"/>
        </w:rPr>
        <w:t xml:space="preserve"> средняя общеобразовательная школа №1 на основании  постановления  администрации Бобровского  муниципального района Воронежской области от 30 декабря 2010 г. №802 «Об утверждении перечня учреждений Бобровского муниципального района Воронежской области, подлежащих переводу в новый тип учреждений, в связи с совершенствованием их правового </w:t>
      </w:r>
      <w:commentRangeStart w:id="1"/>
      <w:r w:rsidRPr="00D66138">
        <w:rPr>
          <w:sz w:val="28"/>
          <w:szCs w:val="28"/>
          <w:highlight w:val="yellow"/>
        </w:rPr>
        <w:t>положения</w:t>
      </w:r>
      <w:commentRangeEnd w:id="1"/>
      <w:r w:rsidR="00D66138">
        <w:rPr>
          <w:rStyle w:val="af1"/>
        </w:rPr>
        <w:commentReference w:id="1"/>
      </w:r>
      <w:r w:rsidRPr="00D66138">
        <w:rPr>
          <w:sz w:val="28"/>
          <w:szCs w:val="28"/>
          <w:highlight w:val="yellow"/>
        </w:rPr>
        <w:t>»</w:t>
      </w:r>
      <w:r w:rsidR="00FC274E" w:rsidRPr="00D66138">
        <w:rPr>
          <w:sz w:val="28"/>
          <w:szCs w:val="28"/>
          <w:highlight w:val="yellow"/>
        </w:rPr>
        <w:t xml:space="preserve"> [1]</w:t>
      </w:r>
      <w:r w:rsidRPr="00D66138">
        <w:rPr>
          <w:sz w:val="28"/>
          <w:szCs w:val="28"/>
          <w:highlight w:val="yellow"/>
        </w:rPr>
        <w:t>.</w:t>
      </w:r>
    </w:p>
    <w:p w14:paraId="17830F2C" w14:textId="77777777" w:rsidR="00BE2F6D" w:rsidRPr="00D66138" w:rsidRDefault="00BE2F6D" w:rsidP="00BE2F6D">
      <w:pPr>
        <w:pStyle w:val="afffe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  <w:r w:rsidRPr="00D66138">
        <w:rPr>
          <w:sz w:val="28"/>
          <w:szCs w:val="28"/>
          <w:highlight w:val="yellow"/>
        </w:rPr>
        <w:t xml:space="preserve">МБОУ </w:t>
      </w:r>
      <w:proofErr w:type="spellStart"/>
      <w:r w:rsidRPr="00D66138">
        <w:rPr>
          <w:sz w:val="28"/>
          <w:szCs w:val="28"/>
          <w:highlight w:val="yellow"/>
        </w:rPr>
        <w:t>Хреновская</w:t>
      </w:r>
      <w:proofErr w:type="spellEnd"/>
      <w:r w:rsidRPr="00D66138">
        <w:rPr>
          <w:sz w:val="28"/>
          <w:szCs w:val="28"/>
          <w:highlight w:val="yellow"/>
        </w:rPr>
        <w:t xml:space="preserve"> СОШ №1 (далее - Организация) является некоммерческой организацией.</w:t>
      </w:r>
    </w:p>
    <w:p w14:paraId="19E9DA56" w14:textId="050A484A" w:rsidR="00BE2F6D" w:rsidRPr="007C353F" w:rsidRDefault="00BE2F6D" w:rsidP="00BE2F6D">
      <w:pPr>
        <w:pStyle w:val="aff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66138">
        <w:rPr>
          <w:sz w:val="28"/>
          <w:szCs w:val="28"/>
          <w:highlight w:val="yellow"/>
        </w:rPr>
        <w:t>По своей организационно - правовой форме организация является учреждением, тип - бюджетное учреждение, форма собственности - муниципальная.</w:t>
      </w:r>
    </w:p>
    <w:p w14:paraId="665414D9" w14:textId="091EFDA2" w:rsidR="00BE2F6D" w:rsidRPr="00C711A3" w:rsidRDefault="00D66138" w:rsidP="00BE2F6D">
      <w:pPr>
        <w:pStyle w:val="afff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предприятии составляется коллективный договор, сторонами которого является ООО «Бобровский лес» в лице директора Величко Александра Романовича и работниками организации с другой </w:t>
      </w:r>
      <w:r w:rsidRPr="00D66138">
        <w:rPr>
          <w:sz w:val="28"/>
          <w:szCs w:val="28"/>
          <w:highlight w:val="yellow"/>
        </w:rPr>
        <w:t>стороны</w:t>
      </w:r>
      <w:r w:rsidR="00FC274E" w:rsidRPr="00D66138">
        <w:rPr>
          <w:sz w:val="28"/>
          <w:szCs w:val="28"/>
          <w:highlight w:val="yellow"/>
        </w:rPr>
        <w:t xml:space="preserve"> [2]</w:t>
      </w:r>
      <w:r w:rsidR="00FC274E" w:rsidRPr="00FC274E">
        <w:rPr>
          <w:sz w:val="28"/>
          <w:szCs w:val="28"/>
        </w:rPr>
        <w:t>.</w:t>
      </w:r>
      <w:r w:rsidR="00BE2F6D">
        <w:rPr>
          <w:sz w:val="28"/>
          <w:szCs w:val="28"/>
        </w:rPr>
        <w:t xml:space="preserve"> </w:t>
      </w:r>
      <w:r w:rsidR="00BE2F6D" w:rsidRPr="00C711A3">
        <w:rPr>
          <w:sz w:val="28"/>
          <w:szCs w:val="28"/>
        </w:rPr>
        <w:br w:type="page"/>
      </w:r>
    </w:p>
    <w:p w14:paraId="42B0AF56" w14:textId="77777777" w:rsidR="00BE2F6D" w:rsidRDefault="00BE2F6D" w:rsidP="00BE2F6D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Раздел 1 Аналитическая часть</w:t>
      </w:r>
    </w:p>
    <w:p w14:paraId="0F433C4E" w14:textId="77777777" w:rsidR="00BE2F6D" w:rsidRPr="00BF70CA" w:rsidRDefault="00BE2F6D" w:rsidP="00BE2F6D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BF70CA">
        <w:rPr>
          <w:rFonts w:eastAsia="Calibri"/>
          <w:color w:val="000000" w:themeColor="text1"/>
          <w:sz w:val="28"/>
          <w:szCs w:val="28"/>
        </w:rPr>
        <w:t>1.1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BF70CA">
        <w:rPr>
          <w:rFonts w:eastAsia="Calibri"/>
          <w:color w:val="000000" w:themeColor="text1"/>
          <w:sz w:val="28"/>
          <w:szCs w:val="28"/>
        </w:rPr>
        <w:t>Постановка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BF70CA">
        <w:rPr>
          <w:rFonts w:eastAsia="Calibri"/>
          <w:color w:val="000000" w:themeColor="text1"/>
          <w:sz w:val="28"/>
          <w:szCs w:val="28"/>
        </w:rPr>
        <w:t>задачи</w:t>
      </w:r>
    </w:p>
    <w:p w14:paraId="216D2972" w14:textId="77777777" w:rsidR="00BE2F6D" w:rsidRDefault="00BE2F6D" w:rsidP="00BE2F6D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BF70CA">
        <w:rPr>
          <w:rFonts w:eastAsia="Calibri"/>
          <w:color w:val="000000" w:themeColor="text1"/>
          <w:sz w:val="28"/>
          <w:szCs w:val="28"/>
        </w:rPr>
        <w:t>1.1.1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BF70CA">
        <w:rPr>
          <w:rFonts w:eastAsia="Calibri"/>
          <w:color w:val="000000" w:themeColor="text1"/>
          <w:sz w:val="28"/>
          <w:szCs w:val="28"/>
        </w:rPr>
        <w:t>Сущность</w:t>
      </w:r>
      <w:r>
        <w:rPr>
          <w:rFonts w:eastAsia="Calibri"/>
          <w:color w:val="000000" w:themeColor="text1"/>
          <w:sz w:val="28"/>
          <w:szCs w:val="28"/>
        </w:rPr>
        <w:t xml:space="preserve"> задачи</w:t>
      </w:r>
    </w:p>
    <w:p w14:paraId="73DBBB39" w14:textId="77777777" w:rsidR="00BE2F6D" w:rsidRDefault="00BE2F6D" w:rsidP="00BE2F6D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</w:p>
    <w:p w14:paraId="4FAA7E7B" w14:textId="00DE8E8A" w:rsidR="00BE2F6D" w:rsidRDefault="00BE2F6D" w:rsidP="00BE2F6D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commentRangeStart w:id="2"/>
      <w:r>
        <w:rPr>
          <w:rFonts w:eastAsia="Calibri"/>
          <w:color w:val="000000" w:themeColor="text1"/>
          <w:sz w:val="28"/>
          <w:szCs w:val="28"/>
        </w:rPr>
        <w:t>В</w:t>
      </w:r>
      <w:commentRangeEnd w:id="2"/>
      <w:r w:rsidR="006C5774">
        <w:rPr>
          <w:rStyle w:val="af1"/>
        </w:rPr>
        <w:commentReference w:id="2"/>
      </w:r>
      <w:r>
        <w:rPr>
          <w:rFonts w:eastAsia="Calibri"/>
          <w:color w:val="000000" w:themeColor="text1"/>
          <w:sz w:val="28"/>
          <w:szCs w:val="28"/>
        </w:rPr>
        <w:t xml:space="preserve"> МБОУ Хреновской СОШ №1 </w:t>
      </w:r>
      <w:r w:rsidRPr="002D1822">
        <w:rPr>
          <w:rFonts w:eastAsia="Calibri"/>
          <w:color w:val="000000" w:themeColor="text1"/>
          <w:sz w:val="28"/>
          <w:szCs w:val="28"/>
        </w:rPr>
        <w:t>-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639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учеников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и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почти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90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работников</w:t>
      </w:r>
      <w:r>
        <w:rPr>
          <w:rFonts w:eastAsia="Calibri"/>
          <w:color w:val="000000" w:themeColor="text1"/>
          <w:sz w:val="28"/>
          <w:szCs w:val="28"/>
        </w:rPr>
        <w:t xml:space="preserve">, </w:t>
      </w:r>
      <w:r w:rsidRPr="002D1822">
        <w:rPr>
          <w:rFonts w:eastAsia="Calibri"/>
          <w:color w:val="000000" w:themeColor="text1"/>
          <w:sz w:val="28"/>
          <w:szCs w:val="28"/>
        </w:rPr>
        <w:t>это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дружная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семья,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в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которую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по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праву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входят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тысячи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выпускников,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десятки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учителей,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сила</w:t>
      </w:r>
      <w:r>
        <w:rPr>
          <w:rFonts w:eastAsia="Calibri"/>
          <w:color w:val="000000" w:themeColor="text1"/>
          <w:sz w:val="28"/>
          <w:szCs w:val="28"/>
        </w:rPr>
        <w:t xml:space="preserve"> школы в </w:t>
      </w:r>
      <w:r w:rsidRPr="002D1822">
        <w:rPr>
          <w:rFonts w:eastAsia="Calibri"/>
          <w:color w:val="000000" w:themeColor="text1"/>
          <w:sz w:val="28"/>
          <w:szCs w:val="28"/>
        </w:rPr>
        <w:t>единстве.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Именно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единство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позволяет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не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просто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удерживаться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на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плаву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в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нелёгкое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время,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а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полноценно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развиваться,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добиваясь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значимых</w:t>
      </w:r>
      <w:r>
        <w:rPr>
          <w:rFonts w:eastAsia="Calibri"/>
          <w:color w:val="000000" w:themeColor="text1"/>
          <w:sz w:val="28"/>
          <w:szCs w:val="28"/>
        </w:rPr>
        <w:t xml:space="preserve"> </w:t>
      </w:r>
      <w:r w:rsidRPr="002D1822">
        <w:rPr>
          <w:rFonts w:eastAsia="Calibri"/>
          <w:color w:val="000000" w:themeColor="text1"/>
          <w:sz w:val="28"/>
          <w:szCs w:val="28"/>
        </w:rPr>
        <w:t>результатов</w:t>
      </w:r>
      <w:r>
        <w:rPr>
          <w:rFonts w:eastAsia="Calibri"/>
          <w:color w:val="000000" w:themeColor="text1"/>
          <w:sz w:val="28"/>
          <w:szCs w:val="28"/>
        </w:rPr>
        <w:t xml:space="preserve">. Из-за достаточно большого количества учеников и учителей школы, учреждению требуется </w:t>
      </w:r>
      <w:r>
        <w:rPr>
          <w:color w:val="000000" w:themeColor="text1"/>
          <w:sz w:val="28"/>
          <w:szCs w:val="28"/>
        </w:rPr>
        <w:t xml:space="preserve">разработать </w:t>
      </w:r>
      <w:r w:rsidRPr="001C3C58">
        <w:rPr>
          <w:color w:val="000000" w:themeColor="text1"/>
          <w:sz w:val="28"/>
          <w:szCs w:val="28"/>
        </w:rPr>
        <w:t>информационн</w:t>
      </w:r>
      <w:r>
        <w:rPr>
          <w:color w:val="000000" w:themeColor="text1"/>
          <w:sz w:val="28"/>
          <w:szCs w:val="28"/>
        </w:rPr>
        <w:t xml:space="preserve">ую </w:t>
      </w:r>
      <w:r w:rsidRPr="001C3C58">
        <w:rPr>
          <w:color w:val="000000" w:themeColor="text1"/>
          <w:sz w:val="28"/>
          <w:szCs w:val="28"/>
        </w:rPr>
        <w:t>систем</w:t>
      </w:r>
      <w:r>
        <w:rPr>
          <w:color w:val="000000" w:themeColor="text1"/>
          <w:sz w:val="28"/>
          <w:szCs w:val="28"/>
        </w:rPr>
        <w:t xml:space="preserve">у </w:t>
      </w:r>
      <w:r w:rsidRPr="001C3C58">
        <w:rPr>
          <w:color w:val="000000" w:themeColor="text1"/>
          <w:sz w:val="28"/>
          <w:szCs w:val="28"/>
        </w:rPr>
        <w:t>по</w:t>
      </w:r>
      <w:r>
        <w:rPr>
          <w:color w:val="000000" w:themeColor="text1"/>
          <w:sz w:val="28"/>
          <w:szCs w:val="28"/>
        </w:rPr>
        <w:t xml:space="preserve"> </w:t>
      </w:r>
      <w:r w:rsidRPr="001C3C58">
        <w:rPr>
          <w:color w:val="000000" w:themeColor="text1"/>
          <w:sz w:val="28"/>
          <w:szCs w:val="28"/>
        </w:rPr>
        <w:t>осуществлению</w:t>
      </w:r>
      <w:r>
        <w:rPr>
          <w:color w:val="000000" w:themeColor="text1"/>
          <w:sz w:val="28"/>
          <w:szCs w:val="28"/>
        </w:rPr>
        <w:t xml:space="preserve"> </w:t>
      </w:r>
      <w:r w:rsidRPr="001C3C58">
        <w:rPr>
          <w:color w:val="000000" w:themeColor="text1"/>
          <w:sz w:val="28"/>
          <w:szCs w:val="28"/>
        </w:rPr>
        <w:t>секционной</w:t>
      </w:r>
      <w:r>
        <w:rPr>
          <w:color w:val="000000" w:themeColor="text1"/>
          <w:sz w:val="28"/>
          <w:szCs w:val="28"/>
        </w:rPr>
        <w:t xml:space="preserve"> </w:t>
      </w:r>
      <w:r w:rsidRPr="001C3C58">
        <w:rPr>
          <w:color w:val="000000" w:themeColor="text1"/>
          <w:sz w:val="28"/>
          <w:szCs w:val="28"/>
        </w:rPr>
        <w:t>деятельности</w:t>
      </w:r>
      <w:r>
        <w:rPr>
          <w:color w:val="000000" w:themeColor="text1"/>
          <w:sz w:val="28"/>
          <w:szCs w:val="28"/>
        </w:rPr>
        <w:t>, для облегчения оптимизации процесса управления по работе с учениками.</w:t>
      </w:r>
    </w:p>
    <w:p w14:paraId="5AC3096D" w14:textId="77777777" w:rsidR="00BE2F6D" w:rsidRPr="001C3C58" w:rsidRDefault="00BE2F6D" w:rsidP="00BE2F6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C3C58">
        <w:rPr>
          <w:sz w:val="28"/>
          <w:szCs w:val="28"/>
        </w:rPr>
        <w:t>Основная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школы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рамках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секционной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включает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себя:</w:t>
      </w:r>
    </w:p>
    <w:p w14:paraId="074D8526" w14:textId="77777777" w:rsidR="00BE2F6D" w:rsidRPr="001C3C58" w:rsidRDefault="00BE2F6D" w:rsidP="00C10876">
      <w:pPr>
        <w:numPr>
          <w:ilvl w:val="0"/>
          <w:numId w:val="8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3C58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учащихся: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информационная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регистрировать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учащихся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различных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секций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клубов,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отслеживая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интересы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предпочтения.</w:t>
      </w:r>
    </w:p>
    <w:p w14:paraId="43F9C185" w14:textId="77777777" w:rsidR="00BE2F6D" w:rsidRPr="001C3C58" w:rsidRDefault="00BE2F6D" w:rsidP="00C10876">
      <w:pPr>
        <w:numPr>
          <w:ilvl w:val="0"/>
          <w:numId w:val="8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3C58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расписанием: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составлять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расписание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занятий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секций,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учитывая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доступных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мест,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занятий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расписание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уроков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учащихся.</w:t>
      </w:r>
    </w:p>
    <w:p w14:paraId="5F81E66D" w14:textId="77777777" w:rsidR="00BE2F6D" w:rsidRPr="001C3C58" w:rsidRDefault="00BE2F6D" w:rsidP="00C10876">
      <w:pPr>
        <w:numPr>
          <w:ilvl w:val="0"/>
          <w:numId w:val="8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3C58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секции: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учащиеся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выбирать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интересующие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записываться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них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информационную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систему.</w:t>
      </w:r>
    </w:p>
    <w:p w14:paraId="1571DF02" w14:textId="77777777" w:rsidR="00BE2F6D" w:rsidRDefault="00BE2F6D" w:rsidP="00C10876">
      <w:pPr>
        <w:numPr>
          <w:ilvl w:val="0"/>
          <w:numId w:val="8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3C58">
        <w:rPr>
          <w:sz w:val="28"/>
          <w:szCs w:val="28"/>
        </w:rPr>
        <w:t>Мониторинг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посещаемости: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ведет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учет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посещаемости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занятий,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помогая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учителям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администрации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школы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контролировать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посещаемость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оценивать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активность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учащихся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секции.</w:t>
      </w:r>
    </w:p>
    <w:p w14:paraId="4C85096C" w14:textId="77777777" w:rsidR="00BE2F6D" w:rsidRPr="005613AE" w:rsidRDefault="00BE2F6D" w:rsidP="00C10876">
      <w:pPr>
        <w:numPr>
          <w:ilvl w:val="0"/>
          <w:numId w:val="8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613AE">
        <w:rPr>
          <w:sz w:val="28"/>
          <w:szCs w:val="28"/>
        </w:rPr>
        <w:t>Коммуникация: система может использоваться для общения между учителями, учащимися и родителями, обеспечивая быструю, надежную и эффективную связь.</w:t>
      </w:r>
    </w:p>
    <w:p w14:paraId="26C748D5" w14:textId="77777777" w:rsidR="00BE2F6D" w:rsidRPr="001C3C58" w:rsidRDefault="00BE2F6D" w:rsidP="00C10876">
      <w:pPr>
        <w:numPr>
          <w:ilvl w:val="0"/>
          <w:numId w:val="8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3C58">
        <w:rPr>
          <w:sz w:val="28"/>
          <w:szCs w:val="28"/>
        </w:rPr>
        <w:t>Отчетность: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отчеты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работе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секций,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такие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статистика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посещаемости,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отчеты</w:t>
      </w:r>
      <w:r>
        <w:rPr>
          <w:sz w:val="28"/>
          <w:szCs w:val="28"/>
        </w:rPr>
        <w:t xml:space="preserve"> о посещении, отчеты о достижениях.</w:t>
      </w:r>
    </w:p>
    <w:p w14:paraId="4641C9A0" w14:textId="77777777" w:rsidR="00BE2F6D" w:rsidRPr="001C3C58" w:rsidRDefault="00BE2F6D" w:rsidP="00C10876">
      <w:pPr>
        <w:numPr>
          <w:ilvl w:val="0"/>
          <w:numId w:val="8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C3C58">
        <w:rPr>
          <w:sz w:val="28"/>
          <w:szCs w:val="28"/>
        </w:rPr>
        <w:t>База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данных: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информационная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информацию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о</w:t>
      </w:r>
      <w:r>
        <w:rPr>
          <w:sz w:val="28"/>
          <w:szCs w:val="28"/>
        </w:rPr>
        <w:t xml:space="preserve"> тренерах</w:t>
      </w:r>
      <w:r w:rsidRPr="001C3C5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учащихся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секциях,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быстро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эффективно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управлять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секционной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деятельностью</w:t>
      </w:r>
      <w:r>
        <w:rPr>
          <w:sz w:val="28"/>
          <w:szCs w:val="28"/>
        </w:rPr>
        <w:t xml:space="preserve"> </w:t>
      </w:r>
      <w:r w:rsidRPr="001C3C58">
        <w:rPr>
          <w:sz w:val="28"/>
          <w:szCs w:val="28"/>
        </w:rPr>
        <w:t>школы.</w:t>
      </w:r>
    </w:p>
    <w:p w14:paraId="64E0EC72" w14:textId="77777777" w:rsidR="00BE2F6D" w:rsidRPr="00864707" w:rsidRDefault="00BE2F6D" w:rsidP="00BE2F6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64707">
        <w:rPr>
          <w:sz w:val="28"/>
          <w:szCs w:val="28"/>
        </w:rPr>
        <w:t>Главным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процессом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работе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образовательного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учреждения,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несомненно,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с учениками</w:t>
      </w:r>
      <w:r w:rsidRPr="0086470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очень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важно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учитывать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тонкости,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позволяющие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повысить</w:t>
      </w:r>
      <w:r>
        <w:rPr>
          <w:sz w:val="28"/>
          <w:szCs w:val="28"/>
        </w:rPr>
        <w:t xml:space="preserve"> значимые результаты учеников </w:t>
      </w:r>
      <w:r w:rsidRPr="00864707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упростить</w:t>
      </w:r>
      <w:r>
        <w:rPr>
          <w:sz w:val="28"/>
          <w:szCs w:val="28"/>
        </w:rPr>
        <w:t xml:space="preserve"> </w:t>
      </w:r>
      <w:r w:rsidRPr="00864707">
        <w:rPr>
          <w:sz w:val="28"/>
          <w:szCs w:val="28"/>
        </w:rPr>
        <w:t>процесс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организаци</w:t>
      </w:r>
      <w:r>
        <w:rPr>
          <w:sz w:val="28"/>
          <w:szCs w:val="28"/>
        </w:rPr>
        <w:t xml:space="preserve">и </w:t>
      </w:r>
      <w:r w:rsidRPr="00205D4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секционной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деятельност</w:t>
      </w:r>
      <w:r>
        <w:rPr>
          <w:sz w:val="28"/>
          <w:szCs w:val="28"/>
        </w:rPr>
        <w:t>и.</w:t>
      </w:r>
    </w:p>
    <w:p w14:paraId="23DBABC8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 представлена организационная структура предприятия МБОУ Хреновской СОШ №1.</w:t>
      </w:r>
    </w:p>
    <w:p w14:paraId="3D59CD61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3928E525" w14:textId="77777777" w:rsidR="00BE2F6D" w:rsidRDefault="00BE2F6D" w:rsidP="00BE2F6D">
      <w:pPr>
        <w:spacing w:line="360" w:lineRule="auto"/>
        <w:jc w:val="center"/>
        <w:rPr>
          <w:color w:val="000000" w:themeColor="text1"/>
          <w:spacing w:val="6"/>
          <w:sz w:val="28"/>
          <w:szCs w:val="28"/>
        </w:rPr>
      </w:pPr>
      <w:r w:rsidRPr="00372755">
        <w:rPr>
          <w:noProof/>
          <w:color w:val="000000" w:themeColor="text1"/>
          <w:spacing w:val="6"/>
          <w:sz w:val="28"/>
          <w:szCs w:val="28"/>
        </w:rPr>
        <w:drawing>
          <wp:inline distT="0" distB="0" distL="0" distR="0" wp14:anchorId="4B0EC2B3" wp14:editId="4268B505">
            <wp:extent cx="5318760" cy="2552700"/>
            <wp:effectExtent l="0" t="0" r="0" b="0"/>
            <wp:docPr id="10" name="Рисунок 1" descr="http://hr1.my1.ru/_si/0/s27113921.jpg">
              <a:hlinkClick xmlns:a="http://schemas.openxmlformats.org/drawingml/2006/main" r:id="rId12" tgtFrame="&quot;_blank&quot;" tooltip="&quot;Нажмите для просмотра в полном размере...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r1.my1.ru/_si/0/s27113921.jpg">
                      <a:hlinkClick r:id="rId12" tgtFrame="&quot;_blank&quot;" tooltip="&quot;Нажмите для просмотра в полном размере...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324" cy="255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B8D49" w14:textId="77777777" w:rsidR="00BE2F6D" w:rsidRPr="00864707" w:rsidRDefault="00BE2F6D" w:rsidP="00BE2F6D">
      <w:pPr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</w:p>
    <w:p w14:paraId="1798295A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color w:val="000000" w:themeColor="text1"/>
          <w:spacing w:val="6"/>
          <w:sz w:val="28"/>
          <w:szCs w:val="28"/>
        </w:rPr>
        <w:t xml:space="preserve">Рисунок 1 - </w:t>
      </w:r>
      <w:r>
        <w:rPr>
          <w:sz w:val="28"/>
          <w:szCs w:val="28"/>
        </w:rPr>
        <w:t>Организационная структура предприятия</w:t>
      </w:r>
    </w:p>
    <w:p w14:paraId="437710AD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49C7926A" w14:textId="72F402D4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C5774">
        <w:rPr>
          <w:sz w:val="28"/>
          <w:szCs w:val="28"/>
          <w:highlight w:val="green"/>
        </w:rPr>
        <w:t>Организационная структура предприятия — это схема взаимодействия подразделений, отделов и сотрудников компании. Она отражает иерархию, состав организации, функции, права и обязанности руководителей и других работников. Организационная структура помогает координировать действия персонала</w:t>
      </w:r>
      <w:r w:rsidR="00FC274E" w:rsidRPr="006C5774">
        <w:rPr>
          <w:sz w:val="28"/>
          <w:szCs w:val="28"/>
          <w:highlight w:val="green"/>
        </w:rPr>
        <w:t xml:space="preserve"> [1]</w:t>
      </w:r>
      <w:r w:rsidRPr="006C5774">
        <w:rPr>
          <w:sz w:val="28"/>
          <w:szCs w:val="28"/>
          <w:highlight w:val="green"/>
        </w:rPr>
        <w:t>.</w:t>
      </w:r>
    </w:p>
    <w:p w14:paraId="0848D6FC" w14:textId="77777777" w:rsidR="00BE2F6D" w:rsidRDefault="00BE2F6D" w:rsidP="00BE2F6D">
      <w:pPr>
        <w:tabs>
          <w:tab w:val="left" w:pos="1356"/>
        </w:tabs>
        <w:spacing w:line="360" w:lineRule="auto"/>
        <w:ind w:firstLine="709"/>
        <w:jc w:val="both"/>
        <w:rPr>
          <w:sz w:val="28"/>
          <w:szCs w:val="40"/>
        </w:rPr>
      </w:pPr>
      <w:r w:rsidRPr="00864707">
        <w:rPr>
          <w:sz w:val="28"/>
          <w:szCs w:val="40"/>
        </w:rPr>
        <w:t>1.1.2</w:t>
      </w:r>
      <w:r>
        <w:rPr>
          <w:sz w:val="28"/>
          <w:szCs w:val="40"/>
        </w:rPr>
        <w:t xml:space="preserve"> </w:t>
      </w:r>
      <w:r w:rsidRPr="00864707">
        <w:rPr>
          <w:sz w:val="28"/>
          <w:szCs w:val="40"/>
        </w:rPr>
        <w:t>Требования</w:t>
      </w:r>
      <w:r>
        <w:rPr>
          <w:sz w:val="28"/>
          <w:szCs w:val="40"/>
        </w:rPr>
        <w:t xml:space="preserve"> </w:t>
      </w:r>
      <w:r w:rsidRPr="00864707">
        <w:rPr>
          <w:sz w:val="28"/>
          <w:szCs w:val="40"/>
        </w:rPr>
        <w:t>к</w:t>
      </w:r>
      <w:r>
        <w:rPr>
          <w:sz w:val="28"/>
          <w:szCs w:val="40"/>
        </w:rPr>
        <w:t xml:space="preserve"> </w:t>
      </w:r>
      <w:r w:rsidRPr="00864707">
        <w:rPr>
          <w:sz w:val="28"/>
          <w:szCs w:val="40"/>
        </w:rPr>
        <w:t>разрабатываемой</w:t>
      </w:r>
      <w:r>
        <w:rPr>
          <w:sz w:val="28"/>
          <w:szCs w:val="40"/>
        </w:rPr>
        <w:t xml:space="preserve"> </w:t>
      </w:r>
      <w:r w:rsidRPr="00864707">
        <w:rPr>
          <w:sz w:val="28"/>
          <w:szCs w:val="40"/>
        </w:rPr>
        <w:t>информационной</w:t>
      </w:r>
      <w:r>
        <w:rPr>
          <w:sz w:val="28"/>
          <w:szCs w:val="40"/>
        </w:rPr>
        <w:t xml:space="preserve"> </w:t>
      </w:r>
      <w:r w:rsidRPr="00864707">
        <w:rPr>
          <w:sz w:val="28"/>
          <w:szCs w:val="40"/>
        </w:rPr>
        <w:t>системе</w:t>
      </w:r>
    </w:p>
    <w:p w14:paraId="6D6C394B" w14:textId="77777777" w:rsidR="00BE2F6D" w:rsidRDefault="00BE2F6D" w:rsidP="00BE2F6D">
      <w:pPr>
        <w:tabs>
          <w:tab w:val="left" w:pos="1356"/>
        </w:tabs>
        <w:spacing w:line="360" w:lineRule="auto"/>
        <w:ind w:firstLine="709"/>
        <w:jc w:val="both"/>
        <w:rPr>
          <w:sz w:val="28"/>
          <w:szCs w:val="28"/>
        </w:rPr>
      </w:pPr>
    </w:p>
    <w:p w14:paraId="6BDED17A" w14:textId="77777777" w:rsidR="00BE2F6D" w:rsidRDefault="00BE2F6D" w:rsidP="00BE2F6D">
      <w:pPr>
        <w:tabs>
          <w:tab w:val="left" w:pos="1356"/>
        </w:tabs>
        <w:spacing w:line="360" w:lineRule="auto"/>
        <w:ind w:firstLine="709"/>
        <w:jc w:val="both"/>
        <w:rPr>
          <w:sz w:val="28"/>
          <w:szCs w:val="28"/>
        </w:rPr>
      </w:pPr>
      <w:r w:rsidRPr="00FC0265">
        <w:rPr>
          <w:sz w:val="28"/>
          <w:szCs w:val="28"/>
        </w:rPr>
        <w:t>Обоснованием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послужило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то,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организация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образовательного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учреждения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персонал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постоянно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расширял</w:t>
      </w:r>
      <w:r>
        <w:rPr>
          <w:sz w:val="28"/>
          <w:szCs w:val="28"/>
        </w:rPr>
        <w:t>ись, росло количество учеников</w:t>
      </w:r>
      <w:r w:rsidRPr="00886BB8">
        <w:rPr>
          <w:sz w:val="28"/>
          <w:szCs w:val="28"/>
        </w:rPr>
        <w:t>,</w:t>
      </w:r>
      <w:r>
        <w:rPr>
          <w:sz w:val="28"/>
          <w:szCs w:val="28"/>
        </w:rPr>
        <w:t xml:space="preserve"> учителям приходилось </w:t>
      </w:r>
      <w:r w:rsidRPr="00FC0265">
        <w:rPr>
          <w:sz w:val="28"/>
          <w:szCs w:val="28"/>
        </w:rPr>
        <w:t>тратить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уйму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ручную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рутинную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работу.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Возможности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FC0265">
        <w:rPr>
          <w:sz w:val="28"/>
          <w:szCs w:val="28"/>
        </w:rPr>
        <w:t>широки:</w:t>
      </w:r>
      <w:r>
        <w:rPr>
          <w:sz w:val="28"/>
          <w:szCs w:val="28"/>
        </w:rPr>
        <w:t xml:space="preserve"> </w:t>
      </w:r>
    </w:p>
    <w:p w14:paraId="5E17306D" w14:textId="77777777" w:rsidR="00BE2F6D" w:rsidRDefault="00BE2F6D" w:rsidP="00C10876">
      <w:pPr>
        <w:pStyle w:val="afff6"/>
        <w:numPr>
          <w:ilvl w:val="0"/>
          <w:numId w:val="10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учет посещения спортивных секций</w:t>
      </w:r>
      <w:r w:rsidRPr="00BD6F7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3AA9B039" w14:textId="77777777" w:rsidR="00BE2F6D" w:rsidRDefault="00BE2F6D" w:rsidP="00C10876">
      <w:pPr>
        <w:pStyle w:val="afff6"/>
        <w:numPr>
          <w:ilvl w:val="0"/>
          <w:numId w:val="10"/>
        </w:numPr>
        <w:tabs>
          <w:tab w:val="left" w:pos="993"/>
          <w:tab w:val="left" w:pos="1134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D6F79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составления</w:t>
      </w:r>
      <w:r>
        <w:rPr>
          <w:sz w:val="28"/>
          <w:szCs w:val="28"/>
        </w:rPr>
        <w:t xml:space="preserve"> документации;</w:t>
      </w:r>
    </w:p>
    <w:p w14:paraId="1ADA4065" w14:textId="77777777" w:rsidR="00BE2F6D" w:rsidRPr="00BD6F79" w:rsidRDefault="00BE2F6D" w:rsidP="00C10876">
      <w:pPr>
        <w:pStyle w:val="afff6"/>
        <w:numPr>
          <w:ilvl w:val="0"/>
          <w:numId w:val="10"/>
        </w:numPr>
        <w:tabs>
          <w:tab w:val="left" w:pos="993"/>
          <w:tab w:val="left" w:pos="1134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документов о спортивных секциях.</w:t>
      </w:r>
    </w:p>
    <w:p w14:paraId="41E51352" w14:textId="01B52E59" w:rsidR="00BE2F6D" w:rsidRPr="00BD6F79" w:rsidRDefault="00BE2F6D" w:rsidP="00BE2F6D">
      <w:pPr>
        <w:tabs>
          <w:tab w:val="left" w:pos="1356"/>
        </w:tabs>
        <w:spacing w:line="360" w:lineRule="auto"/>
        <w:ind w:firstLine="709"/>
        <w:jc w:val="both"/>
        <w:rPr>
          <w:sz w:val="28"/>
          <w:szCs w:val="28"/>
        </w:rPr>
      </w:pPr>
      <w:r w:rsidRPr="00BD6F79">
        <w:rPr>
          <w:sz w:val="28"/>
          <w:szCs w:val="28"/>
        </w:rPr>
        <w:t>Информационная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обеспечивать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функций:</w:t>
      </w:r>
    </w:p>
    <w:p w14:paraId="0C230636" w14:textId="77777777" w:rsidR="00BE2F6D" w:rsidRPr="00BD6F79" w:rsidRDefault="00BE2F6D" w:rsidP="00C10876">
      <w:pPr>
        <w:numPr>
          <w:ilvl w:val="0"/>
          <w:numId w:val="9"/>
        </w:numPr>
        <w:tabs>
          <w:tab w:val="clear" w:pos="720"/>
          <w:tab w:val="num" w:pos="142"/>
          <w:tab w:val="left" w:pos="993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</w:t>
      </w:r>
      <w:r w:rsidRPr="00BD6F79">
        <w:rPr>
          <w:sz w:val="28"/>
          <w:szCs w:val="28"/>
        </w:rPr>
        <w:t>гистрация</w:t>
      </w:r>
      <w:r>
        <w:rPr>
          <w:sz w:val="28"/>
          <w:szCs w:val="28"/>
        </w:rPr>
        <w:t xml:space="preserve"> тренеров </w:t>
      </w:r>
      <w:r w:rsidRPr="00BD6F79">
        <w:rPr>
          <w:sz w:val="28"/>
          <w:szCs w:val="28"/>
        </w:rPr>
        <w:t>секций: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добавления,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участниках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секций,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включая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личные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информацию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секции,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участвуют,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достижения</w:t>
      </w:r>
      <w:r>
        <w:rPr>
          <w:sz w:val="28"/>
          <w:szCs w:val="28"/>
        </w:rPr>
        <w:t>;</w:t>
      </w:r>
    </w:p>
    <w:p w14:paraId="36B1FBCB" w14:textId="77777777" w:rsidR="00BE2F6D" w:rsidRPr="00BD6F79" w:rsidRDefault="00BE2F6D" w:rsidP="00C10876">
      <w:pPr>
        <w:numPr>
          <w:ilvl w:val="0"/>
          <w:numId w:val="9"/>
        </w:numPr>
        <w:tabs>
          <w:tab w:val="num" w:pos="142"/>
          <w:tab w:val="left" w:pos="993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D6F79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расписанием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занятий: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добавление,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редактирование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удаление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занятий,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просмотр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расписания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дату</w:t>
      </w:r>
      <w:r>
        <w:rPr>
          <w:sz w:val="28"/>
          <w:szCs w:val="28"/>
        </w:rPr>
        <w:t>;</w:t>
      </w:r>
    </w:p>
    <w:p w14:paraId="65155ABC" w14:textId="77777777" w:rsidR="00BE2F6D" w:rsidRPr="00BD6F79" w:rsidRDefault="00BE2F6D" w:rsidP="00C10876">
      <w:pPr>
        <w:numPr>
          <w:ilvl w:val="0"/>
          <w:numId w:val="9"/>
        </w:numPr>
        <w:tabs>
          <w:tab w:val="num" w:pos="142"/>
          <w:tab w:val="left" w:pos="993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D6F79">
        <w:rPr>
          <w:sz w:val="28"/>
          <w:szCs w:val="28"/>
        </w:rPr>
        <w:t>ведение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отчетности: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создание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отчетов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секции,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включая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статистику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посещаемости,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достижения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другую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информацию</w:t>
      </w:r>
      <w:r>
        <w:rPr>
          <w:sz w:val="28"/>
          <w:szCs w:val="28"/>
        </w:rPr>
        <w:t>;</w:t>
      </w:r>
    </w:p>
    <w:p w14:paraId="7F46BCC7" w14:textId="77777777" w:rsidR="00BE2F6D" w:rsidRPr="00BD6F79" w:rsidRDefault="00BE2F6D" w:rsidP="00C10876">
      <w:pPr>
        <w:numPr>
          <w:ilvl w:val="0"/>
          <w:numId w:val="9"/>
        </w:numPr>
        <w:tabs>
          <w:tab w:val="num" w:pos="142"/>
          <w:tab w:val="left" w:pos="993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D6F79">
        <w:rPr>
          <w:sz w:val="28"/>
          <w:szCs w:val="28"/>
        </w:rPr>
        <w:t>обеспечение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данных: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информационная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обеспечивать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защиту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участников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несанкционированного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доступа</w:t>
      </w:r>
      <w:r>
        <w:rPr>
          <w:sz w:val="28"/>
          <w:szCs w:val="28"/>
        </w:rPr>
        <w:t>;</w:t>
      </w:r>
    </w:p>
    <w:p w14:paraId="57C5205E" w14:textId="77777777" w:rsidR="00BE2F6D" w:rsidRPr="00BD6F79" w:rsidRDefault="00BE2F6D" w:rsidP="00C10876">
      <w:pPr>
        <w:numPr>
          <w:ilvl w:val="0"/>
          <w:numId w:val="9"/>
        </w:numPr>
        <w:tabs>
          <w:tab w:val="num" w:pos="142"/>
          <w:tab w:val="left" w:pos="993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D6F79">
        <w:rPr>
          <w:sz w:val="28"/>
          <w:szCs w:val="28"/>
        </w:rPr>
        <w:t>интеграция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другими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системами: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интеграции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другими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информационными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системами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обмена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данными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улучшения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эффективности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работы</w:t>
      </w:r>
      <w:r>
        <w:rPr>
          <w:sz w:val="28"/>
          <w:szCs w:val="28"/>
        </w:rPr>
        <w:t>;</w:t>
      </w:r>
    </w:p>
    <w:p w14:paraId="40779C93" w14:textId="77777777" w:rsidR="00BE2F6D" w:rsidRPr="00BD6F79" w:rsidRDefault="00BE2F6D" w:rsidP="00C10876">
      <w:pPr>
        <w:numPr>
          <w:ilvl w:val="0"/>
          <w:numId w:val="9"/>
        </w:numPr>
        <w:tabs>
          <w:tab w:val="num" w:pos="142"/>
          <w:tab w:val="left" w:pos="993"/>
          <w:tab w:val="left" w:pos="13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D6F79">
        <w:rPr>
          <w:sz w:val="28"/>
          <w:szCs w:val="28"/>
        </w:rPr>
        <w:t>удобный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интерфейс: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простой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понятный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удобства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администраторами,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участниками</w:t>
      </w:r>
      <w:r>
        <w:rPr>
          <w:sz w:val="28"/>
          <w:szCs w:val="28"/>
        </w:rPr>
        <w:t xml:space="preserve"> </w:t>
      </w:r>
      <w:r w:rsidRPr="00BD6F79">
        <w:rPr>
          <w:sz w:val="28"/>
          <w:szCs w:val="28"/>
        </w:rPr>
        <w:t>секций.</w:t>
      </w:r>
    </w:p>
    <w:p w14:paraId="47BE98DB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40"/>
        </w:rPr>
        <w:t xml:space="preserve">Разрабатываемая информационная </w:t>
      </w:r>
      <w:r w:rsidRPr="00D910F2">
        <w:rPr>
          <w:sz w:val="28"/>
          <w:szCs w:val="40"/>
        </w:rPr>
        <w:t>система</w:t>
      </w:r>
      <w:r>
        <w:rPr>
          <w:sz w:val="28"/>
          <w:szCs w:val="40"/>
        </w:rPr>
        <w:t xml:space="preserve"> </w:t>
      </w:r>
      <w:r w:rsidRPr="00D910F2">
        <w:rPr>
          <w:sz w:val="28"/>
          <w:szCs w:val="40"/>
        </w:rPr>
        <w:t>позволит</w:t>
      </w:r>
      <w:r>
        <w:rPr>
          <w:sz w:val="28"/>
          <w:szCs w:val="40"/>
        </w:rPr>
        <w:t xml:space="preserve"> </w:t>
      </w:r>
      <w:r w:rsidRPr="00D910F2">
        <w:rPr>
          <w:sz w:val="28"/>
          <w:szCs w:val="28"/>
        </w:rPr>
        <w:t>сократить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расходы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принятии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необходимых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управленческих</w:t>
      </w:r>
      <w:r>
        <w:rPr>
          <w:sz w:val="28"/>
          <w:szCs w:val="28"/>
        </w:rPr>
        <w:t xml:space="preserve"> </w:t>
      </w:r>
      <w:r w:rsidRPr="00D910F2">
        <w:rPr>
          <w:sz w:val="28"/>
          <w:szCs w:val="28"/>
        </w:rPr>
        <w:t>решений.</w:t>
      </w:r>
    </w:p>
    <w:p w14:paraId="75FAE126" w14:textId="77777777" w:rsidR="00BE2F6D" w:rsidRPr="00C10EC0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A672B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приобретения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любого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«1С: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Предприятие»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установки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пользовательские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компьютеры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требуется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настройка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под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индивидуальные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особенности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клиента.</w:t>
      </w:r>
    </w:p>
    <w:p w14:paraId="349C559B" w14:textId="087029D6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pacing w:val="6"/>
          <w:sz w:val="28"/>
          <w:szCs w:val="28"/>
          <w:shd w:val="clear" w:color="auto" w:fill="FFFFFF"/>
        </w:rPr>
        <w:t>Обычно этот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этап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осуществляется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установки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конфигурации,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хотя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дальнейшем,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эксплуатации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программы,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выявиться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недостатки,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потребовать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внесения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изменений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конфигурационные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файлы</w:t>
      </w:r>
      <w:r>
        <w:rPr>
          <w:sz w:val="28"/>
          <w:szCs w:val="28"/>
        </w:rPr>
        <w:t xml:space="preserve"> </w:t>
      </w:r>
      <w:r w:rsidRPr="00A672B1">
        <w:rPr>
          <w:sz w:val="28"/>
          <w:szCs w:val="28"/>
        </w:rPr>
        <w:t>1С</w:t>
      </w:r>
      <w:r w:rsidR="00075EAD" w:rsidRPr="00075EAD">
        <w:rPr>
          <w:sz w:val="28"/>
          <w:szCs w:val="28"/>
        </w:rPr>
        <w:t xml:space="preserve"> [3]</w:t>
      </w:r>
      <w:r w:rsidRPr="00A672B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C8CFD3D" w14:textId="77777777" w:rsidR="00BE2F6D" w:rsidRPr="00C10EC0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C10EC0">
        <w:rPr>
          <w:sz w:val="28"/>
          <w:szCs w:val="28"/>
        </w:rPr>
        <w:t>Любая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типовая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конфигурация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характеризуется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индивидуальной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внутренней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структурой,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требуя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обслуживании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тонкого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понимания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нюансов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особенностей</w:t>
      </w:r>
      <w:r>
        <w:rPr>
          <w:sz w:val="28"/>
          <w:szCs w:val="28"/>
        </w:rPr>
        <w:t xml:space="preserve"> </w:t>
      </w:r>
      <w:r w:rsidRPr="00C10EC0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системы</w:t>
      </w:r>
      <w:r w:rsidRPr="00C10EC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7DBF682" w14:textId="77777777" w:rsidR="00BE2F6D" w:rsidRPr="00244542" w:rsidRDefault="00BE2F6D" w:rsidP="00BE2F6D">
      <w:pPr>
        <w:spacing w:line="360" w:lineRule="auto"/>
        <w:ind w:right="425"/>
        <w:jc w:val="both"/>
        <w:rPr>
          <w:sz w:val="28"/>
          <w:szCs w:val="28"/>
        </w:rPr>
      </w:pPr>
    </w:p>
    <w:p w14:paraId="4C8CC20D" w14:textId="77777777" w:rsidR="00BE2F6D" w:rsidRPr="008965A7" w:rsidRDefault="00BE2F6D" w:rsidP="00BE2F6D">
      <w:pPr>
        <w:pStyle w:val="10"/>
        <w:spacing w:line="360" w:lineRule="auto"/>
        <w:ind w:firstLine="709"/>
        <w:jc w:val="both"/>
        <w:rPr>
          <w:rFonts w:ascii="Times New Roman" w:hAnsi="Times New Roman"/>
          <w:b/>
          <w:i w:val="0"/>
          <w:sz w:val="28"/>
          <w:szCs w:val="28"/>
        </w:rPr>
      </w:pPr>
      <w:bookmarkStart w:id="3" w:name="_Toc74168128"/>
      <w:r w:rsidRPr="008965A7">
        <w:rPr>
          <w:rFonts w:ascii="Times New Roman" w:hAnsi="Times New Roman"/>
          <w:i w:val="0"/>
          <w:sz w:val="28"/>
          <w:szCs w:val="28"/>
        </w:rPr>
        <w:t>1.2</w:t>
      </w:r>
      <w:r>
        <w:rPr>
          <w:rFonts w:ascii="Times New Roman" w:hAnsi="Times New Roman"/>
          <w:i w:val="0"/>
          <w:sz w:val="28"/>
          <w:szCs w:val="28"/>
        </w:rPr>
        <w:t xml:space="preserve"> </w:t>
      </w:r>
      <w:r w:rsidRPr="008965A7">
        <w:rPr>
          <w:rFonts w:ascii="Times New Roman" w:hAnsi="Times New Roman"/>
          <w:i w:val="0"/>
          <w:sz w:val="28"/>
          <w:szCs w:val="28"/>
        </w:rPr>
        <w:t>Описание</w:t>
      </w:r>
      <w:r>
        <w:rPr>
          <w:rFonts w:ascii="Times New Roman" w:hAnsi="Times New Roman"/>
          <w:i w:val="0"/>
          <w:sz w:val="28"/>
          <w:szCs w:val="28"/>
        </w:rPr>
        <w:t xml:space="preserve"> </w:t>
      </w:r>
      <w:r w:rsidRPr="008965A7">
        <w:rPr>
          <w:rFonts w:ascii="Times New Roman" w:hAnsi="Times New Roman"/>
          <w:i w:val="0"/>
          <w:sz w:val="28"/>
          <w:szCs w:val="28"/>
        </w:rPr>
        <w:t>входной</w:t>
      </w:r>
      <w:r>
        <w:rPr>
          <w:rFonts w:ascii="Times New Roman" w:hAnsi="Times New Roman"/>
          <w:i w:val="0"/>
          <w:sz w:val="28"/>
          <w:szCs w:val="28"/>
        </w:rPr>
        <w:t xml:space="preserve"> </w:t>
      </w:r>
      <w:r w:rsidRPr="008965A7">
        <w:rPr>
          <w:rFonts w:ascii="Times New Roman" w:hAnsi="Times New Roman"/>
          <w:i w:val="0"/>
          <w:sz w:val="28"/>
          <w:szCs w:val="28"/>
        </w:rPr>
        <w:t>и</w:t>
      </w:r>
      <w:r>
        <w:rPr>
          <w:rFonts w:ascii="Times New Roman" w:hAnsi="Times New Roman"/>
          <w:i w:val="0"/>
          <w:sz w:val="28"/>
          <w:szCs w:val="28"/>
        </w:rPr>
        <w:t xml:space="preserve"> </w:t>
      </w:r>
      <w:r w:rsidRPr="008965A7">
        <w:rPr>
          <w:rFonts w:ascii="Times New Roman" w:hAnsi="Times New Roman"/>
          <w:i w:val="0"/>
          <w:sz w:val="28"/>
          <w:szCs w:val="28"/>
        </w:rPr>
        <w:t>выходной</w:t>
      </w:r>
      <w:r>
        <w:rPr>
          <w:rFonts w:ascii="Times New Roman" w:hAnsi="Times New Roman"/>
          <w:i w:val="0"/>
          <w:sz w:val="28"/>
          <w:szCs w:val="28"/>
        </w:rPr>
        <w:t xml:space="preserve"> </w:t>
      </w:r>
      <w:r w:rsidRPr="008965A7">
        <w:rPr>
          <w:rFonts w:ascii="Times New Roman" w:hAnsi="Times New Roman"/>
          <w:i w:val="0"/>
          <w:sz w:val="28"/>
          <w:szCs w:val="28"/>
        </w:rPr>
        <w:t>информации</w:t>
      </w:r>
      <w:bookmarkEnd w:id="3"/>
    </w:p>
    <w:p w14:paraId="4EFD4B0F" w14:textId="77777777" w:rsidR="00BE2F6D" w:rsidRPr="008965A7" w:rsidRDefault="00BE2F6D" w:rsidP="00BE2F6D">
      <w:pPr>
        <w:spacing w:line="360" w:lineRule="auto"/>
        <w:jc w:val="both"/>
        <w:rPr>
          <w:sz w:val="28"/>
          <w:szCs w:val="28"/>
        </w:rPr>
      </w:pPr>
    </w:p>
    <w:p w14:paraId="66354C39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E955E3">
        <w:rPr>
          <w:sz w:val="28"/>
          <w:szCs w:val="28"/>
        </w:rPr>
        <w:t>Входные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документы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документы,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содержат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информацию,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решена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рассматриваемая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задача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получены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выходные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документы.</w:t>
      </w:r>
      <w:r>
        <w:rPr>
          <w:sz w:val="28"/>
          <w:szCs w:val="28"/>
        </w:rPr>
        <w:t xml:space="preserve"> </w:t>
      </w:r>
    </w:p>
    <w:p w14:paraId="25BA1561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это </w:t>
      </w:r>
      <w:r w:rsidRPr="00C9100A">
        <w:rPr>
          <w:sz w:val="28"/>
          <w:szCs w:val="28"/>
        </w:rPr>
        <w:t>совокупность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системе,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относящихся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первичному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документу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представленных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виде,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соответствующем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определенному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типу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входного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документа;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экземпляр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входного</w:t>
      </w:r>
      <w:r>
        <w:rPr>
          <w:sz w:val="28"/>
          <w:szCs w:val="28"/>
        </w:rPr>
        <w:t xml:space="preserve"> </w:t>
      </w:r>
      <w:r w:rsidRPr="00C9100A">
        <w:rPr>
          <w:sz w:val="28"/>
          <w:szCs w:val="28"/>
        </w:rPr>
        <w:t>документа</w:t>
      </w:r>
      <w:r>
        <w:rPr>
          <w:sz w:val="28"/>
          <w:szCs w:val="28"/>
        </w:rPr>
        <w:t>.</w:t>
      </w:r>
    </w:p>
    <w:p w14:paraId="6ED2E893" w14:textId="77777777" w:rsidR="00BE2F6D" w:rsidRPr="00E955E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E955E3">
        <w:rPr>
          <w:sz w:val="28"/>
          <w:szCs w:val="28"/>
        </w:rPr>
        <w:t>Входной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информацией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документы:</w:t>
      </w:r>
      <w:r>
        <w:rPr>
          <w:sz w:val="28"/>
          <w:szCs w:val="28"/>
        </w:rPr>
        <w:t xml:space="preserve"> </w:t>
      </w:r>
    </w:p>
    <w:p w14:paraId="2C315467" w14:textId="77777777" w:rsidR="00BE2F6D" w:rsidRDefault="00BE2F6D" w:rsidP="00C10876">
      <w:pPr>
        <w:pStyle w:val="afff6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</w:t>
      </w:r>
      <w:r w:rsidRPr="005613AE">
        <w:rPr>
          <w:sz w:val="28"/>
          <w:szCs w:val="28"/>
        </w:rPr>
        <w:t xml:space="preserve">об </w:t>
      </w:r>
      <w:r w:rsidRPr="00F21076">
        <w:rPr>
          <w:sz w:val="28"/>
          <w:szCs w:val="28"/>
        </w:rPr>
        <w:t>у</w:t>
      </w:r>
      <w:r>
        <w:rPr>
          <w:sz w:val="28"/>
          <w:szCs w:val="28"/>
        </w:rPr>
        <w:t>чениках</w:t>
      </w:r>
      <w:r w:rsidRPr="00DB602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7B7FB6C6" w14:textId="77777777" w:rsidR="00BE2F6D" w:rsidRDefault="00BE2F6D" w:rsidP="00C10876">
      <w:pPr>
        <w:pStyle w:val="afff6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тренерах;</w:t>
      </w:r>
    </w:p>
    <w:p w14:paraId="6D93D572" w14:textId="77777777" w:rsidR="00BE2F6D" w:rsidRPr="000505EB" w:rsidRDefault="00BE2F6D" w:rsidP="00C10876">
      <w:pPr>
        <w:pStyle w:val="afff6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документы с результатами о турнирах, соревнованиях, матчей;</w:t>
      </w:r>
    </w:p>
    <w:p w14:paraId="5B7058A5" w14:textId="77777777" w:rsidR="00BE2F6D" w:rsidRPr="005613AE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E955E3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входной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5613AE">
        <w:rPr>
          <w:sz w:val="28"/>
          <w:szCs w:val="28"/>
        </w:rPr>
        <w:t>формируются справочники</w:t>
      </w:r>
      <w:r>
        <w:rPr>
          <w:sz w:val="28"/>
          <w:szCs w:val="28"/>
        </w:rPr>
        <w:t xml:space="preserve"> -</w:t>
      </w:r>
      <w:r w:rsidRPr="00222B8E">
        <w:rPr>
          <w:sz w:val="28"/>
          <w:szCs w:val="28"/>
        </w:rPr>
        <w:t xml:space="preserve"> объект</w:t>
      </w:r>
      <w:r>
        <w:rPr>
          <w:sz w:val="28"/>
          <w:szCs w:val="28"/>
        </w:rPr>
        <w:t>ы</w:t>
      </w:r>
      <w:r w:rsidRPr="00222B8E">
        <w:rPr>
          <w:sz w:val="28"/>
          <w:szCs w:val="28"/>
        </w:rPr>
        <w:t xml:space="preserve"> для хранения однородной и условно постоянной информации. В справочниках системы 1С Предприятие обычно хранятся списки физических лиц, сотрудников, видов документов, н</w:t>
      </w:r>
      <w:r>
        <w:rPr>
          <w:sz w:val="28"/>
          <w:szCs w:val="28"/>
        </w:rPr>
        <w:t>оменклатуры и организаций</w:t>
      </w:r>
      <w:r w:rsidRPr="005613AE">
        <w:rPr>
          <w:sz w:val="28"/>
          <w:szCs w:val="28"/>
        </w:rPr>
        <w:t>:</w:t>
      </w:r>
    </w:p>
    <w:p w14:paraId="000590E1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5613AE">
        <w:rPr>
          <w:sz w:val="28"/>
          <w:szCs w:val="28"/>
        </w:rPr>
        <w:t xml:space="preserve">Справочник «Список посещения»- </w:t>
      </w:r>
      <w:r w:rsidRPr="00F21076">
        <w:rPr>
          <w:sz w:val="28"/>
          <w:szCs w:val="28"/>
        </w:rPr>
        <w:t>предназначен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редактирова</w:t>
      </w:r>
      <w:r>
        <w:rPr>
          <w:sz w:val="28"/>
          <w:szCs w:val="28"/>
        </w:rPr>
        <w:t>ния, представлен в таблице 1.</w:t>
      </w:r>
    </w:p>
    <w:p w14:paraId="7093C088" w14:textId="77777777" w:rsidR="00BE2F6D" w:rsidRPr="00E955E3" w:rsidRDefault="00BE2F6D" w:rsidP="00BE2F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1 - </w:t>
      </w:r>
      <w:r w:rsidRPr="00E955E3">
        <w:rPr>
          <w:sz w:val="28"/>
          <w:szCs w:val="28"/>
        </w:rPr>
        <w:t>Справочник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«</w:t>
      </w:r>
      <w:r>
        <w:rPr>
          <w:sz w:val="28"/>
          <w:szCs w:val="28"/>
        </w:rPr>
        <w:t>Список посещения</w:t>
      </w:r>
      <w:r w:rsidRPr="00E955E3">
        <w:rPr>
          <w:sz w:val="28"/>
          <w:szCs w:val="28"/>
        </w:rPr>
        <w:t>»</w:t>
      </w:r>
    </w:p>
    <w:tbl>
      <w:tblPr>
        <w:tblStyle w:val="afff8"/>
        <w:tblW w:w="0" w:type="auto"/>
        <w:tblLook w:val="04A0" w:firstRow="1" w:lastRow="0" w:firstColumn="1" w:lastColumn="0" w:noHBand="0" w:noVBand="1"/>
      </w:tblPr>
      <w:tblGrid>
        <w:gridCol w:w="2515"/>
        <w:gridCol w:w="2125"/>
        <w:gridCol w:w="2579"/>
        <w:gridCol w:w="2125"/>
      </w:tblGrid>
      <w:tr w:rsidR="00BE2F6D" w:rsidRPr="00E955E3" w14:paraId="2EC798AF" w14:textId="77777777" w:rsidTr="00BE2F6D">
        <w:tc>
          <w:tcPr>
            <w:tcW w:w="2518" w:type="dxa"/>
          </w:tcPr>
          <w:p w14:paraId="6F4E1578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Имя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поля</w:t>
            </w:r>
          </w:p>
        </w:tc>
        <w:tc>
          <w:tcPr>
            <w:tcW w:w="2126" w:type="dxa"/>
          </w:tcPr>
          <w:p w14:paraId="219A9229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Тип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поля</w:t>
            </w:r>
          </w:p>
        </w:tc>
        <w:tc>
          <w:tcPr>
            <w:tcW w:w="2581" w:type="dxa"/>
          </w:tcPr>
          <w:p w14:paraId="41E5E238" w14:textId="77777777" w:rsidR="00BE2F6D" w:rsidRPr="00E955E3" w:rsidRDefault="00BE2F6D" w:rsidP="00BE2F6D">
            <w:pPr>
              <w:jc w:val="center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Длина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символах</w:t>
            </w:r>
          </w:p>
        </w:tc>
        <w:tc>
          <w:tcPr>
            <w:tcW w:w="2126" w:type="dxa"/>
          </w:tcPr>
          <w:p w14:paraId="2B246872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Признак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ключа</w:t>
            </w:r>
          </w:p>
        </w:tc>
      </w:tr>
      <w:tr w:rsidR="00BE2F6D" w:rsidRPr="00E955E3" w14:paraId="0307B65B" w14:textId="77777777" w:rsidTr="00BE2F6D">
        <w:tc>
          <w:tcPr>
            <w:tcW w:w="2518" w:type="dxa"/>
          </w:tcPr>
          <w:p w14:paraId="3A393F0D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</w:t>
            </w:r>
          </w:p>
        </w:tc>
        <w:tc>
          <w:tcPr>
            <w:tcW w:w="2126" w:type="dxa"/>
          </w:tcPr>
          <w:p w14:paraId="4134A885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581" w:type="dxa"/>
          </w:tcPr>
          <w:p w14:paraId="1C31C525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14:paraId="3C64D337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BE2F6D" w:rsidRPr="00E955E3" w14:paraId="29B3496D" w14:textId="77777777" w:rsidTr="00BE2F6D">
        <w:tc>
          <w:tcPr>
            <w:tcW w:w="2518" w:type="dxa"/>
          </w:tcPr>
          <w:p w14:paraId="59EB7E93" w14:textId="59547FBC" w:rsidR="00BE2F6D" w:rsidRPr="00E955E3" w:rsidRDefault="004D7EF8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Паспорт</w:t>
            </w:r>
          </w:p>
        </w:tc>
        <w:tc>
          <w:tcPr>
            <w:tcW w:w="2126" w:type="dxa"/>
          </w:tcPr>
          <w:p w14:paraId="3A63AC1D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581" w:type="dxa"/>
          </w:tcPr>
          <w:p w14:paraId="1CCEB5CB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126" w:type="dxa"/>
          </w:tcPr>
          <w:p w14:paraId="4120FDBE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</w:tr>
      <w:tr w:rsidR="00BE2F6D" w:rsidRPr="00E955E3" w14:paraId="15C3FAAC" w14:textId="77777777" w:rsidTr="00BE2F6D">
        <w:tc>
          <w:tcPr>
            <w:tcW w:w="2518" w:type="dxa"/>
          </w:tcPr>
          <w:p w14:paraId="5E14A78C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</w:t>
            </w:r>
          </w:p>
        </w:tc>
        <w:tc>
          <w:tcPr>
            <w:tcW w:w="2126" w:type="dxa"/>
          </w:tcPr>
          <w:p w14:paraId="596C949A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581" w:type="dxa"/>
          </w:tcPr>
          <w:p w14:paraId="358DC39E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126" w:type="dxa"/>
          </w:tcPr>
          <w:p w14:paraId="1A965EEA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</w:tr>
      <w:tr w:rsidR="00BE2F6D" w:rsidRPr="00E955E3" w14:paraId="567F8D97" w14:textId="77777777" w:rsidTr="00BE2F6D">
        <w:tc>
          <w:tcPr>
            <w:tcW w:w="2518" w:type="dxa"/>
          </w:tcPr>
          <w:p w14:paraId="1A744CC9" w14:textId="31E19987" w:rsidR="00BE2F6D" w:rsidRDefault="004D7EF8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Заказы</w:t>
            </w:r>
          </w:p>
        </w:tc>
        <w:tc>
          <w:tcPr>
            <w:tcW w:w="2126" w:type="dxa"/>
          </w:tcPr>
          <w:p w14:paraId="7AB28C9D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581" w:type="dxa"/>
          </w:tcPr>
          <w:p w14:paraId="2EC95BD2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2126" w:type="dxa"/>
          </w:tcPr>
          <w:p w14:paraId="7DD459A2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</w:tr>
      <w:tr w:rsidR="00BE2F6D" w:rsidRPr="00E955E3" w14:paraId="1C53C78B" w14:textId="77777777" w:rsidTr="00BE2F6D">
        <w:tc>
          <w:tcPr>
            <w:tcW w:w="2518" w:type="dxa"/>
          </w:tcPr>
          <w:p w14:paraId="7667CFDD" w14:textId="0081F45B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ФИО </w:t>
            </w:r>
            <w:r w:rsidR="00D34AE2">
              <w:rPr>
                <w:sz w:val="28"/>
                <w:szCs w:val="28"/>
              </w:rPr>
              <w:t>сотрудника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126" w:type="dxa"/>
          </w:tcPr>
          <w:p w14:paraId="079E54B7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581" w:type="dxa"/>
          </w:tcPr>
          <w:p w14:paraId="602494AB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2126" w:type="dxa"/>
          </w:tcPr>
          <w:p w14:paraId="76685A0E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</w:tr>
      <w:tr w:rsidR="00BE2F6D" w:rsidRPr="00E955E3" w14:paraId="792D468E" w14:textId="77777777" w:rsidTr="00BE2F6D">
        <w:tc>
          <w:tcPr>
            <w:tcW w:w="2518" w:type="dxa"/>
          </w:tcPr>
          <w:p w14:paraId="551AEE18" w14:textId="5FF7AA4F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D34AE2">
              <w:rPr>
                <w:sz w:val="28"/>
                <w:szCs w:val="28"/>
              </w:rPr>
              <w:t>рек номер заказа</w:t>
            </w:r>
          </w:p>
        </w:tc>
        <w:tc>
          <w:tcPr>
            <w:tcW w:w="2126" w:type="dxa"/>
          </w:tcPr>
          <w:p w14:paraId="052CFD51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581" w:type="dxa"/>
          </w:tcPr>
          <w:p w14:paraId="29FEC3CD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2126" w:type="dxa"/>
          </w:tcPr>
          <w:p w14:paraId="2DAA4BDE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</w:tr>
    </w:tbl>
    <w:p w14:paraId="58F8BDA8" w14:textId="77777777" w:rsidR="00BE2F6D" w:rsidRPr="008965A7" w:rsidRDefault="00BE2F6D" w:rsidP="00BE2F6D">
      <w:pPr>
        <w:tabs>
          <w:tab w:val="left" w:pos="3194"/>
        </w:tabs>
        <w:spacing w:line="360" w:lineRule="auto"/>
        <w:jc w:val="both"/>
        <w:rPr>
          <w:sz w:val="28"/>
          <w:szCs w:val="28"/>
        </w:rPr>
      </w:pPr>
    </w:p>
    <w:p w14:paraId="5990AA79" w14:textId="513E79BE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</w:t>
      </w:r>
      <w:proofErr w:type="gramStart"/>
      <w:r w:rsidRPr="00D34AE2">
        <w:rPr>
          <w:sz w:val="28"/>
          <w:szCs w:val="28"/>
          <w:highlight w:val="yellow"/>
        </w:rPr>
        <w:t>«</w:t>
      </w:r>
      <w:r w:rsidR="00D34AE2" w:rsidRPr="00D34AE2">
        <w:rPr>
          <w:sz w:val="28"/>
          <w:szCs w:val="28"/>
          <w:highlight w:val="yellow"/>
        </w:rPr>
        <w:t xml:space="preserve">  </w:t>
      </w:r>
      <w:proofErr w:type="gramEnd"/>
      <w:r w:rsidR="00D34AE2" w:rsidRPr="00D34AE2">
        <w:rPr>
          <w:sz w:val="28"/>
          <w:szCs w:val="28"/>
          <w:highlight w:val="yellow"/>
        </w:rPr>
        <w:t xml:space="preserve"> </w:t>
      </w:r>
      <w:r w:rsidRPr="00D34AE2">
        <w:rPr>
          <w:sz w:val="28"/>
          <w:szCs w:val="28"/>
          <w:highlight w:val="yellow"/>
        </w:rPr>
        <w:t>»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предназначен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ввода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E955E3">
        <w:rPr>
          <w:sz w:val="28"/>
          <w:szCs w:val="28"/>
        </w:rPr>
        <w:t>редактирования</w:t>
      </w:r>
      <w:r>
        <w:rPr>
          <w:sz w:val="28"/>
          <w:szCs w:val="28"/>
        </w:rPr>
        <w:t xml:space="preserve"> времени и даты, представлен в таблице 2.</w:t>
      </w:r>
      <w:bookmarkStart w:id="4" w:name="_GoBack"/>
      <w:bookmarkEnd w:id="4"/>
    </w:p>
    <w:p w14:paraId="1DE8D8FF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08D97DD7" w14:textId="77777777" w:rsidR="00BE2F6D" w:rsidRPr="00E955E3" w:rsidRDefault="00BE2F6D" w:rsidP="00BE2F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2 - Справочник «Расписание тренировок»</w:t>
      </w:r>
    </w:p>
    <w:tbl>
      <w:tblPr>
        <w:tblStyle w:val="afff8"/>
        <w:tblW w:w="0" w:type="auto"/>
        <w:tblLook w:val="04A0" w:firstRow="1" w:lastRow="0" w:firstColumn="1" w:lastColumn="0" w:noHBand="0" w:noVBand="1"/>
      </w:tblPr>
      <w:tblGrid>
        <w:gridCol w:w="2660"/>
        <w:gridCol w:w="1843"/>
        <w:gridCol w:w="2551"/>
        <w:gridCol w:w="2259"/>
      </w:tblGrid>
      <w:tr w:rsidR="00BE2F6D" w:rsidRPr="00E955E3" w14:paraId="633188FA" w14:textId="77777777" w:rsidTr="00BE2F6D">
        <w:trPr>
          <w:trHeight w:val="454"/>
        </w:trPr>
        <w:tc>
          <w:tcPr>
            <w:tcW w:w="2660" w:type="dxa"/>
          </w:tcPr>
          <w:p w14:paraId="1ABD545C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Имя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поля</w:t>
            </w:r>
          </w:p>
        </w:tc>
        <w:tc>
          <w:tcPr>
            <w:tcW w:w="1843" w:type="dxa"/>
          </w:tcPr>
          <w:p w14:paraId="6C5A0A30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Тип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поля</w:t>
            </w:r>
          </w:p>
        </w:tc>
        <w:tc>
          <w:tcPr>
            <w:tcW w:w="2551" w:type="dxa"/>
          </w:tcPr>
          <w:p w14:paraId="5545B930" w14:textId="77777777" w:rsidR="00BE2F6D" w:rsidRPr="00E955E3" w:rsidRDefault="00BE2F6D" w:rsidP="00BE2F6D">
            <w:pPr>
              <w:jc w:val="center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Длина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символах</w:t>
            </w:r>
          </w:p>
        </w:tc>
        <w:tc>
          <w:tcPr>
            <w:tcW w:w="2259" w:type="dxa"/>
          </w:tcPr>
          <w:p w14:paraId="6EDE5A0D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 w:rsidRPr="00E955E3">
              <w:rPr>
                <w:sz w:val="28"/>
                <w:szCs w:val="28"/>
              </w:rPr>
              <w:t>Признак</w:t>
            </w:r>
            <w:r>
              <w:rPr>
                <w:sz w:val="28"/>
                <w:szCs w:val="28"/>
              </w:rPr>
              <w:t xml:space="preserve"> </w:t>
            </w:r>
            <w:r w:rsidRPr="00E955E3">
              <w:rPr>
                <w:sz w:val="28"/>
                <w:szCs w:val="28"/>
              </w:rPr>
              <w:t>ключа</w:t>
            </w:r>
          </w:p>
        </w:tc>
      </w:tr>
      <w:tr w:rsidR="00BE2F6D" w:rsidRPr="00E955E3" w14:paraId="5A54B6D5" w14:textId="77777777" w:rsidTr="00BE2F6D">
        <w:trPr>
          <w:trHeight w:val="447"/>
        </w:trPr>
        <w:tc>
          <w:tcPr>
            <w:tcW w:w="2660" w:type="dxa"/>
          </w:tcPr>
          <w:p w14:paraId="7E60BA28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проведения</w:t>
            </w:r>
          </w:p>
        </w:tc>
        <w:tc>
          <w:tcPr>
            <w:tcW w:w="1843" w:type="dxa"/>
          </w:tcPr>
          <w:p w14:paraId="5FD27A7A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Строка</w:t>
            </w:r>
          </w:p>
        </w:tc>
        <w:tc>
          <w:tcPr>
            <w:tcW w:w="2551" w:type="dxa"/>
          </w:tcPr>
          <w:p w14:paraId="28B19488" w14:textId="4487ADE8" w:rsidR="00BE2F6D" w:rsidRPr="00E955E3" w:rsidRDefault="004D7EF8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2259" w:type="dxa"/>
          </w:tcPr>
          <w:p w14:paraId="3F9BE2B3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BE2F6D" w:rsidRPr="00E955E3" w14:paraId="31919471" w14:textId="77777777" w:rsidTr="00BE2F6D">
        <w:trPr>
          <w:trHeight w:val="168"/>
        </w:trPr>
        <w:tc>
          <w:tcPr>
            <w:tcW w:w="2660" w:type="dxa"/>
          </w:tcPr>
          <w:p w14:paraId="7EF6DFFE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</w:t>
            </w:r>
          </w:p>
        </w:tc>
        <w:tc>
          <w:tcPr>
            <w:tcW w:w="1843" w:type="dxa"/>
          </w:tcPr>
          <w:p w14:paraId="5FFC1293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Дата.Время</w:t>
            </w:r>
            <w:proofErr w:type="spellEnd"/>
          </w:p>
        </w:tc>
        <w:tc>
          <w:tcPr>
            <w:tcW w:w="2551" w:type="dxa"/>
          </w:tcPr>
          <w:p w14:paraId="6461829E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259" w:type="dxa"/>
          </w:tcPr>
          <w:p w14:paraId="0BDCD2D9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</w:tr>
      <w:tr w:rsidR="00BE2F6D" w:rsidRPr="00E955E3" w14:paraId="2E20DB80" w14:textId="77777777" w:rsidTr="00BE2F6D">
        <w:trPr>
          <w:trHeight w:val="168"/>
        </w:trPr>
        <w:tc>
          <w:tcPr>
            <w:tcW w:w="2660" w:type="dxa"/>
          </w:tcPr>
          <w:p w14:paraId="38F88313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</w:t>
            </w:r>
          </w:p>
        </w:tc>
        <w:tc>
          <w:tcPr>
            <w:tcW w:w="1843" w:type="dxa"/>
          </w:tcPr>
          <w:p w14:paraId="30C94971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2551" w:type="dxa"/>
          </w:tcPr>
          <w:p w14:paraId="35135037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2259" w:type="dxa"/>
          </w:tcPr>
          <w:p w14:paraId="40F9117E" w14:textId="77777777" w:rsidR="00BE2F6D" w:rsidRPr="00E955E3" w:rsidRDefault="00BE2F6D" w:rsidP="00BE2F6D">
            <w:pPr>
              <w:jc w:val="both"/>
              <w:rPr>
                <w:sz w:val="28"/>
                <w:szCs w:val="28"/>
              </w:rPr>
            </w:pPr>
          </w:p>
        </w:tc>
      </w:tr>
    </w:tbl>
    <w:p w14:paraId="3D919757" w14:textId="77777777" w:rsidR="00BE2F6D" w:rsidRPr="00C9100A" w:rsidRDefault="00BE2F6D" w:rsidP="00BE2F6D">
      <w:pPr>
        <w:tabs>
          <w:tab w:val="left" w:pos="3194"/>
        </w:tabs>
        <w:spacing w:line="360" w:lineRule="auto"/>
        <w:jc w:val="both"/>
        <w:rPr>
          <w:noProof/>
          <w:sz w:val="28"/>
          <w:szCs w:val="28"/>
        </w:rPr>
      </w:pPr>
    </w:p>
    <w:p w14:paraId="1567B648" w14:textId="77777777" w:rsidR="00BE2F6D" w:rsidRPr="003B4A4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9C5CDE">
        <w:rPr>
          <w:sz w:val="28"/>
          <w:szCs w:val="28"/>
        </w:rPr>
        <w:t>Выходная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информация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документы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(отчеты),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получает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комплекса.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формируются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основании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содержится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входных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документах,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обработанной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функционирования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, </w:t>
      </w:r>
      <w:r w:rsidRPr="003B4A43">
        <w:rPr>
          <w:bCs/>
          <w:sz w:val="28"/>
          <w:szCs w:val="28"/>
        </w:rPr>
        <w:t>эт</w:t>
      </w:r>
      <w:r>
        <w:rPr>
          <w:bCs/>
          <w:sz w:val="28"/>
          <w:szCs w:val="28"/>
        </w:rPr>
        <w:t xml:space="preserve">а </w:t>
      </w:r>
      <w:r w:rsidRPr="003B4A43">
        <w:rPr>
          <w:bCs/>
          <w:sz w:val="28"/>
          <w:szCs w:val="28"/>
        </w:rPr>
        <w:t>информация</w:t>
      </w:r>
      <w:r w:rsidRPr="003B4A43">
        <w:rPr>
          <w:sz w:val="28"/>
          <w:szCs w:val="28"/>
        </w:rPr>
        <w:t>, поступающая в организацию (структурное подразделение) извне и используемая как первичная</w:t>
      </w:r>
      <w:r>
        <w:rPr>
          <w:sz w:val="28"/>
          <w:szCs w:val="28"/>
        </w:rPr>
        <w:t xml:space="preserve"> </w:t>
      </w:r>
      <w:r w:rsidRPr="003B4A43">
        <w:rPr>
          <w:bCs/>
          <w:sz w:val="28"/>
          <w:szCs w:val="28"/>
        </w:rPr>
        <w:t>информация</w:t>
      </w:r>
      <w:r>
        <w:rPr>
          <w:sz w:val="28"/>
          <w:szCs w:val="28"/>
        </w:rPr>
        <w:t xml:space="preserve"> </w:t>
      </w:r>
      <w:r w:rsidRPr="003B4A43">
        <w:rPr>
          <w:sz w:val="28"/>
          <w:szCs w:val="28"/>
        </w:rPr>
        <w:t>для реализации функций и задач управления.</w:t>
      </w:r>
    </w:p>
    <w:p w14:paraId="46C89B2F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9C5CDE">
        <w:rPr>
          <w:sz w:val="28"/>
          <w:szCs w:val="28"/>
        </w:rPr>
        <w:t>Выходной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информацией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9C5CDE">
        <w:rPr>
          <w:sz w:val="28"/>
          <w:szCs w:val="28"/>
        </w:rPr>
        <w:t>документы:</w:t>
      </w:r>
    </w:p>
    <w:p w14:paraId="18F6284D" w14:textId="77777777" w:rsidR="00BE2F6D" w:rsidRPr="0040353F" w:rsidRDefault="00BE2F6D" w:rsidP="00C10876">
      <w:pPr>
        <w:pStyle w:val="afff6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ф</w:t>
      </w:r>
      <w:r w:rsidRPr="00823B09">
        <w:rPr>
          <w:sz w:val="28"/>
          <w:szCs w:val="28"/>
        </w:rPr>
        <w:t>ормирование</w:t>
      </w:r>
      <w:r>
        <w:rPr>
          <w:sz w:val="28"/>
          <w:szCs w:val="28"/>
        </w:rPr>
        <w:t xml:space="preserve"> </w:t>
      </w:r>
      <w:r w:rsidRPr="00823B09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посещения секции;</w:t>
      </w:r>
    </w:p>
    <w:p w14:paraId="3674DDBA" w14:textId="77777777" w:rsidR="00BE2F6D" w:rsidRPr="00D222CB" w:rsidRDefault="00BE2F6D" w:rsidP="00C10876">
      <w:pPr>
        <w:pStyle w:val="afff6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формирование расписания тренировок;</w:t>
      </w:r>
    </w:p>
    <w:p w14:paraId="3C6AF48C" w14:textId="77777777" w:rsidR="00BE2F6D" w:rsidRPr="005613AE" w:rsidRDefault="00BE2F6D" w:rsidP="00C10876">
      <w:pPr>
        <w:pStyle w:val="afff6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формирование документов.</w:t>
      </w:r>
    </w:p>
    <w:p w14:paraId="6E347FBD" w14:textId="77777777" w:rsidR="00BE2F6D" w:rsidRPr="000505EB" w:rsidRDefault="00BE2F6D" w:rsidP="00C10876">
      <w:pPr>
        <w:pStyle w:val="afff6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документы с результатами о турнирах, соревнованиях, матчей;</w:t>
      </w:r>
    </w:p>
    <w:p w14:paraId="6F15708A" w14:textId="77777777" w:rsidR="00BE2F6D" w:rsidRPr="003B4A43" w:rsidRDefault="00BE2F6D" w:rsidP="00BE2F6D">
      <w:pPr>
        <w:rPr>
          <w:rFonts w:eastAsia="SimSun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248B5A24" w14:textId="77777777" w:rsidR="00BE2F6D" w:rsidRPr="006C5774" w:rsidRDefault="00BE2F6D" w:rsidP="00BE2F6D">
      <w:pPr>
        <w:pStyle w:val="afff6"/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  <w:highlight w:val="green"/>
        </w:rPr>
      </w:pPr>
      <w:r w:rsidRPr="006C5774">
        <w:rPr>
          <w:color w:val="000000" w:themeColor="text1"/>
          <w:sz w:val="28"/>
          <w:szCs w:val="28"/>
          <w:highlight w:val="green"/>
        </w:rPr>
        <w:t>1.3 Описание аналогов</w:t>
      </w:r>
    </w:p>
    <w:p w14:paraId="110DE23C" w14:textId="77777777" w:rsidR="00BE2F6D" w:rsidRPr="006C5774" w:rsidRDefault="00BE2F6D" w:rsidP="00BE2F6D">
      <w:pPr>
        <w:pStyle w:val="afff6"/>
        <w:tabs>
          <w:tab w:val="left" w:pos="993"/>
        </w:tabs>
        <w:spacing w:line="360" w:lineRule="auto"/>
        <w:jc w:val="both"/>
        <w:rPr>
          <w:color w:val="000000" w:themeColor="text1"/>
          <w:sz w:val="28"/>
          <w:szCs w:val="28"/>
          <w:highlight w:val="green"/>
        </w:rPr>
      </w:pPr>
    </w:p>
    <w:p w14:paraId="5CACD264" w14:textId="3648F1D4" w:rsidR="00BE2F6D" w:rsidRPr="006C5774" w:rsidRDefault="00BE2F6D" w:rsidP="00BE2F6D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  <w:r w:rsidRPr="006C5774">
        <w:rPr>
          <w:sz w:val="28"/>
          <w:szCs w:val="28"/>
          <w:highlight w:val="green"/>
        </w:rPr>
        <w:t>Очень часто пользователи по тем или иным причинам хотят найти альтернативу программам 1С. Как правило, отрицательные эмоции вызываются медленной работой, плохой настройкой 1С 8.3 или простым незнанием возможностей конфигурации. Преимущества и недостатки представлены в таблице 1.</w:t>
      </w:r>
    </w:p>
    <w:p w14:paraId="6D1021D0" w14:textId="77777777" w:rsidR="00BE2F6D" w:rsidRPr="006C5774" w:rsidRDefault="00BE2F6D" w:rsidP="00BE2F6D">
      <w:pPr>
        <w:spacing w:line="360" w:lineRule="auto"/>
        <w:ind w:firstLine="709"/>
        <w:jc w:val="both"/>
        <w:rPr>
          <w:sz w:val="28"/>
          <w:szCs w:val="28"/>
          <w:highlight w:val="green"/>
        </w:rPr>
      </w:pPr>
    </w:p>
    <w:p w14:paraId="1EEE2073" w14:textId="77777777" w:rsidR="00BE2F6D" w:rsidRPr="006C5774" w:rsidRDefault="00BE2F6D" w:rsidP="00BE2F6D">
      <w:pPr>
        <w:spacing w:line="360" w:lineRule="auto"/>
        <w:jc w:val="both"/>
        <w:rPr>
          <w:sz w:val="28"/>
          <w:szCs w:val="28"/>
          <w:highlight w:val="green"/>
        </w:rPr>
      </w:pPr>
      <w:r w:rsidRPr="006C5774">
        <w:rPr>
          <w:sz w:val="28"/>
          <w:szCs w:val="28"/>
          <w:highlight w:val="green"/>
        </w:rPr>
        <w:t>Таблица 1 - Преимущества и недостатки программы 1С 8.3</w:t>
      </w:r>
    </w:p>
    <w:tbl>
      <w:tblPr>
        <w:tblStyle w:val="afff8"/>
        <w:tblW w:w="9618" w:type="dxa"/>
        <w:tblLook w:val="04A0" w:firstRow="1" w:lastRow="0" w:firstColumn="1" w:lastColumn="0" w:noHBand="0" w:noVBand="1"/>
      </w:tblPr>
      <w:tblGrid>
        <w:gridCol w:w="4325"/>
        <w:gridCol w:w="5293"/>
      </w:tblGrid>
      <w:tr w:rsidR="00BE2F6D" w:rsidRPr="006C5774" w14:paraId="5C2260EB" w14:textId="77777777" w:rsidTr="00BE2F6D">
        <w:trPr>
          <w:trHeight w:val="365"/>
        </w:trPr>
        <w:tc>
          <w:tcPr>
            <w:tcW w:w="4325" w:type="dxa"/>
          </w:tcPr>
          <w:p w14:paraId="305FA73B" w14:textId="77777777" w:rsidR="00BE2F6D" w:rsidRPr="006C5774" w:rsidRDefault="00BE2F6D" w:rsidP="00BE2F6D">
            <w:pPr>
              <w:jc w:val="center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Преимущества</w:t>
            </w:r>
          </w:p>
        </w:tc>
        <w:tc>
          <w:tcPr>
            <w:tcW w:w="5293" w:type="dxa"/>
          </w:tcPr>
          <w:p w14:paraId="609F58E6" w14:textId="77777777" w:rsidR="00BE2F6D" w:rsidRPr="006C5774" w:rsidRDefault="00BE2F6D" w:rsidP="00BE2F6D">
            <w:pPr>
              <w:jc w:val="center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Недостатки</w:t>
            </w:r>
          </w:p>
        </w:tc>
      </w:tr>
      <w:tr w:rsidR="00BE2F6D" w:rsidRPr="006C5774" w14:paraId="3208F23E" w14:textId="77777777" w:rsidTr="00BE2F6D">
        <w:trPr>
          <w:trHeight w:val="365"/>
        </w:trPr>
        <w:tc>
          <w:tcPr>
            <w:tcW w:w="4325" w:type="dxa"/>
          </w:tcPr>
          <w:p w14:paraId="2DED10C2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Широкая функциональность</w:t>
            </w:r>
          </w:p>
        </w:tc>
        <w:tc>
          <w:tcPr>
            <w:tcW w:w="5293" w:type="dxa"/>
          </w:tcPr>
          <w:p w14:paraId="7AA89FD7" w14:textId="77777777" w:rsidR="00BE2F6D" w:rsidRPr="006C5774" w:rsidRDefault="00BE2F6D" w:rsidP="00BE2F6D">
            <w:pPr>
              <w:pStyle w:val="afff6"/>
              <w:tabs>
                <w:tab w:val="left" w:pos="246"/>
              </w:tabs>
              <w:ind w:left="0"/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Высокая стоимость</w:t>
            </w:r>
          </w:p>
        </w:tc>
      </w:tr>
      <w:tr w:rsidR="00BE2F6D" w:rsidRPr="006C5774" w14:paraId="7847C763" w14:textId="77777777" w:rsidTr="00BE2F6D">
        <w:trPr>
          <w:trHeight w:val="380"/>
        </w:trPr>
        <w:tc>
          <w:tcPr>
            <w:tcW w:w="4325" w:type="dxa"/>
          </w:tcPr>
          <w:p w14:paraId="1C42072C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Гибкость настроек</w:t>
            </w:r>
          </w:p>
        </w:tc>
        <w:tc>
          <w:tcPr>
            <w:tcW w:w="5293" w:type="dxa"/>
          </w:tcPr>
          <w:p w14:paraId="2C19E3E0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Сложность обучения</w:t>
            </w:r>
          </w:p>
        </w:tc>
      </w:tr>
      <w:tr w:rsidR="00BE2F6D" w:rsidRPr="006C5774" w14:paraId="42EC7629" w14:textId="77777777" w:rsidTr="00BE2F6D">
        <w:trPr>
          <w:trHeight w:val="380"/>
        </w:trPr>
        <w:tc>
          <w:tcPr>
            <w:tcW w:w="4325" w:type="dxa"/>
          </w:tcPr>
          <w:p w14:paraId="74B917F3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Надежность</w:t>
            </w:r>
          </w:p>
        </w:tc>
        <w:tc>
          <w:tcPr>
            <w:tcW w:w="5293" w:type="dxa"/>
          </w:tcPr>
          <w:p w14:paraId="7BD8B032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Ограниченная масштабируемость</w:t>
            </w:r>
          </w:p>
        </w:tc>
      </w:tr>
      <w:tr w:rsidR="00BE2F6D" w:rsidRPr="006C5774" w14:paraId="7FC5D269" w14:textId="77777777" w:rsidTr="00BE2F6D">
        <w:trPr>
          <w:trHeight w:val="380"/>
        </w:trPr>
        <w:tc>
          <w:tcPr>
            <w:tcW w:w="4325" w:type="dxa"/>
          </w:tcPr>
          <w:p w14:paraId="047DD073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Простота использования</w:t>
            </w:r>
          </w:p>
        </w:tc>
        <w:tc>
          <w:tcPr>
            <w:tcW w:w="5293" w:type="dxa"/>
          </w:tcPr>
          <w:p w14:paraId="69B27F2D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Зависимость от обновлений</w:t>
            </w:r>
          </w:p>
        </w:tc>
      </w:tr>
      <w:tr w:rsidR="00BE2F6D" w:rsidRPr="006C5774" w14:paraId="56408265" w14:textId="77777777" w:rsidTr="00BE2F6D">
        <w:trPr>
          <w:trHeight w:val="365"/>
        </w:trPr>
        <w:tc>
          <w:tcPr>
            <w:tcW w:w="4325" w:type="dxa"/>
          </w:tcPr>
          <w:p w14:paraId="63260A04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Интеграция с другими системами</w:t>
            </w:r>
          </w:p>
        </w:tc>
        <w:tc>
          <w:tcPr>
            <w:tcW w:w="5293" w:type="dxa"/>
          </w:tcPr>
          <w:p w14:paraId="455B2FAB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Не подходит для мобильных устройств</w:t>
            </w:r>
          </w:p>
        </w:tc>
      </w:tr>
      <w:tr w:rsidR="00BE2F6D" w14:paraId="5949FFD0" w14:textId="77777777" w:rsidTr="00BE2F6D">
        <w:trPr>
          <w:trHeight w:val="380"/>
        </w:trPr>
        <w:tc>
          <w:tcPr>
            <w:tcW w:w="4325" w:type="dxa"/>
          </w:tcPr>
          <w:p w14:paraId="03D73D47" w14:textId="77777777" w:rsidR="00BE2F6D" w:rsidRPr="006C5774" w:rsidRDefault="00BE2F6D" w:rsidP="00BE2F6D">
            <w:pPr>
              <w:jc w:val="both"/>
              <w:rPr>
                <w:sz w:val="28"/>
                <w:szCs w:val="28"/>
                <w:highlight w:val="green"/>
              </w:rPr>
            </w:pPr>
            <w:r w:rsidRPr="006C5774">
              <w:rPr>
                <w:sz w:val="28"/>
                <w:szCs w:val="28"/>
                <w:highlight w:val="green"/>
              </w:rPr>
              <w:t>Постоянное развитие</w:t>
            </w:r>
          </w:p>
        </w:tc>
        <w:tc>
          <w:tcPr>
            <w:tcW w:w="5293" w:type="dxa"/>
          </w:tcPr>
          <w:p w14:paraId="73568570" w14:textId="77777777" w:rsidR="00BE2F6D" w:rsidRDefault="00BE2F6D" w:rsidP="00BE2F6D">
            <w:pPr>
              <w:jc w:val="both"/>
              <w:rPr>
                <w:sz w:val="28"/>
                <w:szCs w:val="28"/>
              </w:rPr>
            </w:pPr>
            <w:r w:rsidRPr="006C5774">
              <w:rPr>
                <w:sz w:val="28"/>
                <w:szCs w:val="28"/>
                <w:highlight w:val="green"/>
              </w:rPr>
              <w:t>Проблемы с интеграцией</w:t>
            </w:r>
          </w:p>
        </w:tc>
      </w:tr>
    </w:tbl>
    <w:p w14:paraId="06E7BE96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038722D0" w14:textId="77777777" w:rsidR="00BE2F6D" w:rsidRPr="006C5774" w:rsidRDefault="00BE2F6D" w:rsidP="00BE2F6D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AC55B6">
        <w:rPr>
          <w:sz w:val="28"/>
          <w:szCs w:val="28"/>
        </w:rPr>
        <w:t>Среди</w:t>
      </w:r>
      <w:r>
        <w:rPr>
          <w:sz w:val="28"/>
          <w:szCs w:val="28"/>
        </w:rPr>
        <w:t xml:space="preserve"> </w:t>
      </w:r>
      <w:r w:rsidRPr="006C5774">
        <w:rPr>
          <w:sz w:val="28"/>
          <w:szCs w:val="28"/>
          <w:highlight w:val="yellow"/>
        </w:rPr>
        <w:t>систем альтернативу 1С могут составить, такие системы как:</w:t>
      </w:r>
    </w:p>
    <w:p w14:paraId="724F4061" w14:textId="66ED0576" w:rsidR="00BE2F6D" w:rsidRPr="004E458F" w:rsidRDefault="00BE2F6D" w:rsidP="00C10876">
      <w:pPr>
        <w:pStyle w:val="afff6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 w:rsidRPr="006C5774">
        <w:rPr>
          <w:bCs/>
          <w:color w:val="000000" w:themeColor="text1"/>
          <w:sz w:val="28"/>
          <w:szCs w:val="28"/>
          <w:highlight w:val="yellow"/>
        </w:rPr>
        <w:t>«</w:t>
      </w:r>
      <w:hyperlink r:id="rId14" w:tgtFrame="_blank" w:history="1">
        <w:r w:rsidRPr="006C5774">
          <w:rPr>
            <w:rStyle w:val="af0"/>
            <w:bCs/>
            <w:color w:val="000000" w:themeColor="text1"/>
            <w:sz w:val="28"/>
            <w:szCs w:val="28"/>
            <w:highlight w:val="yellow"/>
            <w:u w:val="none"/>
          </w:rPr>
          <w:t>Галактика</w:t>
        </w:r>
      </w:hyperlink>
      <w:r w:rsidRPr="006C5774">
        <w:rPr>
          <w:bCs/>
          <w:color w:val="000000" w:themeColor="text1"/>
          <w:sz w:val="28"/>
          <w:szCs w:val="28"/>
          <w:highlight w:val="yellow"/>
        </w:rPr>
        <w:t xml:space="preserve">» </w:t>
      </w:r>
      <w:proofErr w:type="gramStart"/>
      <w:r w:rsidRPr="006C5774">
        <w:rPr>
          <w:bCs/>
          <w:color w:val="000000" w:themeColor="text1"/>
          <w:sz w:val="28"/>
          <w:szCs w:val="28"/>
          <w:highlight w:val="yellow"/>
        </w:rPr>
        <w:t xml:space="preserve">- </w:t>
      </w:r>
      <w:r w:rsidRPr="006C5774">
        <w:rPr>
          <w:color w:val="000000" w:themeColor="text1"/>
          <w:sz w:val="28"/>
          <w:szCs w:val="28"/>
          <w:highlight w:val="yellow"/>
        </w:rPr>
        <w:t>это</w:t>
      </w:r>
      <w:proofErr w:type="gramEnd"/>
      <w:r w:rsidRPr="006C5774">
        <w:rPr>
          <w:color w:val="000000" w:themeColor="text1"/>
          <w:sz w:val="28"/>
          <w:szCs w:val="28"/>
          <w:highlight w:val="yellow"/>
        </w:rPr>
        <w:t xml:space="preserve"> платный аналог «1С: Предприятие». Система предназначена для автоматизации комплекса процессов</w:t>
      </w:r>
      <w:r w:rsidRPr="004E458F">
        <w:rPr>
          <w:color w:val="000000" w:themeColor="text1"/>
          <w:sz w:val="28"/>
          <w:szCs w:val="28"/>
        </w:rPr>
        <w:t xml:space="preserve"> на любых предприятиях </w:t>
      </w:r>
      <w:r>
        <w:rPr>
          <w:color w:val="000000" w:themeColor="text1"/>
          <w:sz w:val="28"/>
          <w:szCs w:val="28"/>
        </w:rPr>
        <w:t>-</w:t>
      </w:r>
      <w:r w:rsidRPr="004E458F">
        <w:rPr>
          <w:color w:val="000000" w:themeColor="text1"/>
          <w:sz w:val="28"/>
          <w:szCs w:val="28"/>
        </w:rPr>
        <w:t xml:space="preserve"> от представителей среднего бизнеса до холдингов и государственных корпораций.</w:t>
      </w:r>
      <w:r w:rsidRPr="004E458F">
        <w:rPr>
          <w:sz w:val="28"/>
          <w:szCs w:val="28"/>
        </w:rPr>
        <w:t xml:space="preserve"> Это полноценная альтернатива 1С, но систему нельзя корректировать, кроме мелких исправлений интерфейса</w:t>
      </w:r>
      <w:r w:rsidR="00075EAD">
        <w:rPr>
          <w:sz w:val="28"/>
          <w:szCs w:val="28"/>
        </w:rPr>
        <w:t xml:space="preserve"> </w:t>
      </w:r>
      <w:r w:rsidR="00075EAD" w:rsidRPr="00075EAD">
        <w:rPr>
          <w:sz w:val="28"/>
          <w:szCs w:val="28"/>
        </w:rPr>
        <w:t>[4]</w:t>
      </w:r>
      <w:r w:rsidRPr="004E458F">
        <w:rPr>
          <w:sz w:val="28"/>
          <w:szCs w:val="28"/>
        </w:rPr>
        <w:t xml:space="preserve">. </w:t>
      </w:r>
    </w:p>
    <w:p w14:paraId="6565B9A1" w14:textId="77777777" w:rsidR="00BE2F6D" w:rsidRPr="00F13C1E" w:rsidRDefault="00BE2F6D" w:rsidP="00BE2F6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C1E">
        <w:rPr>
          <w:bCs/>
          <w:color w:val="000000" w:themeColor="text1"/>
          <w:sz w:val="28"/>
          <w:szCs w:val="28"/>
        </w:rPr>
        <w:t>Возможности:</w:t>
      </w:r>
    </w:p>
    <w:p w14:paraId="0A8F4104" w14:textId="77777777" w:rsidR="00BE2F6D" w:rsidRPr="00F13C1E" w:rsidRDefault="00BE2F6D" w:rsidP="00C10876">
      <w:pPr>
        <w:numPr>
          <w:ilvl w:val="0"/>
          <w:numId w:val="14"/>
        </w:numPr>
        <w:tabs>
          <w:tab w:val="clear" w:pos="720"/>
          <w:tab w:val="num" w:pos="426"/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13C1E">
        <w:rPr>
          <w:color w:val="000000" w:themeColor="text1"/>
          <w:sz w:val="28"/>
          <w:szCs w:val="28"/>
        </w:rPr>
        <w:t>производственный</w:t>
      </w:r>
      <w:r>
        <w:rPr>
          <w:color w:val="000000" w:themeColor="text1"/>
          <w:sz w:val="28"/>
          <w:szCs w:val="28"/>
        </w:rPr>
        <w:t xml:space="preserve"> </w:t>
      </w:r>
      <w:r w:rsidRPr="00F13C1E">
        <w:rPr>
          <w:color w:val="000000" w:themeColor="text1"/>
          <w:sz w:val="28"/>
          <w:szCs w:val="28"/>
        </w:rPr>
        <w:t>учет;</w:t>
      </w:r>
    </w:p>
    <w:p w14:paraId="34BDDCAB" w14:textId="77777777" w:rsidR="00BE2F6D" w:rsidRPr="00F13C1E" w:rsidRDefault="00BE2F6D" w:rsidP="00C10876">
      <w:pPr>
        <w:numPr>
          <w:ilvl w:val="0"/>
          <w:numId w:val="14"/>
        </w:numPr>
        <w:tabs>
          <w:tab w:val="clear" w:pos="720"/>
          <w:tab w:val="num" w:pos="426"/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13C1E">
        <w:rPr>
          <w:color w:val="000000" w:themeColor="text1"/>
          <w:sz w:val="28"/>
          <w:szCs w:val="28"/>
        </w:rPr>
        <w:t>расчет</w:t>
      </w:r>
      <w:r>
        <w:rPr>
          <w:color w:val="000000" w:themeColor="text1"/>
          <w:sz w:val="28"/>
          <w:szCs w:val="28"/>
        </w:rPr>
        <w:t xml:space="preserve"> </w:t>
      </w:r>
      <w:r w:rsidRPr="00F13C1E">
        <w:rPr>
          <w:color w:val="000000" w:themeColor="text1"/>
          <w:sz w:val="28"/>
          <w:szCs w:val="28"/>
        </w:rPr>
        <w:t>заработной</w:t>
      </w:r>
      <w:r>
        <w:rPr>
          <w:color w:val="000000" w:themeColor="text1"/>
          <w:sz w:val="28"/>
          <w:szCs w:val="28"/>
        </w:rPr>
        <w:t xml:space="preserve"> </w:t>
      </w:r>
      <w:r w:rsidRPr="00F13C1E">
        <w:rPr>
          <w:color w:val="000000" w:themeColor="text1"/>
          <w:sz w:val="28"/>
          <w:szCs w:val="28"/>
        </w:rPr>
        <w:t>платы.</w:t>
      </w:r>
    </w:p>
    <w:p w14:paraId="72C75805" w14:textId="77777777" w:rsidR="00BE2F6D" w:rsidRPr="004E458F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004F0B">
        <w:rPr>
          <w:bCs/>
          <w:color w:val="000000" w:themeColor="text1"/>
          <w:sz w:val="28"/>
          <w:szCs w:val="28"/>
        </w:rPr>
        <w:t>На что обратить внимание:</w:t>
      </w:r>
      <w:r w:rsidRPr="00004F0B">
        <w:rPr>
          <w:color w:val="000000" w:themeColor="text1"/>
          <w:sz w:val="28"/>
          <w:szCs w:val="28"/>
        </w:rPr>
        <w:t xml:space="preserve"> полноценное внедрение системы требует немалых затрат, и здесь точно так же, как в случае с «Парусом», очень непросто найти разбирающихся в </w:t>
      </w:r>
      <w:r w:rsidRPr="004E458F">
        <w:rPr>
          <w:color w:val="000000" w:themeColor="text1"/>
          <w:sz w:val="28"/>
          <w:szCs w:val="28"/>
        </w:rPr>
        <w:t>этой программе специалистов</w:t>
      </w:r>
      <w:r w:rsidRPr="004E458F">
        <w:rPr>
          <w:sz w:val="28"/>
          <w:szCs w:val="28"/>
        </w:rPr>
        <w:t>.</w:t>
      </w:r>
    </w:p>
    <w:p w14:paraId="6488B817" w14:textId="77777777" w:rsidR="00BE2F6D" w:rsidRPr="003B4A43" w:rsidRDefault="00BE2F6D" w:rsidP="00BE2F6D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4E458F">
        <w:rPr>
          <w:iCs/>
          <w:color w:val="000000" w:themeColor="text1"/>
          <w:sz w:val="28"/>
          <w:szCs w:val="28"/>
        </w:rPr>
        <w:t xml:space="preserve">Интерфейс программы </w:t>
      </w:r>
      <w:r w:rsidRPr="004E458F">
        <w:rPr>
          <w:bCs/>
          <w:color w:val="000000" w:themeColor="text1"/>
          <w:sz w:val="28"/>
          <w:szCs w:val="28"/>
        </w:rPr>
        <w:t>«</w:t>
      </w:r>
      <w:hyperlink r:id="rId15" w:tgtFrame="_blank" w:history="1">
        <w:r w:rsidRPr="00B800AD">
          <w:rPr>
            <w:rStyle w:val="af0"/>
            <w:bCs/>
            <w:color w:val="000000" w:themeColor="text1"/>
            <w:sz w:val="28"/>
            <w:szCs w:val="28"/>
            <w:u w:val="none"/>
          </w:rPr>
          <w:t>Галактика</w:t>
        </w:r>
      </w:hyperlink>
      <w:r w:rsidRPr="004E458F">
        <w:rPr>
          <w:bCs/>
          <w:color w:val="000000" w:themeColor="text1"/>
          <w:sz w:val="28"/>
          <w:szCs w:val="28"/>
        </w:rPr>
        <w:t>»,</w:t>
      </w:r>
      <w:r w:rsidRPr="00004F0B">
        <w:rPr>
          <w:bCs/>
          <w:color w:val="000000" w:themeColor="text1"/>
          <w:sz w:val="28"/>
          <w:szCs w:val="28"/>
        </w:rPr>
        <w:t xml:space="preserve"> представлен на рисунке 3.</w:t>
      </w:r>
    </w:p>
    <w:p w14:paraId="6C0B495B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4E458F">
        <w:rPr>
          <w:noProof/>
          <w:color w:val="000000" w:themeColor="text1"/>
          <w:sz w:val="28"/>
          <w:szCs w:val="28"/>
        </w:rPr>
        <w:drawing>
          <wp:inline distT="0" distB="0" distL="0" distR="0" wp14:anchorId="6D3DAC56" wp14:editId="720951F4">
            <wp:extent cx="5810250" cy="2514600"/>
            <wp:effectExtent l="19050" t="0" r="0" b="0"/>
            <wp:docPr id="2020" name="Рисунок 52" descr="C:\Users\nsape\Desktop\1eb8d4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sape\Desktop\1eb8d40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19" cy="251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A23B2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08080C0E" w14:textId="77777777" w:rsidR="00BE2F6D" w:rsidRPr="004E458F" w:rsidRDefault="00BE2F6D" w:rsidP="00BE2F6D">
      <w:pPr>
        <w:pStyle w:val="afff6"/>
        <w:tabs>
          <w:tab w:val="left" w:pos="3630"/>
          <w:tab w:val="left" w:pos="8505"/>
          <w:tab w:val="left" w:pos="9072"/>
        </w:tabs>
        <w:spacing w:line="360" w:lineRule="auto"/>
        <w:jc w:val="center"/>
        <w:rPr>
          <w:sz w:val="28"/>
          <w:szCs w:val="28"/>
        </w:rPr>
      </w:pPr>
      <w:r w:rsidRPr="004E458F">
        <w:rPr>
          <w:sz w:val="28"/>
          <w:szCs w:val="28"/>
        </w:rPr>
        <w:t xml:space="preserve">Рисунок 3 - </w:t>
      </w:r>
      <w:r w:rsidRPr="004E458F">
        <w:rPr>
          <w:iCs/>
          <w:color w:val="000000" w:themeColor="text1"/>
          <w:sz w:val="28"/>
          <w:szCs w:val="28"/>
        </w:rPr>
        <w:t xml:space="preserve">Интерфейс программы </w:t>
      </w:r>
      <w:r w:rsidRPr="004E458F">
        <w:rPr>
          <w:bCs/>
          <w:color w:val="000000" w:themeColor="text1"/>
          <w:sz w:val="28"/>
          <w:szCs w:val="28"/>
        </w:rPr>
        <w:t>«</w:t>
      </w:r>
      <w:hyperlink r:id="rId17" w:tgtFrame="_blank" w:history="1">
        <w:r w:rsidRPr="004E458F">
          <w:rPr>
            <w:rStyle w:val="af0"/>
            <w:bCs/>
            <w:color w:val="000000" w:themeColor="text1"/>
            <w:sz w:val="28"/>
            <w:szCs w:val="28"/>
            <w:u w:val="none"/>
          </w:rPr>
          <w:t>Галактика</w:t>
        </w:r>
      </w:hyperlink>
    </w:p>
    <w:p w14:paraId="37C324E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14:paraId="546B1452" w14:textId="24201091" w:rsidR="00BE2F6D" w:rsidRPr="004E458F" w:rsidRDefault="00BE2F6D" w:rsidP="00C10876">
      <w:pPr>
        <w:pStyle w:val="afff6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E458F">
        <w:rPr>
          <w:color w:val="000000" w:themeColor="text1"/>
          <w:sz w:val="28"/>
          <w:szCs w:val="28"/>
        </w:rPr>
        <w:t>«Парус» — серия программных продуктов, предназначенных для автоматизации деятельности организаций сектора государственного и муниципального управления, а также коммерческих предприятий</w:t>
      </w:r>
      <w:r w:rsidR="00075EAD">
        <w:rPr>
          <w:color w:val="000000" w:themeColor="text1"/>
          <w:sz w:val="28"/>
          <w:szCs w:val="28"/>
        </w:rPr>
        <w:t xml:space="preserve"> </w:t>
      </w:r>
      <w:r w:rsidR="00075EAD" w:rsidRPr="00075EAD">
        <w:rPr>
          <w:color w:val="000000" w:themeColor="text1"/>
          <w:sz w:val="28"/>
          <w:szCs w:val="28"/>
        </w:rPr>
        <w:t>[5]</w:t>
      </w:r>
      <w:r w:rsidRPr="004E458F">
        <w:rPr>
          <w:color w:val="000000" w:themeColor="text1"/>
          <w:sz w:val="28"/>
          <w:szCs w:val="28"/>
        </w:rPr>
        <w:t>.</w:t>
      </w:r>
    </w:p>
    <w:p w14:paraId="2AF7714C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4E458F">
        <w:rPr>
          <w:iCs/>
          <w:color w:val="000000" w:themeColor="text1"/>
          <w:sz w:val="28"/>
          <w:szCs w:val="28"/>
        </w:rPr>
        <w:t xml:space="preserve">Интерфейс программы </w:t>
      </w:r>
      <w:r w:rsidRPr="004E458F">
        <w:rPr>
          <w:bCs/>
          <w:color w:val="000000" w:themeColor="text1"/>
          <w:sz w:val="28"/>
          <w:szCs w:val="28"/>
        </w:rPr>
        <w:t>«</w:t>
      </w:r>
      <w:hyperlink r:id="rId18" w:tgtFrame="_blank" w:history="1">
        <w:r w:rsidRPr="004E458F">
          <w:rPr>
            <w:rStyle w:val="af0"/>
            <w:bCs/>
            <w:color w:val="000000" w:themeColor="text1"/>
            <w:sz w:val="28"/>
            <w:szCs w:val="28"/>
            <w:u w:val="none"/>
          </w:rPr>
          <w:t>Парус</w:t>
        </w:r>
      </w:hyperlink>
      <w:r w:rsidRPr="004E458F">
        <w:rPr>
          <w:bCs/>
          <w:color w:val="000000" w:themeColor="text1"/>
          <w:sz w:val="28"/>
          <w:szCs w:val="28"/>
        </w:rPr>
        <w:t>»,</w:t>
      </w:r>
      <w:r>
        <w:rPr>
          <w:bCs/>
          <w:color w:val="000000" w:themeColor="text1"/>
          <w:sz w:val="28"/>
          <w:szCs w:val="28"/>
        </w:rPr>
        <w:t xml:space="preserve"> представлен на рисунке 2.</w:t>
      </w:r>
    </w:p>
    <w:p w14:paraId="71C22C79" w14:textId="77777777" w:rsidR="00BE2F6D" w:rsidRDefault="00BE2F6D" w:rsidP="00BE2F6D">
      <w:pPr>
        <w:spacing w:line="360" w:lineRule="auto"/>
        <w:ind w:firstLine="709"/>
        <w:jc w:val="center"/>
        <w:rPr>
          <w:sz w:val="28"/>
          <w:szCs w:val="28"/>
        </w:rPr>
      </w:pPr>
    </w:p>
    <w:p w14:paraId="4131232E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9A0170" wp14:editId="31361302">
            <wp:extent cx="5589270" cy="2674620"/>
            <wp:effectExtent l="19050" t="0" r="0" b="0"/>
            <wp:docPr id="48" name="Рисунок 48" descr="C:\Users\nsape\Desktop\scree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sape\Desktop\screen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15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29" cy="267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F740E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72B3F67A" w14:textId="77777777" w:rsidR="00BE2F6D" w:rsidRDefault="00BE2F6D" w:rsidP="00BE2F6D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Рисунок 2 - </w:t>
      </w:r>
      <w:r w:rsidRPr="00F9520B">
        <w:rPr>
          <w:iCs/>
          <w:color w:val="000000" w:themeColor="text1"/>
          <w:sz w:val="28"/>
          <w:szCs w:val="28"/>
        </w:rPr>
        <w:t>Интерфейс</w:t>
      </w:r>
      <w:r>
        <w:rPr>
          <w:iCs/>
          <w:color w:val="000000" w:themeColor="text1"/>
          <w:sz w:val="28"/>
          <w:szCs w:val="28"/>
        </w:rPr>
        <w:t xml:space="preserve"> </w:t>
      </w:r>
      <w:r w:rsidRPr="00F9520B">
        <w:rPr>
          <w:iCs/>
          <w:color w:val="000000" w:themeColor="text1"/>
          <w:sz w:val="28"/>
          <w:szCs w:val="28"/>
        </w:rPr>
        <w:t>программы</w:t>
      </w:r>
      <w:r>
        <w:rPr>
          <w:iCs/>
          <w:color w:val="000000" w:themeColor="text1"/>
          <w:sz w:val="28"/>
          <w:szCs w:val="28"/>
        </w:rPr>
        <w:t xml:space="preserve"> </w:t>
      </w:r>
      <w:r w:rsidRPr="00F9520B">
        <w:rPr>
          <w:bCs/>
          <w:color w:val="000000" w:themeColor="text1"/>
          <w:sz w:val="28"/>
          <w:szCs w:val="28"/>
        </w:rPr>
        <w:t>«</w:t>
      </w:r>
      <w:hyperlink r:id="rId20" w:tgtFrame="_blank" w:history="1">
        <w:r w:rsidRPr="004E458F">
          <w:rPr>
            <w:rStyle w:val="af0"/>
            <w:bCs/>
            <w:color w:val="000000" w:themeColor="text1"/>
            <w:sz w:val="28"/>
            <w:szCs w:val="28"/>
            <w:u w:val="none"/>
          </w:rPr>
          <w:t>Парус</w:t>
        </w:r>
      </w:hyperlink>
      <w:r w:rsidRPr="004E458F">
        <w:rPr>
          <w:bCs/>
          <w:color w:val="000000" w:themeColor="text1"/>
          <w:sz w:val="28"/>
          <w:szCs w:val="28"/>
        </w:rPr>
        <w:t>»</w:t>
      </w:r>
    </w:p>
    <w:p w14:paraId="7D03ABC4" w14:textId="77777777" w:rsidR="00BE2F6D" w:rsidRDefault="00BE2F6D" w:rsidP="00BE2F6D">
      <w:pPr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10E16B60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Раздел 2 Проектная часть</w:t>
      </w:r>
    </w:p>
    <w:p w14:paraId="32E10E61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2.1 Модель отношений объектов предметной области</w:t>
      </w:r>
    </w:p>
    <w:p w14:paraId="7EF1642B" w14:textId="77777777" w:rsidR="00BE2F6D" w:rsidRDefault="00BE2F6D" w:rsidP="00BE2F6D">
      <w:pPr>
        <w:spacing w:after="160" w:line="259" w:lineRule="auto"/>
        <w:rPr>
          <w:sz w:val="28"/>
          <w:szCs w:val="28"/>
        </w:rPr>
      </w:pPr>
    </w:p>
    <w:p w14:paraId="0D9CCA06" w14:textId="77777777" w:rsidR="00BE2F6D" w:rsidRPr="006358E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111111"/>
          <w:sz w:val="28"/>
          <w:szCs w:val="28"/>
          <w:shd w:val="clear" w:color="auto" w:fill="FFFFFF"/>
        </w:rPr>
        <w:t xml:space="preserve">Модель работы с данными на платформе 1С: Предприятие </w:t>
      </w:r>
      <w:r w:rsidRPr="006358E3">
        <w:rPr>
          <w:color w:val="111111"/>
          <w:sz w:val="28"/>
          <w:szCs w:val="28"/>
          <w:shd w:val="clear" w:color="auto" w:fill="FFFFFF"/>
        </w:rPr>
        <w:t>является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классической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реляционной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моделью,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так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как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данные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ней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описываются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виде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объектов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языка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программирования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каким-то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образом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сохраняются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базе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данных.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Суть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подхода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том,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что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платформа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предлагает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разработчику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некоторый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набор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типов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прикладных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объектов.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Каждый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тип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предназначен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для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отражения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модели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приложения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некоторой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категории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сущностей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предметной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области.</w:t>
      </w:r>
      <w:r>
        <w:rPr>
          <w:color w:val="111111"/>
          <w:sz w:val="28"/>
          <w:szCs w:val="28"/>
          <w:shd w:val="clear" w:color="auto" w:fill="FFFFFF"/>
        </w:rPr>
        <w:t xml:space="preserve">  </w:t>
      </w:r>
      <w:r w:rsidRPr="006358E3">
        <w:rPr>
          <w:color w:val="111111"/>
          <w:sz w:val="28"/>
          <w:szCs w:val="28"/>
          <w:shd w:val="clear" w:color="auto" w:fill="FFFFFF"/>
        </w:rPr>
        <w:t>Разработчик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приложения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отражении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предметной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области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решаемой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задачи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модели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приложения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должен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выбрать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подходящие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типы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объектов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с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помощью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них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описать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модель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данных</w:t>
      </w:r>
    </w:p>
    <w:p w14:paraId="52FEFA28" w14:textId="77777777" w:rsidR="00BE2F6D" w:rsidRDefault="00BE2F6D" w:rsidP="00BE2F6D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1С: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Предприятии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существует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нескол</w:t>
      </w:r>
      <w:r>
        <w:rPr>
          <w:color w:val="111111"/>
          <w:sz w:val="28"/>
          <w:szCs w:val="28"/>
          <w:shd w:val="clear" w:color="auto" w:fill="FFFFFF"/>
        </w:rPr>
        <w:t>ько типов прикладных объектов:</w:t>
      </w:r>
    </w:p>
    <w:p w14:paraId="1ACFB04B" w14:textId="77777777" w:rsidR="00BE2F6D" w:rsidRDefault="00BE2F6D" w:rsidP="00BE2F6D">
      <w:pPr>
        <w:spacing w:line="360" w:lineRule="auto"/>
        <w:ind w:firstLine="709"/>
        <w:jc w:val="both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  <w:shd w:val="clear" w:color="auto" w:fill="FFFFFF"/>
        </w:rPr>
        <w:t>- с</w:t>
      </w:r>
      <w:r w:rsidRPr="006358E3">
        <w:rPr>
          <w:color w:val="111111"/>
          <w:sz w:val="28"/>
          <w:szCs w:val="28"/>
          <w:shd w:val="clear" w:color="auto" w:fill="FFFFFF"/>
        </w:rPr>
        <w:t>правочники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предназначены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для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отражения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системе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некоторой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постоянной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5613AE">
        <w:rPr>
          <w:color w:val="111111"/>
          <w:sz w:val="28"/>
          <w:szCs w:val="28"/>
          <w:shd w:val="clear" w:color="auto" w:fill="FFFFFF"/>
        </w:rPr>
        <w:t>информации;</w:t>
      </w:r>
    </w:p>
    <w:p w14:paraId="2CAAE5F8" w14:textId="77777777" w:rsidR="00BE2F6D" w:rsidRDefault="00BE2F6D" w:rsidP="00BE2F6D">
      <w:pPr>
        <w:spacing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- д</w:t>
      </w:r>
      <w:r w:rsidRPr="006358E3">
        <w:rPr>
          <w:color w:val="111111"/>
          <w:sz w:val="28"/>
          <w:szCs w:val="28"/>
          <w:shd w:val="clear" w:color="auto" w:fill="FFFFFF"/>
        </w:rPr>
        <w:t>окументы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отражают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некотор</w:t>
      </w:r>
      <w:r>
        <w:rPr>
          <w:color w:val="111111"/>
          <w:sz w:val="28"/>
          <w:szCs w:val="28"/>
          <w:shd w:val="clear" w:color="auto" w:fill="FFFFFF"/>
        </w:rPr>
        <w:t>ые события предметной области;</w:t>
      </w:r>
    </w:p>
    <w:p w14:paraId="334521D4" w14:textId="77777777" w:rsidR="00BE2F6D" w:rsidRPr="00483BB3" w:rsidRDefault="00BE2F6D" w:rsidP="00BE2F6D">
      <w:pPr>
        <w:spacing w:line="360" w:lineRule="auto"/>
        <w:ind w:firstLine="709"/>
        <w:jc w:val="both"/>
        <w:rPr>
          <w:rStyle w:val="FontStyle279"/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- р</w:t>
      </w:r>
      <w:r w:rsidRPr="006358E3">
        <w:rPr>
          <w:color w:val="111111"/>
          <w:sz w:val="28"/>
          <w:szCs w:val="28"/>
          <w:shd w:val="clear" w:color="auto" w:fill="FFFFFF"/>
        </w:rPr>
        <w:t>егистры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накопления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предназначены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для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отражения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в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приложении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некоторой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системы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6358E3">
        <w:rPr>
          <w:color w:val="111111"/>
          <w:sz w:val="28"/>
          <w:szCs w:val="28"/>
          <w:shd w:val="clear" w:color="auto" w:fill="FFFFFF"/>
        </w:rPr>
        <w:t>учета.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</w:p>
    <w:p w14:paraId="7E2F8778" w14:textId="77777777" w:rsidR="00BE2F6D" w:rsidRPr="00483BB3" w:rsidRDefault="00BE2F6D" w:rsidP="00BE2F6D">
      <w:pPr>
        <w:keepNext/>
        <w:keepLines/>
        <w:tabs>
          <w:tab w:val="left" w:pos="709"/>
        </w:tabs>
        <w:spacing w:line="360" w:lineRule="auto"/>
        <w:contextualSpacing/>
        <w:rPr>
          <w:color w:val="000000"/>
          <w:sz w:val="28"/>
          <w:szCs w:val="40"/>
          <w:u w:val="single"/>
        </w:rPr>
      </w:pPr>
    </w:p>
    <w:p w14:paraId="006D1569" w14:textId="77777777" w:rsidR="00BE2F6D" w:rsidRDefault="00BE2F6D" w:rsidP="00BE2F6D">
      <w:pPr>
        <w:keepNext/>
        <w:keepLines/>
        <w:tabs>
          <w:tab w:val="left" w:pos="709"/>
        </w:tabs>
        <w:spacing w:line="360" w:lineRule="auto"/>
        <w:ind w:firstLine="567"/>
        <w:contextualSpacing/>
        <w:rPr>
          <w:color w:val="000000"/>
          <w:sz w:val="28"/>
          <w:szCs w:val="40"/>
        </w:rPr>
      </w:pPr>
      <w:r w:rsidRPr="002C2B44">
        <w:rPr>
          <w:color w:val="000000"/>
          <w:sz w:val="28"/>
          <w:szCs w:val="40"/>
        </w:rPr>
        <w:t>2.2</w:t>
      </w:r>
      <w:r>
        <w:rPr>
          <w:color w:val="000000"/>
          <w:sz w:val="28"/>
          <w:szCs w:val="40"/>
        </w:rPr>
        <w:t xml:space="preserve"> Функциональная модель бизнес-процессов</w:t>
      </w:r>
    </w:p>
    <w:p w14:paraId="73DB18B6" w14:textId="77777777" w:rsidR="00BE2F6D" w:rsidRDefault="00BE2F6D" w:rsidP="00BE2F6D">
      <w:pPr>
        <w:tabs>
          <w:tab w:val="left" w:pos="993"/>
        </w:tabs>
        <w:spacing w:line="360" w:lineRule="auto"/>
        <w:rPr>
          <w:sz w:val="28"/>
          <w:szCs w:val="28"/>
        </w:rPr>
      </w:pPr>
    </w:p>
    <w:p w14:paraId="374FE778" w14:textId="403C1C36" w:rsidR="00BE2F6D" w:rsidRPr="00B81E4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B81E43">
        <w:rPr>
          <w:sz w:val="28"/>
          <w:szCs w:val="28"/>
        </w:rPr>
        <w:t>Функциональная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proofErr w:type="gramStart"/>
      <w:r w:rsidRPr="00B81E43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это</w:t>
      </w:r>
      <w:proofErr w:type="gramEnd"/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блок-схемы,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иллюстрирует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процессе.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визуализации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анализа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процессов,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точек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принятия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решений,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потоков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отношений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между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различными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функциями.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Функциональные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диаграммы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включают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блоки,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обозначающие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задачи,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соединяющие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стрелки,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показывающие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функций</w:t>
      </w:r>
      <w:r w:rsidR="00075EAD">
        <w:rPr>
          <w:sz w:val="28"/>
          <w:szCs w:val="28"/>
        </w:rPr>
        <w:t xml:space="preserve"> </w:t>
      </w:r>
      <w:r w:rsidR="00DC7382" w:rsidRPr="00DC7382">
        <w:rPr>
          <w:sz w:val="28"/>
          <w:szCs w:val="28"/>
        </w:rPr>
        <w:t>[6]</w:t>
      </w:r>
      <w:r w:rsidRPr="00B81E43">
        <w:rPr>
          <w:sz w:val="28"/>
          <w:szCs w:val="28"/>
        </w:rPr>
        <w:t>.</w:t>
      </w:r>
    </w:p>
    <w:p w14:paraId="0F6FB473" w14:textId="77777777" w:rsidR="00BE2F6D" w:rsidRPr="00B81E4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B81E43">
        <w:rPr>
          <w:sz w:val="28"/>
          <w:szCs w:val="28"/>
        </w:rPr>
        <w:t>иаграмма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необходима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анализа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требований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системе,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проектирования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документирования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процессов.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выявить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оптимизировать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процессы,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обеспечивая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эффективное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результативное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функционирование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системы.</w:t>
      </w:r>
    </w:p>
    <w:p w14:paraId="4B6A48B0" w14:textId="5EBCFD42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436AF0">
        <w:rPr>
          <w:sz w:val="28"/>
          <w:szCs w:val="28"/>
        </w:rPr>
        <w:t>Функциональная</w:t>
      </w:r>
      <w:r>
        <w:rPr>
          <w:sz w:val="28"/>
          <w:szCs w:val="28"/>
        </w:rPr>
        <w:t xml:space="preserve"> </w:t>
      </w:r>
      <w:r w:rsidRPr="00436AF0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оптимизации процесса управления спортивными секциями, представлена на листе 46 </w:t>
      </w:r>
      <w:r w:rsidRPr="00BE2F6D">
        <w:rPr>
          <w:sz w:val="28"/>
          <w:szCs w:val="28"/>
        </w:rPr>
        <w:t>графической</w:t>
      </w:r>
      <w:r>
        <w:rPr>
          <w:sz w:val="28"/>
          <w:szCs w:val="28"/>
        </w:rPr>
        <w:t xml:space="preserve"> части.</w:t>
      </w:r>
    </w:p>
    <w:p w14:paraId="47736885" w14:textId="77777777" w:rsidR="00BE2F6D" w:rsidRDefault="00BE2F6D" w:rsidP="00BE2F6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183291">
        <w:rPr>
          <w:sz w:val="28"/>
          <w:szCs w:val="28"/>
        </w:rPr>
        <w:t>Функциональная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бизнес-процессов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автоматизации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секционной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школе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описывает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операций,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объектов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рамках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процесса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организации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секций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учебном</w:t>
      </w:r>
      <w:r>
        <w:rPr>
          <w:sz w:val="28"/>
          <w:szCs w:val="28"/>
        </w:rPr>
        <w:t xml:space="preserve"> </w:t>
      </w:r>
      <w:r w:rsidRPr="00183291">
        <w:rPr>
          <w:sz w:val="28"/>
          <w:szCs w:val="28"/>
        </w:rPr>
        <w:t>заведении.</w:t>
      </w:r>
    </w:p>
    <w:p w14:paraId="317D9554" w14:textId="6FF9AFF4" w:rsidR="00BE2F6D" w:rsidRPr="00B81E43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Еще была разработана диаграмма вариантов использования, она </w:t>
      </w:r>
      <w:r w:rsidRPr="00B81E43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графической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модели,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показывает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между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актерами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вариантами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системе.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визуализировать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функциональные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определить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границы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системы.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Варианты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представляют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последовательности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действий,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удовлетворения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потребностей</w:t>
      </w:r>
      <w:r>
        <w:rPr>
          <w:sz w:val="28"/>
          <w:szCs w:val="28"/>
        </w:rPr>
        <w:t xml:space="preserve"> </w:t>
      </w:r>
      <w:proofErr w:type="spellStart"/>
      <w:r w:rsidRPr="00B81E43">
        <w:rPr>
          <w:sz w:val="28"/>
          <w:szCs w:val="28"/>
        </w:rPr>
        <w:t>акторов</w:t>
      </w:r>
      <w:proofErr w:type="spellEnd"/>
      <w:r w:rsidRPr="00B81E43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Актеры</w:t>
      </w:r>
      <w:r>
        <w:rPr>
          <w:sz w:val="28"/>
          <w:szCs w:val="28"/>
        </w:rPr>
        <w:t xml:space="preserve"> </w:t>
      </w:r>
      <w:proofErr w:type="gramStart"/>
      <w:r w:rsidRPr="00B81E43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это</w:t>
      </w:r>
      <w:proofErr w:type="gramEnd"/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внешние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сущности,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взаимодействуют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системой</w:t>
      </w:r>
      <w:r w:rsidR="00DC7382" w:rsidRPr="00F66C52">
        <w:rPr>
          <w:sz w:val="28"/>
          <w:szCs w:val="28"/>
        </w:rPr>
        <w:t xml:space="preserve"> [7]</w:t>
      </w:r>
      <w:r>
        <w:rPr>
          <w:sz w:val="28"/>
          <w:szCs w:val="28"/>
        </w:rPr>
        <w:t>.</w:t>
      </w:r>
    </w:p>
    <w:p w14:paraId="39D67748" w14:textId="063E9A98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B81E43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необходима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анализа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проектирования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определения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функциональных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требований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границ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выявления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потенциальных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проблем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процессов.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разработчикам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понять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системе,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заказчикам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определить,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насколько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ожиданиям.</w:t>
      </w:r>
      <w:r>
        <w:rPr>
          <w:sz w:val="28"/>
          <w:szCs w:val="28"/>
        </w:rPr>
        <w:t xml:space="preserve"> Д</w:t>
      </w:r>
      <w:r w:rsidRPr="00436AF0">
        <w:rPr>
          <w:sz w:val="28"/>
          <w:szCs w:val="28"/>
        </w:rPr>
        <w:t>иаграмма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вариантов</w:t>
      </w:r>
      <w:r>
        <w:rPr>
          <w:sz w:val="28"/>
          <w:szCs w:val="28"/>
        </w:rPr>
        <w:t xml:space="preserve"> </w:t>
      </w:r>
      <w:r w:rsidRPr="00B81E43">
        <w:rPr>
          <w:sz w:val="28"/>
          <w:szCs w:val="28"/>
        </w:rPr>
        <w:t>использования</w:t>
      </w:r>
      <w:r>
        <w:rPr>
          <w:sz w:val="28"/>
          <w:szCs w:val="28"/>
        </w:rPr>
        <w:t>, представлена на листе 47 графической части.</w:t>
      </w:r>
    </w:p>
    <w:p w14:paraId="73AACEBC" w14:textId="2C4BD9CF" w:rsidR="00BE2F6D" w:rsidRPr="006633DF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Pr="00205D4B">
        <w:rPr>
          <w:sz w:val="28"/>
          <w:szCs w:val="28"/>
        </w:rPr>
        <w:t>разработк</w:t>
      </w:r>
      <w:r>
        <w:rPr>
          <w:sz w:val="28"/>
          <w:szCs w:val="28"/>
        </w:rPr>
        <w:t xml:space="preserve">и </w:t>
      </w:r>
      <w:r w:rsidRPr="00205D4B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по </w:t>
      </w:r>
      <w:r w:rsidRPr="00205D4B">
        <w:rPr>
          <w:sz w:val="28"/>
          <w:szCs w:val="28"/>
        </w:rPr>
        <w:t>осуществлени</w:t>
      </w:r>
      <w:r>
        <w:rPr>
          <w:sz w:val="28"/>
          <w:szCs w:val="28"/>
        </w:rPr>
        <w:t xml:space="preserve">ю </w:t>
      </w:r>
      <w:r w:rsidRPr="00205D4B">
        <w:rPr>
          <w:sz w:val="28"/>
          <w:szCs w:val="28"/>
        </w:rPr>
        <w:t>секционной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школе</w:t>
      </w:r>
      <w:r>
        <w:rPr>
          <w:sz w:val="28"/>
          <w:szCs w:val="28"/>
        </w:rPr>
        <w:t xml:space="preserve">, также была разработана диаграмма объектов </w:t>
      </w:r>
      <w:proofErr w:type="gramStart"/>
      <w:r>
        <w:rPr>
          <w:sz w:val="28"/>
          <w:szCs w:val="28"/>
        </w:rPr>
        <w:t xml:space="preserve">- </w:t>
      </w:r>
      <w:r w:rsidRPr="006633DF">
        <w:rPr>
          <w:sz w:val="28"/>
          <w:szCs w:val="28"/>
        </w:rPr>
        <w:t>это</w:t>
      </w:r>
      <w:proofErr w:type="gramEnd"/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диаграммы,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показывает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объекты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их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свойства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отношения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между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объектами.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использована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визуализации</w:t>
      </w:r>
      <w:r w:rsidRPr="00FD6D13"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состояния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определенный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момент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понять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динамику</w:t>
      </w:r>
      <w:r>
        <w:rPr>
          <w:sz w:val="28"/>
          <w:szCs w:val="28"/>
        </w:rPr>
        <w:t xml:space="preserve"> </w:t>
      </w:r>
      <w:r w:rsidR="00DC7382">
        <w:rPr>
          <w:sz w:val="28"/>
          <w:szCs w:val="28"/>
        </w:rPr>
        <w:t>системы</w:t>
      </w:r>
      <w:r w:rsidR="00DC7382" w:rsidRPr="00DC7382">
        <w:rPr>
          <w:sz w:val="28"/>
          <w:szCs w:val="28"/>
        </w:rPr>
        <w:t xml:space="preserve"> [8].</w:t>
      </w:r>
      <w:r>
        <w:rPr>
          <w:sz w:val="28"/>
          <w:szCs w:val="28"/>
        </w:rPr>
        <w:t xml:space="preserve"> </w:t>
      </w:r>
    </w:p>
    <w:p w14:paraId="7AC9EA5E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633DF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нужна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визуализации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состояния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анализа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структуры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поведения,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подготовки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тестовых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сценариев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проверки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соответствия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требованиям.</w:t>
      </w:r>
    </w:p>
    <w:p w14:paraId="2F3123E4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  <w:r w:rsidRPr="00BE2F6D">
        <w:rPr>
          <w:sz w:val="28"/>
          <w:szCs w:val="28"/>
        </w:rPr>
        <w:t>Диаграмма объектов, представлена</w:t>
      </w:r>
      <w:r>
        <w:rPr>
          <w:sz w:val="28"/>
          <w:szCs w:val="28"/>
        </w:rPr>
        <w:t xml:space="preserve"> </w:t>
      </w:r>
      <w:r w:rsidRPr="00436AF0">
        <w:rPr>
          <w:sz w:val="28"/>
          <w:szCs w:val="28"/>
        </w:rPr>
        <w:t>на</w:t>
      </w:r>
      <w:r>
        <w:rPr>
          <w:sz w:val="28"/>
          <w:szCs w:val="28"/>
        </w:rPr>
        <w:t xml:space="preserve"> р</w:t>
      </w:r>
      <w:r w:rsidRPr="00436AF0">
        <w:rPr>
          <w:sz w:val="28"/>
          <w:szCs w:val="28"/>
        </w:rPr>
        <w:t>исунке</w:t>
      </w:r>
      <w:r>
        <w:rPr>
          <w:sz w:val="28"/>
          <w:szCs w:val="28"/>
        </w:rPr>
        <w:t xml:space="preserve"> 4</w:t>
      </w:r>
      <w:r w:rsidRPr="00436AF0">
        <w:rPr>
          <w:sz w:val="28"/>
          <w:szCs w:val="28"/>
        </w:rPr>
        <w:t>.</w:t>
      </w:r>
    </w:p>
    <w:p w14:paraId="65DFB092" w14:textId="6FA74D4B" w:rsidR="00BE2F6D" w:rsidRDefault="00BE2F6D" w:rsidP="00BE2F6D">
      <w:pPr>
        <w:spacing w:line="360" w:lineRule="auto"/>
        <w:rPr>
          <w:sz w:val="28"/>
          <w:szCs w:val="28"/>
        </w:rPr>
      </w:pPr>
    </w:p>
    <w:p w14:paraId="5185AE79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 w:rsidRPr="00D63503">
        <w:rPr>
          <w:noProof/>
          <w:sz w:val="28"/>
          <w:szCs w:val="28"/>
        </w:rPr>
        <w:drawing>
          <wp:inline distT="0" distB="0" distL="0" distR="0" wp14:anchorId="02840E18" wp14:editId="1F1D6472">
            <wp:extent cx="5171016" cy="2582333"/>
            <wp:effectExtent l="19050" t="0" r="0" b="0"/>
            <wp:docPr id="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25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4535" w14:textId="77777777" w:rsidR="00BE2F6D" w:rsidRDefault="00BE2F6D" w:rsidP="00BE2F6D">
      <w:pPr>
        <w:spacing w:line="360" w:lineRule="auto"/>
        <w:rPr>
          <w:sz w:val="28"/>
          <w:szCs w:val="28"/>
        </w:rPr>
      </w:pPr>
    </w:p>
    <w:p w14:paraId="1702AF4A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4 - Д</w:t>
      </w:r>
      <w:r w:rsidRPr="00436AF0">
        <w:rPr>
          <w:sz w:val="28"/>
          <w:szCs w:val="28"/>
        </w:rPr>
        <w:t>иаграмма</w:t>
      </w:r>
      <w:r>
        <w:rPr>
          <w:sz w:val="28"/>
          <w:szCs w:val="28"/>
        </w:rPr>
        <w:t xml:space="preserve"> </w:t>
      </w:r>
      <w:r w:rsidRPr="006633DF">
        <w:rPr>
          <w:sz w:val="28"/>
          <w:szCs w:val="28"/>
        </w:rPr>
        <w:t>объектов</w:t>
      </w:r>
    </w:p>
    <w:p w14:paraId="5D0B63BA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18FDB91B" w14:textId="77777777" w:rsidR="00BE2F6D" w:rsidRDefault="00BE2F6D" w:rsidP="00BE2F6D">
      <w:pPr>
        <w:keepNext/>
        <w:keepLines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2.3 Логическая модель данных</w:t>
      </w:r>
    </w:p>
    <w:p w14:paraId="58B2EED0" w14:textId="77777777" w:rsidR="00BE2F6D" w:rsidRPr="002614BC" w:rsidRDefault="00BE2F6D" w:rsidP="00BE2F6D">
      <w:pPr>
        <w:keepNext/>
        <w:keepLines/>
        <w:tabs>
          <w:tab w:val="left" w:pos="720"/>
        </w:tabs>
        <w:spacing w:line="360" w:lineRule="auto"/>
        <w:ind w:firstLine="709"/>
        <w:jc w:val="both"/>
        <w:rPr>
          <w:color w:val="000000"/>
          <w:sz w:val="28"/>
          <w:szCs w:val="40"/>
        </w:rPr>
      </w:pPr>
    </w:p>
    <w:p w14:paraId="56130D2C" w14:textId="53022885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BD43DC">
        <w:rPr>
          <w:sz w:val="28"/>
          <w:szCs w:val="28"/>
        </w:rPr>
        <w:t>Логическая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модели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определяет,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должны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организованы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связаны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друг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другом.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технической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карты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правил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структур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разработчикам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баз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физическую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D43DC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. Также </w:t>
      </w:r>
      <w:r w:rsidRPr="003B21DF">
        <w:rPr>
          <w:sz w:val="28"/>
          <w:szCs w:val="28"/>
        </w:rPr>
        <w:t>описывает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связь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понятий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предметной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группу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связанных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ключевым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полям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включающих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в</w:t>
      </w:r>
      <w:r w:rsidRPr="00FD6D13"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опред</w:t>
      </w:r>
      <w:r>
        <w:rPr>
          <w:sz w:val="28"/>
          <w:szCs w:val="28"/>
        </w:rPr>
        <w:t>елённые атрибуты</w:t>
      </w:r>
      <w:r w:rsidR="00DC7382" w:rsidRPr="00DC7382">
        <w:rPr>
          <w:sz w:val="28"/>
          <w:szCs w:val="28"/>
        </w:rPr>
        <w:t xml:space="preserve"> [9]</w:t>
      </w:r>
      <w:r>
        <w:rPr>
          <w:sz w:val="28"/>
          <w:szCs w:val="28"/>
        </w:rPr>
        <w:t xml:space="preserve">. На рисунке 5 </w:t>
      </w:r>
      <w:r w:rsidRPr="003B21DF">
        <w:rPr>
          <w:sz w:val="28"/>
          <w:szCs w:val="28"/>
        </w:rPr>
        <w:t>изображена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логическая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данных</w:t>
      </w:r>
      <w:r>
        <w:rPr>
          <w:sz w:val="28"/>
          <w:szCs w:val="28"/>
        </w:rPr>
        <w:t>.</w:t>
      </w:r>
    </w:p>
    <w:p w14:paraId="33ED2A3A" w14:textId="77777777" w:rsidR="00BE2F6D" w:rsidRDefault="00BE2F6D" w:rsidP="00BE2F6D">
      <w:pPr>
        <w:spacing w:line="360" w:lineRule="auto"/>
        <w:ind w:firstLine="709"/>
        <w:jc w:val="center"/>
        <w:rPr>
          <w:sz w:val="28"/>
          <w:szCs w:val="28"/>
        </w:rPr>
      </w:pPr>
      <w:r w:rsidRPr="003C42F1">
        <w:rPr>
          <w:noProof/>
          <w:sz w:val="28"/>
          <w:szCs w:val="28"/>
        </w:rPr>
        <w:drawing>
          <wp:inline distT="0" distB="0" distL="0" distR="0" wp14:anchorId="45A325F5" wp14:editId="1EF40FDB">
            <wp:extent cx="5427132" cy="3005666"/>
            <wp:effectExtent l="19050" t="0" r="2118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134" cy="3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B35C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53E2A46A" w14:textId="77777777" w:rsidR="00BE2F6D" w:rsidRDefault="00BE2F6D" w:rsidP="00BE2F6D">
      <w:pPr>
        <w:spacing w:line="360" w:lineRule="auto"/>
        <w:jc w:val="center"/>
        <w:rPr>
          <w:color w:val="000000"/>
          <w:sz w:val="28"/>
          <w:szCs w:val="40"/>
        </w:rPr>
      </w:pPr>
      <w:r>
        <w:rPr>
          <w:sz w:val="28"/>
          <w:szCs w:val="28"/>
        </w:rPr>
        <w:t>Рисунок 5 - Л</w:t>
      </w:r>
      <w:r w:rsidRPr="003B21DF">
        <w:rPr>
          <w:sz w:val="28"/>
          <w:szCs w:val="28"/>
        </w:rPr>
        <w:t>огическая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модель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3B21DF">
        <w:rPr>
          <w:sz w:val="28"/>
          <w:szCs w:val="28"/>
        </w:rPr>
        <w:t>данных</w:t>
      </w:r>
      <w:r>
        <w:rPr>
          <w:color w:val="000000"/>
          <w:sz w:val="28"/>
          <w:szCs w:val="40"/>
        </w:rPr>
        <w:t xml:space="preserve"> </w:t>
      </w:r>
    </w:p>
    <w:p w14:paraId="38CA681A" w14:textId="77777777" w:rsidR="00BE2F6D" w:rsidRDefault="00BE2F6D" w:rsidP="00BE2F6D">
      <w:pPr>
        <w:spacing w:line="360" w:lineRule="auto"/>
        <w:jc w:val="center"/>
        <w:rPr>
          <w:color w:val="000000"/>
          <w:sz w:val="28"/>
          <w:szCs w:val="40"/>
        </w:rPr>
      </w:pPr>
    </w:p>
    <w:p w14:paraId="48086F02" w14:textId="77777777" w:rsidR="00BE2F6D" w:rsidRDefault="00BE2F6D" w:rsidP="00BE2F6D">
      <w:pPr>
        <w:spacing w:line="360" w:lineRule="auto"/>
        <w:ind w:firstLine="709"/>
        <w:jc w:val="both"/>
        <w:rPr>
          <w:color w:val="000000"/>
          <w:sz w:val="28"/>
          <w:szCs w:val="40"/>
        </w:rPr>
      </w:pPr>
      <w:r>
        <w:rPr>
          <w:color w:val="000000"/>
          <w:sz w:val="28"/>
          <w:szCs w:val="40"/>
        </w:rPr>
        <w:t>2.4 Организация информационной базы</w:t>
      </w:r>
    </w:p>
    <w:p w14:paraId="06977719" w14:textId="77777777" w:rsidR="00BE2F6D" w:rsidRDefault="00BE2F6D" w:rsidP="00BE2F6D">
      <w:pPr>
        <w:spacing w:after="160" w:line="259" w:lineRule="auto"/>
        <w:ind w:left="-709" w:firstLine="709"/>
        <w:rPr>
          <w:color w:val="000000"/>
          <w:sz w:val="28"/>
          <w:szCs w:val="40"/>
        </w:rPr>
      </w:pPr>
    </w:p>
    <w:p w14:paraId="7BC0A59D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Описание программных модулей </w:t>
      </w:r>
      <w:proofErr w:type="gramStart"/>
      <w:r>
        <w:rPr>
          <w:sz w:val="28"/>
          <w:szCs w:val="28"/>
        </w:rPr>
        <w:t xml:space="preserve">- </w:t>
      </w:r>
      <w:r w:rsidRPr="00D545BC">
        <w:rPr>
          <w:sz w:val="28"/>
          <w:szCs w:val="28"/>
        </w:rPr>
        <w:t>это</w:t>
      </w:r>
      <w:proofErr w:type="gramEnd"/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процесс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функциональных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независимых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частей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программы,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оформлены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отдельных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файлов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исходным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кодом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непрерывных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частей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программы.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модули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предназначены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других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программах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позволяют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разбивать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сложные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мелкие,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соответствующие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принципу</w:t>
      </w:r>
      <w:r>
        <w:rPr>
          <w:sz w:val="28"/>
          <w:szCs w:val="28"/>
        </w:rPr>
        <w:t xml:space="preserve"> </w:t>
      </w:r>
      <w:r w:rsidRPr="00D545BC">
        <w:rPr>
          <w:sz w:val="28"/>
          <w:szCs w:val="28"/>
        </w:rPr>
        <w:t>модульности.</w:t>
      </w:r>
    </w:p>
    <w:p w14:paraId="289E6655" w14:textId="77777777" w:rsidR="00BE2F6D" w:rsidRDefault="00BE2F6D" w:rsidP="00BE2F6D">
      <w:pPr>
        <w:spacing w:line="360" w:lineRule="auto"/>
        <w:ind w:firstLine="709"/>
        <w:rPr>
          <w:sz w:val="28"/>
          <w:szCs w:val="40"/>
        </w:rPr>
      </w:pPr>
      <w:r>
        <w:rPr>
          <w:sz w:val="28"/>
          <w:szCs w:val="40"/>
        </w:rPr>
        <w:t>Элементами разрабатываемой конфигурации являются такие сущности как: «Список посещения ШК Олимп», «Расписание тренировок», «Список посещения ШК Старт», «Соревнования», «Ученики», «Спортивные секции», «Пользователи», «Отчет о посещении секций».</w:t>
      </w:r>
    </w:p>
    <w:p w14:paraId="5FC88CBD" w14:textId="77777777" w:rsidR="00BE2F6D" w:rsidRPr="00735FDE" w:rsidRDefault="00BE2F6D" w:rsidP="00BE2F6D">
      <w:pPr>
        <w:widowControl w:val="0"/>
        <w:tabs>
          <w:tab w:val="left" w:pos="709"/>
          <w:tab w:val="left" w:pos="1134"/>
          <w:tab w:val="left" w:pos="8789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735FDE">
        <w:rPr>
          <w:rFonts w:eastAsiaTheme="minorEastAsia"/>
          <w:sz w:val="28"/>
          <w:szCs w:val="28"/>
        </w:rPr>
        <w:t>Создание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собственных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классов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при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разработке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программы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добавляет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проект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новый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уровень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абстракции,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который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позволяет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определить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некоторый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функционал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системы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и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работать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в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дальнейшем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только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с</w:t>
      </w:r>
      <w:r>
        <w:rPr>
          <w:rFonts w:eastAsiaTheme="minorEastAsia"/>
          <w:sz w:val="28"/>
          <w:szCs w:val="28"/>
        </w:rPr>
        <w:t xml:space="preserve"> </w:t>
      </w:r>
      <w:r w:rsidRPr="00735FDE">
        <w:rPr>
          <w:rFonts w:eastAsiaTheme="minorEastAsia"/>
          <w:sz w:val="28"/>
          <w:szCs w:val="28"/>
        </w:rPr>
        <w:t>ним.</w:t>
      </w:r>
    </w:p>
    <w:p w14:paraId="2BCC21E7" w14:textId="77777777" w:rsidR="00BE2F6D" w:rsidRDefault="00BE2F6D" w:rsidP="00BE2F6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735FDE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разработанной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конфигурации</w:t>
      </w:r>
      <w:r>
        <w:rPr>
          <w:sz w:val="28"/>
          <w:szCs w:val="28"/>
        </w:rPr>
        <w:t xml:space="preserve"> к </w:t>
      </w:r>
      <w:r w:rsidRPr="00735FDE">
        <w:rPr>
          <w:sz w:val="28"/>
          <w:szCs w:val="28"/>
        </w:rPr>
        <w:t>программным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модулям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относятся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справочники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и</w:t>
      </w:r>
      <w:r>
        <w:rPr>
          <w:sz w:val="28"/>
          <w:szCs w:val="28"/>
        </w:rPr>
        <w:t xml:space="preserve"> отчеты</w:t>
      </w:r>
      <w:r w:rsidRPr="00735FD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представленные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735FDE">
        <w:rPr>
          <w:sz w:val="28"/>
          <w:szCs w:val="28"/>
        </w:rPr>
        <w:t>таблице</w:t>
      </w:r>
      <w:r>
        <w:rPr>
          <w:sz w:val="28"/>
          <w:szCs w:val="28"/>
        </w:rPr>
        <w:t xml:space="preserve"> 4.</w:t>
      </w:r>
    </w:p>
    <w:p w14:paraId="513D5C54" w14:textId="77777777" w:rsidR="00BE2F6D" w:rsidRDefault="00BE2F6D" w:rsidP="00BE2F6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3A0BF24F" w14:textId="77777777" w:rsidR="00BE2F6D" w:rsidRDefault="00BE2F6D" w:rsidP="00BE2F6D">
      <w:pPr>
        <w:spacing w:line="360" w:lineRule="auto"/>
        <w:rPr>
          <w:sz w:val="28"/>
          <w:szCs w:val="28"/>
        </w:rPr>
      </w:pPr>
      <w:r w:rsidRPr="00CC633C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4 </w:t>
      </w:r>
      <w:r w:rsidRPr="00CC633C">
        <w:rPr>
          <w:sz w:val="28"/>
          <w:szCs w:val="28"/>
        </w:rPr>
        <w:t>-</w:t>
      </w:r>
      <w:r>
        <w:rPr>
          <w:sz w:val="28"/>
          <w:szCs w:val="28"/>
        </w:rPr>
        <w:t xml:space="preserve"> Описание программных модулей</w:t>
      </w:r>
    </w:p>
    <w:tbl>
      <w:tblPr>
        <w:tblStyle w:val="afff8"/>
        <w:tblW w:w="9493" w:type="dxa"/>
        <w:tblLook w:val="04A0" w:firstRow="1" w:lastRow="0" w:firstColumn="1" w:lastColumn="0" w:noHBand="0" w:noVBand="1"/>
      </w:tblPr>
      <w:tblGrid>
        <w:gridCol w:w="2802"/>
        <w:gridCol w:w="6691"/>
      </w:tblGrid>
      <w:tr w:rsidR="00BE2F6D" w:rsidRPr="00A4123F" w14:paraId="65E86CF0" w14:textId="77777777" w:rsidTr="00BE2F6D">
        <w:trPr>
          <w:trHeight w:val="620"/>
        </w:trPr>
        <w:tc>
          <w:tcPr>
            <w:tcW w:w="2802" w:type="dxa"/>
          </w:tcPr>
          <w:p w14:paraId="775B9AD6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Наименование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программного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модуля</w:t>
            </w:r>
          </w:p>
        </w:tc>
        <w:tc>
          <w:tcPr>
            <w:tcW w:w="6691" w:type="dxa"/>
          </w:tcPr>
          <w:p w14:paraId="104FF14A" w14:textId="77777777" w:rsidR="00BE2F6D" w:rsidRPr="00A4123F" w:rsidRDefault="00BE2F6D" w:rsidP="00BE2F6D">
            <w:pPr>
              <w:jc w:val="center"/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Назначение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программного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модуля</w:t>
            </w:r>
          </w:p>
        </w:tc>
      </w:tr>
      <w:tr w:rsidR="00BE2F6D" w:rsidRPr="00A4123F" w14:paraId="7C9BEF13" w14:textId="77777777" w:rsidTr="00BE2F6D">
        <w:trPr>
          <w:trHeight w:val="783"/>
        </w:trPr>
        <w:tc>
          <w:tcPr>
            <w:tcW w:w="2802" w:type="dxa"/>
          </w:tcPr>
          <w:p w14:paraId="20A810DA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Список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посещения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ШК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Олимп;</w:t>
            </w:r>
          </w:p>
          <w:p w14:paraId="6A9B309E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Список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посещения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ШК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Старт</w:t>
            </w:r>
          </w:p>
        </w:tc>
        <w:tc>
          <w:tcPr>
            <w:tcW w:w="6691" w:type="dxa"/>
          </w:tcPr>
          <w:p w14:paraId="5EA50ACB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Справочники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содержат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такие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данные</w:t>
            </w:r>
            <w:r>
              <w:rPr>
                <w:sz w:val="28"/>
                <w:szCs w:val="28"/>
              </w:rPr>
              <w:t xml:space="preserve"> </w:t>
            </w:r>
            <w:proofErr w:type="gramStart"/>
            <w:r w:rsidRPr="00A4123F">
              <w:rPr>
                <w:sz w:val="28"/>
                <w:szCs w:val="28"/>
              </w:rPr>
              <w:t>как:</w:t>
            </w:r>
            <w:r>
              <w:rPr>
                <w:sz w:val="28"/>
                <w:szCs w:val="28"/>
              </w:rPr>
              <w:t xml:space="preserve">  </w:t>
            </w:r>
            <w:r w:rsidRPr="00A4123F">
              <w:rPr>
                <w:sz w:val="28"/>
                <w:szCs w:val="28"/>
              </w:rPr>
              <w:t>ФИО</w:t>
            </w:r>
            <w:proofErr w:type="gramEnd"/>
            <w:r w:rsidRPr="00A4123F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классы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обучения,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номера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телефонов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учеников,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их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позиция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в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игре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ФИО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тренера.</w:t>
            </w:r>
          </w:p>
        </w:tc>
      </w:tr>
      <w:tr w:rsidR="00BE2F6D" w:rsidRPr="00A4123F" w14:paraId="449D058C" w14:textId="77777777" w:rsidTr="00BE2F6D">
        <w:trPr>
          <w:trHeight w:val="413"/>
        </w:trPr>
        <w:tc>
          <w:tcPr>
            <w:tcW w:w="2802" w:type="dxa"/>
          </w:tcPr>
          <w:p w14:paraId="052FAA3C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Расписание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тренировок</w:t>
            </w:r>
          </w:p>
        </w:tc>
        <w:tc>
          <w:tcPr>
            <w:tcW w:w="6691" w:type="dxa"/>
          </w:tcPr>
          <w:p w14:paraId="10A27CDE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Справочник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содержит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информацию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месте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проведения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тренировки,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даты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времени.</w:t>
            </w:r>
          </w:p>
        </w:tc>
      </w:tr>
      <w:tr w:rsidR="00BE2F6D" w:rsidRPr="00A4123F" w14:paraId="7D814413" w14:textId="77777777" w:rsidTr="00BE2F6D">
        <w:trPr>
          <w:trHeight w:val="410"/>
        </w:trPr>
        <w:tc>
          <w:tcPr>
            <w:tcW w:w="2802" w:type="dxa"/>
          </w:tcPr>
          <w:p w14:paraId="56EAAED7" w14:textId="77777777" w:rsidR="00BE2F6D" w:rsidRPr="00A4123F" w:rsidRDefault="00BE2F6D" w:rsidP="00BE2F6D">
            <w:pPr>
              <w:rPr>
                <w:sz w:val="28"/>
                <w:szCs w:val="28"/>
                <w:highlight w:val="yellow"/>
              </w:rPr>
            </w:pPr>
            <w:r w:rsidRPr="00A4123F">
              <w:rPr>
                <w:sz w:val="28"/>
                <w:szCs w:val="28"/>
              </w:rPr>
              <w:t>Соревнования</w:t>
            </w:r>
          </w:p>
        </w:tc>
        <w:tc>
          <w:tcPr>
            <w:tcW w:w="6691" w:type="dxa"/>
          </w:tcPr>
          <w:p w14:paraId="044245ED" w14:textId="77777777" w:rsidR="00BE2F6D" w:rsidRPr="00A4123F" w:rsidRDefault="00BE2F6D" w:rsidP="00BE2F6D">
            <w:pPr>
              <w:rPr>
                <w:sz w:val="28"/>
                <w:szCs w:val="28"/>
                <w:highlight w:val="yellow"/>
              </w:rPr>
            </w:pPr>
            <w:r w:rsidRPr="00A4123F">
              <w:rPr>
                <w:sz w:val="28"/>
                <w:szCs w:val="28"/>
              </w:rPr>
              <w:t>Справочник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содержит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информацию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проведении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соревнований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между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командами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предоставляется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сформировать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макет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отчета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соревнований,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так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же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просмотреть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прошлые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отчеты.</w:t>
            </w:r>
          </w:p>
        </w:tc>
      </w:tr>
      <w:tr w:rsidR="00BE2F6D" w:rsidRPr="00A4123F" w14:paraId="39B2720C" w14:textId="77777777" w:rsidTr="00BE2F6D">
        <w:trPr>
          <w:trHeight w:val="558"/>
        </w:trPr>
        <w:tc>
          <w:tcPr>
            <w:tcW w:w="2802" w:type="dxa"/>
          </w:tcPr>
          <w:p w14:paraId="631D88D5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Ученики</w:t>
            </w:r>
          </w:p>
        </w:tc>
        <w:tc>
          <w:tcPr>
            <w:tcW w:w="6691" w:type="dxa"/>
          </w:tcPr>
          <w:p w14:paraId="7F173E00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Иерархический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справочник,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который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содержит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информацию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секциях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учениках,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которые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посещают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ту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или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иную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спортивную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секцию</w:t>
            </w:r>
          </w:p>
        </w:tc>
      </w:tr>
      <w:tr w:rsidR="00BE2F6D" w:rsidRPr="00A4123F" w14:paraId="61BB07DA" w14:textId="77777777" w:rsidTr="00BE2F6D">
        <w:trPr>
          <w:trHeight w:val="558"/>
        </w:trPr>
        <w:tc>
          <w:tcPr>
            <w:tcW w:w="2802" w:type="dxa"/>
          </w:tcPr>
          <w:p w14:paraId="0DCE0D81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Спортивные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секции</w:t>
            </w:r>
          </w:p>
        </w:tc>
        <w:tc>
          <w:tcPr>
            <w:tcW w:w="6691" w:type="dxa"/>
          </w:tcPr>
          <w:p w14:paraId="34E8CADB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Справочник,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который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содержит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информацию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спортивных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секциях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тренерах.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BE2F6D" w:rsidRPr="00A4123F" w14:paraId="404EFF97" w14:textId="77777777" w:rsidTr="00BE2F6D">
        <w:trPr>
          <w:trHeight w:val="558"/>
        </w:trPr>
        <w:tc>
          <w:tcPr>
            <w:tcW w:w="2802" w:type="dxa"/>
          </w:tcPr>
          <w:p w14:paraId="5F291D4C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6691" w:type="dxa"/>
          </w:tcPr>
          <w:p w14:paraId="4755C40D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Справочник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содержит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информацию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пользователях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информационной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базы,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такие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как: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ФИО,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код,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логин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пароль.</w:t>
            </w:r>
          </w:p>
        </w:tc>
      </w:tr>
      <w:tr w:rsidR="00BE2F6D" w:rsidRPr="00A4123F" w14:paraId="5BF8ABC6" w14:textId="77777777" w:rsidTr="00BE2F6D">
        <w:trPr>
          <w:trHeight w:val="558"/>
        </w:trPr>
        <w:tc>
          <w:tcPr>
            <w:tcW w:w="2802" w:type="dxa"/>
          </w:tcPr>
          <w:p w14:paraId="31B007AB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Отчет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посещении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секций</w:t>
            </w:r>
          </w:p>
        </w:tc>
        <w:tc>
          <w:tcPr>
            <w:tcW w:w="6691" w:type="dxa"/>
          </w:tcPr>
          <w:p w14:paraId="4922ED5C" w14:textId="77777777" w:rsidR="00BE2F6D" w:rsidRPr="00A4123F" w:rsidRDefault="00BE2F6D" w:rsidP="00BE2F6D">
            <w:pPr>
              <w:rPr>
                <w:sz w:val="28"/>
                <w:szCs w:val="28"/>
              </w:rPr>
            </w:pPr>
            <w:r w:rsidRPr="00A4123F">
              <w:rPr>
                <w:sz w:val="28"/>
                <w:szCs w:val="28"/>
              </w:rPr>
              <w:t>Отчет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посещении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спортивных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секций,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сформировывается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список</w:t>
            </w:r>
            <w:r>
              <w:rPr>
                <w:sz w:val="28"/>
                <w:szCs w:val="28"/>
              </w:rPr>
              <w:t xml:space="preserve"> </w:t>
            </w:r>
            <w:r w:rsidRPr="00A4123F">
              <w:rPr>
                <w:sz w:val="28"/>
                <w:szCs w:val="28"/>
              </w:rPr>
              <w:t>учеников.</w:t>
            </w:r>
          </w:p>
        </w:tc>
      </w:tr>
    </w:tbl>
    <w:p w14:paraId="6DE2C476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</w:p>
    <w:p w14:paraId="2F97D489" w14:textId="77777777" w:rsidR="00BE2F6D" w:rsidRDefault="00BE2F6D" w:rsidP="00BE2F6D">
      <w:pPr>
        <w:spacing w:after="160"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2.5 Выполнение регламентов по защите и сохранности данных</w:t>
      </w:r>
    </w:p>
    <w:p w14:paraId="6EC1545F" w14:textId="77777777" w:rsidR="00BE2F6D" w:rsidRDefault="00BE2F6D" w:rsidP="00BE2F6D">
      <w:pPr>
        <w:tabs>
          <w:tab w:val="left" w:pos="2928"/>
        </w:tabs>
        <w:jc w:val="center"/>
        <w:rPr>
          <w:sz w:val="28"/>
          <w:szCs w:val="28"/>
        </w:rPr>
      </w:pPr>
    </w:p>
    <w:p w14:paraId="09CEC118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AE6B9B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регламентов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защите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сохранности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включает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соблюдение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правил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процедур,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направленных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обеспечение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предотвращение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утечек,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потерь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несанкционированного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данным.</w:t>
      </w:r>
      <w:r>
        <w:rPr>
          <w:sz w:val="28"/>
          <w:szCs w:val="28"/>
        </w:rPr>
        <w:t xml:space="preserve"> </w:t>
      </w:r>
    </w:p>
    <w:p w14:paraId="5BD25D81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AE6B9B">
        <w:rPr>
          <w:sz w:val="28"/>
          <w:szCs w:val="28"/>
        </w:rPr>
        <w:t>Регламенты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определяют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обязанности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пользователей,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устанавливают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уровни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запрещают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копирование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передачу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разрешения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руководства,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регламентируют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антивирусную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защиту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работу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интернете.</w:t>
      </w:r>
    </w:p>
    <w:p w14:paraId="305A0903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AE6B9B">
        <w:rPr>
          <w:sz w:val="28"/>
          <w:szCs w:val="28"/>
        </w:rPr>
        <w:t>Под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угрозами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персональных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понимается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совокупность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условий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факторов,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создающих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опасность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несанкционированного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персональным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данным,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привести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уничтожению,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изменению,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блокированию,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копированию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распространению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AE6B9B">
        <w:rPr>
          <w:sz w:val="28"/>
          <w:szCs w:val="28"/>
        </w:rPr>
        <w:t>данных.</w:t>
      </w:r>
      <w:r>
        <w:rPr>
          <w:sz w:val="28"/>
          <w:szCs w:val="28"/>
        </w:rPr>
        <w:t xml:space="preserve"> </w:t>
      </w:r>
    </w:p>
    <w:p w14:paraId="09188831" w14:textId="77777777" w:rsidR="00BE2F6D" w:rsidRPr="0011270A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Файловые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являются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наиболее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уязвимыми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физическому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воздействию.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связано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особенностями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архитектуры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такого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необходимостью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держать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открытыми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(с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полным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доступом)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файлы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конфигурации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самих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файловых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пользователей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операционной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системы.</w:t>
      </w:r>
    </w:p>
    <w:p w14:paraId="0D2D79F3" w14:textId="77777777" w:rsidR="00BE2F6D" w:rsidRPr="0011270A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безопасности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работе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файловыми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базами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рекомендуется:</w:t>
      </w:r>
    </w:p>
    <w:p w14:paraId="24AC10F5" w14:textId="77777777" w:rsidR="00BE2F6D" w:rsidRPr="0011270A" w:rsidRDefault="00BE2F6D" w:rsidP="00C10876">
      <w:pPr>
        <w:numPr>
          <w:ilvl w:val="0"/>
          <w:numId w:val="15"/>
        </w:numPr>
        <w:tabs>
          <w:tab w:val="clear" w:pos="644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разграничение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NTFS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давать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необходимые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права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пользователям,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работают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базой.</w:t>
      </w:r>
    </w:p>
    <w:p w14:paraId="78134AE3" w14:textId="77777777" w:rsidR="00BE2F6D" w:rsidRPr="0011270A" w:rsidRDefault="00BE2F6D" w:rsidP="00C10876">
      <w:pPr>
        <w:numPr>
          <w:ilvl w:val="0"/>
          <w:numId w:val="15"/>
        </w:numPr>
        <w:tabs>
          <w:tab w:val="clear" w:pos="644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Всегда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авторизацию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Windows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входа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рабочие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станции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пользователей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доступ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сетевым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ресурсам.</w:t>
      </w:r>
    </w:p>
    <w:p w14:paraId="172CD609" w14:textId="77777777" w:rsidR="00BE2F6D" w:rsidRPr="0011270A" w:rsidRDefault="00BE2F6D" w:rsidP="00C10876">
      <w:pPr>
        <w:numPr>
          <w:ilvl w:val="0"/>
          <w:numId w:val="15"/>
        </w:numPr>
        <w:tabs>
          <w:tab w:val="clear" w:pos="644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шифрованные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диски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шифрованные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папки,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позволят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сохранить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конфиденциальную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информацию.</w:t>
      </w:r>
    </w:p>
    <w:p w14:paraId="2E1BDC94" w14:textId="77777777" w:rsidR="00BE2F6D" w:rsidRPr="0011270A" w:rsidRDefault="00BE2F6D" w:rsidP="00C10876">
      <w:pPr>
        <w:numPr>
          <w:ilvl w:val="0"/>
          <w:numId w:val="15"/>
        </w:numPr>
        <w:tabs>
          <w:tab w:val="clear" w:pos="644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Установить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политику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автоматической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блокировки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экрана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провести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обучение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пользователей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необходимости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блокировки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профиля.</w:t>
      </w:r>
    </w:p>
    <w:p w14:paraId="7DE9F447" w14:textId="77777777" w:rsidR="00BE2F6D" w:rsidRPr="0011270A" w:rsidRDefault="00BE2F6D" w:rsidP="00C10876">
      <w:pPr>
        <w:numPr>
          <w:ilvl w:val="0"/>
          <w:numId w:val="15"/>
        </w:numPr>
        <w:tabs>
          <w:tab w:val="clear" w:pos="644"/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Разграничить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права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доступа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уровне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1С,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пользователи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получали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доступ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только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той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информации,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которую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имеют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соответствующие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права.</w:t>
      </w:r>
    </w:p>
    <w:p w14:paraId="134D31D2" w14:textId="2324F8E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Резервное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копирование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1С: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Предприятие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8.3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обезопасить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потери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выполнении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«опасных»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операций,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значительно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изменить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учетные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испортить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базу.</w:t>
      </w:r>
      <w:r>
        <w:rPr>
          <w:sz w:val="28"/>
          <w:szCs w:val="28"/>
        </w:rPr>
        <w:t xml:space="preserve"> </w:t>
      </w:r>
    </w:p>
    <w:p w14:paraId="6D5E8822" w14:textId="77777777" w:rsidR="00BE2F6D" w:rsidRDefault="00BE2F6D" w:rsidP="00BE2F6D">
      <w:pPr>
        <w:tabs>
          <w:tab w:val="left" w:pos="2928"/>
        </w:tabs>
        <w:spacing w:line="360" w:lineRule="auto"/>
        <w:ind w:firstLine="567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Резервное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копирование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осуществляться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несколькими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способами,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самый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универсальный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утилиту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выгрузки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конфигураторе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1С.</w:t>
      </w:r>
      <w:r>
        <w:rPr>
          <w:sz w:val="28"/>
          <w:szCs w:val="28"/>
        </w:rPr>
        <w:t xml:space="preserve"> </w:t>
      </w:r>
    </w:p>
    <w:p w14:paraId="137CF9AB" w14:textId="086387D4" w:rsidR="00BE2F6D" w:rsidRDefault="00BE2F6D" w:rsidP="00BE2F6D">
      <w:pPr>
        <w:tabs>
          <w:tab w:val="left" w:pos="2928"/>
        </w:tabs>
        <w:spacing w:line="360" w:lineRule="auto"/>
        <w:ind w:firstLine="567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способ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подойдет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файловых,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клиент-серверных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приложений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Предприятие.</w:t>
      </w:r>
      <w:r>
        <w:rPr>
          <w:sz w:val="28"/>
          <w:szCs w:val="28"/>
        </w:rPr>
        <w:t xml:space="preserve"> </w:t>
      </w:r>
    </w:p>
    <w:p w14:paraId="3C82C753" w14:textId="7777777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резервной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копии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зайти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конфигуратор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Администрирование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Выгрузить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информационную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базу.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Появится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стандартная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панель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сохранения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файлов,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указываем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каталог,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будем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сохранять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резервную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копию.</w:t>
      </w:r>
      <w:r>
        <w:rPr>
          <w:sz w:val="28"/>
          <w:szCs w:val="28"/>
        </w:rPr>
        <w:t xml:space="preserve"> </w:t>
      </w:r>
    </w:p>
    <w:p w14:paraId="00258975" w14:textId="7777777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Вводим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файла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выгрузки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(по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умолчанию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подставляется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«1CV8»)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нажимаем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«Сохранить».</w:t>
      </w:r>
      <w:r>
        <w:rPr>
          <w:sz w:val="28"/>
          <w:szCs w:val="28"/>
        </w:rPr>
        <w:t xml:space="preserve">  </w:t>
      </w:r>
      <w:r w:rsidRPr="0011270A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ждем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пока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завершится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процедура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сохранения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резервной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копии.</w:t>
      </w:r>
      <w:r>
        <w:rPr>
          <w:sz w:val="28"/>
          <w:szCs w:val="28"/>
        </w:rPr>
        <w:t xml:space="preserve"> </w:t>
      </w:r>
    </w:p>
    <w:p w14:paraId="3B16F9DD" w14:textId="77777777" w:rsidR="00BE2F6D" w:rsidRPr="0011270A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  <w:r w:rsidRPr="0011270A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6 п</w:t>
      </w:r>
      <w:r w:rsidRPr="0011270A">
        <w:rPr>
          <w:sz w:val="28"/>
          <w:szCs w:val="28"/>
        </w:rPr>
        <w:t>редставлен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процесс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выгрузки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11270A">
        <w:rPr>
          <w:sz w:val="28"/>
          <w:szCs w:val="28"/>
        </w:rPr>
        <w:t>базы.</w:t>
      </w:r>
      <w:r>
        <w:rPr>
          <w:sz w:val="28"/>
          <w:szCs w:val="28"/>
        </w:rPr>
        <w:t xml:space="preserve"> </w:t>
      </w:r>
    </w:p>
    <w:p w14:paraId="7B7C5B24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</w:p>
    <w:p w14:paraId="6CC163B8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1114F6" wp14:editId="13309F57">
            <wp:extent cx="5021580" cy="2247900"/>
            <wp:effectExtent l="0" t="0" r="762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88" cy="225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1B7C8F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</w:p>
    <w:p w14:paraId="03865764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Процесс выгрузки информационной </w:t>
      </w:r>
      <w:r w:rsidRPr="003B21D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</w:p>
    <w:p w14:paraId="53D337D9" w14:textId="77777777" w:rsidR="00BE2F6D" w:rsidRDefault="00BE2F6D" w:rsidP="00BE2F6D">
      <w:pPr>
        <w:spacing w:line="360" w:lineRule="auto"/>
        <w:jc w:val="center"/>
        <w:rPr>
          <w:color w:val="000000"/>
          <w:sz w:val="28"/>
          <w:szCs w:val="40"/>
        </w:rPr>
      </w:pPr>
    </w:p>
    <w:p w14:paraId="6912533A" w14:textId="7777777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  <w:r w:rsidRPr="00676887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завершения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выгрузки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появится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сообщение,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выгрузка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файл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завершена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указанием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пути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выгрузки.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загрузки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Предприятие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8.3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резервной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копии,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входим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созданную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новую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конфигурацию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режиме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«Конфигуратор»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выбираем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«Администрирование»</w:t>
      </w:r>
      <w:proofErr w:type="gramStart"/>
      <w:r>
        <w:rPr>
          <w:sz w:val="28"/>
          <w:szCs w:val="28"/>
        </w:rPr>
        <w:t xml:space="preserve">, </w:t>
      </w:r>
      <w:r w:rsidRPr="00676887">
        <w:rPr>
          <w:sz w:val="28"/>
          <w:szCs w:val="28"/>
        </w:rPr>
        <w:t>Загрузить</w:t>
      </w:r>
      <w:proofErr w:type="gramEnd"/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информационную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базу</w:t>
      </w:r>
      <w:r>
        <w:rPr>
          <w:sz w:val="28"/>
          <w:szCs w:val="28"/>
        </w:rPr>
        <w:t xml:space="preserve"> «</w:t>
      </w:r>
      <w:r w:rsidRPr="00676887">
        <w:rPr>
          <w:sz w:val="28"/>
          <w:szCs w:val="28"/>
        </w:rPr>
        <w:t>…»</w:t>
      </w:r>
      <w:r>
        <w:rPr>
          <w:sz w:val="28"/>
          <w:szCs w:val="28"/>
        </w:rPr>
        <w:t xml:space="preserve">. </w:t>
      </w:r>
    </w:p>
    <w:p w14:paraId="7F0FB846" w14:textId="77777777" w:rsidR="00BE2F6D" w:rsidRDefault="00BE2F6D" w:rsidP="00BE2F6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открывшейся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форме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выбираем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файл</w:t>
      </w:r>
      <w:r>
        <w:rPr>
          <w:sz w:val="28"/>
          <w:szCs w:val="28"/>
        </w:rPr>
        <w:t xml:space="preserve"> </w:t>
      </w:r>
      <w:r w:rsidRPr="00676887">
        <w:rPr>
          <w:sz w:val="28"/>
          <w:szCs w:val="28"/>
        </w:rPr>
        <w:t>выгрузки</w:t>
      </w:r>
      <w:r>
        <w:rPr>
          <w:sz w:val="28"/>
          <w:szCs w:val="28"/>
        </w:rPr>
        <w:t xml:space="preserve"> информационной базы 1С (имеет расширение</w:t>
      </w:r>
      <w:proofErr w:type="gramStart"/>
      <w:r>
        <w:rPr>
          <w:sz w:val="28"/>
          <w:szCs w:val="28"/>
        </w:rPr>
        <w:t>*</w:t>
      </w:r>
      <w:r w:rsidRPr="00676887">
        <w:rPr>
          <w:sz w:val="28"/>
          <w:szCs w:val="28"/>
        </w:rPr>
        <w:t>.</w:t>
      </w:r>
      <w:proofErr w:type="spellStart"/>
      <w:r w:rsidRPr="00676887">
        <w:rPr>
          <w:sz w:val="28"/>
          <w:szCs w:val="28"/>
        </w:rPr>
        <w:t>dt</w:t>
      </w:r>
      <w:proofErr w:type="spellEnd"/>
      <w:proofErr w:type="gramEnd"/>
      <w:r w:rsidRPr="00676887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br w:type="page"/>
      </w:r>
    </w:p>
    <w:p w14:paraId="191D5E54" w14:textId="77777777" w:rsidR="00BE2F6D" w:rsidRDefault="00BE2F6D" w:rsidP="00BE2F6D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 Реализация</w:t>
      </w:r>
    </w:p>
    <w:p w14:paraId="16B86A99" w14:textId="77777777" w:rsidR="00BE2F6D" w:rsidRPr="00911E04" w:rsidRDefault="00BE2F6D" w:rsidP="00BE2F6D">
      <w:pPr>
        <w:keepNext/>
        <w:keepLines/>
        <w:tabs>
          <w:tab w:val="left" w:pos="709"/>
        </w:tabs>
        <w:spacing w:line="360" w:lineRule="auto"/>
        <w:ind w:firstLine="709"/>
        <w:contextualSpacing/>
        <w:jc w:val="both"/>
        <w:rPr>
          <w:b/>
          <w:bCs/>
          <w:color w:val="000000"/>
          <w:sz w:val="36"/>
          <w:szCs w:val="36"/>
        </w:rPr>
      </w:pPr>
      <w:r>
        <w:rPr>
          <w:sz w:val="28"/>
          <w:szCs w:val="28"/>
        </w:rPr>
        <w:t xml:space="preserve">3.1 Описание </w:t>
      </w:r>
      <w:r w:rsidRPr="00DE581F">
        <w:rPr>
          <w:bCs/>
          <w:color w:val="000000"/>
          <w:sz w:val="28"/>
          <w:szCs w:val="28"/>
        </w:rPr>
        <w:t>программно-технических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средств,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необходимых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разработки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использования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ИС</w:t>
      </w:r>
    </w:p>
    <w:p w14:paraId="3BDE3E42" w14:textId="77777777" w:rsidR="00BE2F6D" w:rsidRDefault="00BE2F6D" w:rsidP="00BE2F6D">
      <w:pPr>
        <w:spacing w:after="160" w:line="259" w:lineRule="auto"/>
        <w:rPr>
          <w:sz w:val="28"/>
          <w:szCs w:val="28"/>
        </w:rPr>
      </w:pPr>
    </w:p>
    <w:p w14:paraId="5807392D" w14:textId="77777777" w:rsidR="00BE2F6D" w:rsidRPr="006D43D4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</w:t>
      </w:r>
      <w:r w:rsidRPr="00205D4B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по </w:t>
      </w:r>
      <w:r w:rsidRPr="00205D4B">
        <w:rPr>
          <w:sz w:val="28"/>
          <w:szCs w:val="28"/>
        </w:rPr>
        <w:t>осуществлени</w:t>
      </w:r>
      <w:r>
        <w:rPr>
          <w:sz w:val="28"/>
          <w:szCs w:val="28"/>
        </w:rPr>
        <w:t xml:space="preserve">ю </w:t>
      </w:r>
      <w:r w:rsidRPr="00205D4B">
        <w:rPr>
          <w:sz w:val="28"/>
          <w:szCs w:val="28"/>
        </w:rPr>
        <w:t>секционной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05D4B">
        <w:rPr>
          <w:sz w:val="28"/>
          <w:szCs w:val="28"/>
        </w:rPr>
        <w:t>школе</w:t>
      </w:r>
      <w:r>
        <w:rPr>
          <w:sz w:val="28"/>
          <w:szCs w:val="28"/>
        </w:rPr>
        <w:t xml:space="preserve"> была выбрана платформа 1С: Предприятие </w:t>
      </w:r>
      <w:r w:rsidRPr="006D43D4">
        <w:rPr>
          <w:sz w:val="28"/>
          <w:szCs w:val="28"/>
        </w:rPr>
        <w:t>8.</w:t>
      </w:r>
      <w:r>
        <w:rPr>
          <w:sz w:val="28"/>
          <w:szCs w:val="28"/>
        </w:rPr>
        <w:t xml:space="preserve"> </w:t>
      </w:r>
    </w:p>
    <w:p w14:paraId="28294CF7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D43D4">
        <w:rPr>
          <w:sz w:val="28"/>
          <w:szCs w:val="28"/>
        </w:rPr>
        <w:t>Платформа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«1С: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Предприятие»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основа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запуска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«конфигураций»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прикладных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решений,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разработанных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программистами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1С.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Ее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гибкость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объединить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единой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среде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различных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задач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организации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управления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бизнесом.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сама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«1С: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Предприятие»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состоит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технологической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платформы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различных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конфигураций.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чаще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всего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работает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каким-то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прикладным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решением,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самой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платформой.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лишь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служит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базой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создания,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запуска,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изменения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конфигураций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ними.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среды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автоматизировать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разные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виды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деятельности.</w:t>
      </w:r>
    </w:p>
    <w:p w14:paraId="537A5C7F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D43D4">
        <w:rPr>
          <w:sz w:val="28"/>
          <w:szCs w:val="28"/>
        </w:rPr>
        <w:t>Конфигурируемость</w:t>
      </w:r>
      <w:proofErr w:type="spellEnd"/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главное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свойство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«1С: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Предприятие».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дает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менять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типовые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прикладные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под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нужды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бизнеса,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дорабатывать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их,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учитывая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специфику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предприятия,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создавать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новые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версии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конфигураций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самостоятельно.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Платформа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зависит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отрасли,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работает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компания,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универсальна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всех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конфигураций.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Конфигурированием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занимаются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франчайзинговые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предприятия,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специализируются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поддержке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продуктов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программисты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самой</w:t>
      </w:r>
      <w:r>
        <w:rPr>
          <w:sz w:val="28"/>
          <w:szCs w:val="28"/>
        </w:rPr>
        <w:t xml:space="preserve"> </w:t>
      </w:r>
      <w:r w:rsidRPr="006D43D4">
        <w:rPr>
          <w:sz w:val="28"/>
          <w:szCs w:val="28"/>
        </w:rPr>
        <w:t>организации.</w:t>
      </w:r>
    </w:p>
    <w:p w14:paraId="183B59E4" w14:textId="77777777" w:rsidR="00BE2F6D" w:rsidRPr="003F64CF" w:rsidRDefault="00BE2F6D" w:rsidP="00BE2F6D">
      <w:pPr>
        <w:spacing w:line="360" w:lineRule="auto"/>
        <w:ind w:firstLine="709"/>
        <w:rPr>
          <w:sz w:val="28"/>
          <w:szCs w:val="28"/>
        </w:rPr>
      </w:pPr>
      <w:r w:rsidRPr="003F64C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преимуществам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«1С: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Предприятие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8»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относятся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функциональные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возможности:</w:t>
      </w:r>
    </w:p>
    <w:p w14:paraId="37F44CEE" w14:textId="77777777" w:rsidR="00BE2F6D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автоматизация хозяйственной деятельности;</w:t>
      </w:r>
    </w:p>
    <w:p w14:paraId="32381CC8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производственными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процессами</w:t>
      </w:r>
      <w:r>
        <w:rPr>
          <w:sz w:val="28"/>
          <w:szCs w:val="28"/>
        </w:rPr>
        <w:t>;</w:t>
      </w:r>
    </w:p>
    <w:p w14:paraId="2DB4E1B9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множество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модулей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конфигураций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под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потребности</w:t>
      </w:r>
      <w:r>
        <w:rPr>
          <w:sz w:val="28"/>
          <w:szCs w:val="28"/>
        </w:rPr>
        <w:t>;</w:t>
      </w:r>
    </w:p>
    <w:p w14:paraId="0F445179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высокая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производительность</w:t>
      </w:r>
      <w:r>
        <w:rPr>
          <w:sz w:val="28"/>
          <w:szCs w:val="28"/>
        </w:rPr>
        <w:t>;</w:t>
      </w:r>
    </w:p>
    <w:p w14:paraId="4AF64B93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интуитивно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понятный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интерфейс</w:t>
      </w:r>
      <w:r>
        <w:rPr>
          <w:sz w:val="28"/>
          <w:szCs w:val="28"/>
        </w:rPr>
        <w:t>;</w:t>
      </w:r>
    </w:p>
    <w:p w14:paraId="65BE1E37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интеграция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другими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системами</w:t>
      </w:r>
      <w:r>
        <w:rPr>
          <w:sz w:val="28"/>
          <w:szCs w:val="28"/>
        </w:rPr>
        <w:t>;</w:t>
      </w:r>
    </w:p>
    <w:p w14:paraId="499A1FB0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удобная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настройка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отчётов</w:t>
      </w:r>
      <w:r>
        <w:rPr>
          <w:sz w:val="28"/>
          <w:szCs w:val="28"/>
        </w:rPr>
        <w:t>;</w:t>
      </w:r>
    </w:p>
    <w:p w14:paraId="38BE7882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гибкие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адаптации</w:t>
      </w:r>
      <w:r>
        <w:rPr>
          <w:sz w:val="28"/>
          <w:szCs w:val="28"/>
        </w:rPr>
        <w:t>;</w:t>
      </w:r>
    </w:p>
    <w:p w14:paraId="7E21D755" w14:textId="77777777" w:rsidR="00BE2F6D" w:rsidRPr="003F64CF" w:rsidRDefault="00BE2F6D" w:rsidP="00C10876">
      <w:pPr>
        <w:numPr>
          <w:ilvl w:val="0"/>
          <w:numId w:val="16"/>
        </w:numPr>
        <w:tabs>
          <w:tab w:val="clear" w:pos="720"/>
          <w:tab w:val="num" w:pos="142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3F64CF">
        <w:rPr>
          <w:sz w:val="28"/>
          <w:szCs w:val="28"/>
        </w:rPr>
        <w:t>безопасность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помощью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механизмов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резервного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копирования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3F64CF">
        <w:rPr>
          <w:sz w:val="28"/>
          <w:szCs w:val="28"/>
        </w:rPr>
        <w:t>восстановления.</w:t>
      </w:r>
    </w:p>
    <w:p w14:paraId="734EDC59" w14:textId="77777777" w:rsidR="00BE2F6D" w:rsidRPr="0038073E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38073E">
        <w:rPr>
          <w:sz w:val="28"/>
          <w:szCs w:val="28"/>
        </w:rPr>
        <w:t xml:space="preserve">Для построения диаграмм в работе используется программа Microsoft Visio, которая является векторным графическим редактором, </w:t>
      </w:r>
      <w:proofErr w:type="spellStart"/>
      <w:r w:rsidRPr="0038073E">
        <w:rPr>
          <w:sz w:val="28"/>
          <w:szCs w:val="28"/>
        </w:rPr>
        <w:t>редакторомя</w:t>
      </w:r>
      <w:proofErr w:type="spellEnd"/>
      <w:r w:rsidRPr="0038073E">
        <w:rPr>
          <w:sz w:val="28"/>
          <w:szCs w:val="28"/>
        </w:rPr>
        <w:t xml:space="preserve"> диаграмм и блок-схем для Windows. </w:t>
      </w:r>
    </w:p>
    <w:p w14:paraId="336847EE" w14:textId="0AADDD3B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  <w:r w:rsidRPr="0038073E">
        <w:rPr>
          <w:sz w:val="28"/>
          <w:szCs w:val="28"/>
        </w:rPr>
        <w:t>Microsoft Visio — это облачный инструмент для передачи сложной информации с помощью обогащённых данными диаграмм, блок-схем, организационных диаграмм, поэтажных планов и других графических моделей. Он предназначен для создания блок-схем, совместной работы, обогащения рабочих процессов данными в реальном времени и визуального моделирования бизнес-процессов. Visio предлагает готовые шаблоны, поддержку нескольких языков и возможность использования на разных платформах, включая персональные компьютеры и облачные сервисы</w:t>
      </w:r>
      <w:r w:rsidR="00DC7382" w:rsidRPr="00DC7382">
        <w:rPr>
          <w:sz w:val="28"/>
          <w:szCs w:val="28"/>
        </w:rPr>
        <w:t xml:space="preserve"> [10]</w:t>
      </w:r>
      <w:r w:rsidRPr="0038073E">
        <w:rPr>
          <w:sz w:val="28"/>
          <w:szCs w:val="28"/>
        </w:rPr>
        <w:t>.</w:t>
      </w:r>
    </w:p>
    <w:p w14:paraId="429C4A34" w14:textId="77777777" w:rsidR="00BE2F6D" w:rsidRPr="00911E04" w:rsidRDefault="00BE2F6D" w:rsidP="00BE2F6D">
      <w:pPr>
        <w:keepNext/>
        <w:keepLines/>
        <w:tabs>
          <w:tab w:val="left" w:pos="709"/>
        </w:tabs>
        <w:spacing w:line="360" w:lineRule="auto"/>
        <w:ind w:firstLine="709"/>
        <w:contextualSpacing/>
        <w:jc w:val="both"/>
        <w:rPr>
          <w:b/>
          <w:bCs/>
          <w:color w:val="000000"/>
          <w:sz w:val="36"/>
          <w:szCs w:val="36"/>
        </w:rPr>
      </w:pPr>
      <w:r>
        <w:rPr>
          <w:bCs/>
          <w:color w:val="000000"/>
          <w:sz w:val="28"/>
          <w:szCs w:val="28"/>
        </w:rPr>
        <w:t xml:space="preserve">К техническим </w:t>
      </w:r>
      <w:r w:rsidRPr="00DE581F">
        <w:rPr>
          <w:bCs/>
          <w:color w:val="000000"/>
          <w:sz w:val="28"/>
          <w:szCs w:val="28"/>
        </w:rPr>
        <w:t>средств</w:t>
      </w:r>
      <w:r>
        <w:rPr>
          <w:bCs/>
          <w:color w:val="000000"/>
          <w:sz w:val="28"/>
          <w:szCs w:val="28"/>
        </w:rPr>
        <w:t xml:space="preserve">ам, необходимым </w:t>
      </w:r>
      <w:r w:rsidRPr="00DE581F">
        <w:rPr>
          <w:bCs/>
          <w:color w:val="000000"/>
          <w:sz w:val="28"/>
          <w:szCs w:val="28"/>
        </w:rPr>
        <w:t>для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разработки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использования</w:t>
      </w:r>
      <w:r>
        <w:rPr>
          <w:bCs/>
          <w:color w:val="000000"/>
          <w:sz w:val="28"/>
          <w:szCs w:val="28"/>
        </w:rPr>
        <w:t xml:space="preserve"> </w:t>
      </w:r>
      <w:r w:rsidRPr="00DE581F">
        <w:rPr>
          <w:bCs/>
          <w:color w:val="000000"/>
          <w:sz w:val="28"/>
          <w:szCs w:val="28"/>
        </w:rPr>
        <w:t>ИС</w:t>
      </w:r>
      <w:r>
        <w:rPr>
          <w:bCs/>
          <w:color w:val="000000"/>
          <w:sz w:val="28"/>
          <w:szCs w:val="28"/>
        </w:rPr>
        <w:t xml:space="preserve"> относится:</w:t>
      </w:r>
    </w:p>
    <w:p w14:paraId="00D79771" w14:textId="77777777" w:rsidR="00BE2F6D" w:rsidRPr="00DE581F" w:rsidRDefault="00BE2F6D" w:rsidP="00C10876">
      <w:pPr>
        <w:pStyle w:val="afff6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</w:t>
      </w:r>
      <w:r w:rsidRPr="00DE581F">
        <w:rPr>
          <w:sz w:val="28"/>
          <w:szCs w:val="28"/>
        </w:rPr>
        <w:t>роцессор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 xml:space="preserve"> I</w:t>
      </w:r>
      <w:proofErr w:type="spellStart"/>
      <w:r>
        <w:rPr>
          <w:sz w:val="28"/>
          <w:szCs w:val="28"/>
        </w:rPr>
        <w:t>ntel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F3FB1">
        <w:rPr>
          <w:sz w:val="28"/>
          <w:szCs w:val="28"/>
        </w:rPr>
        <w:t>Core</w:t>
      </w:r>
      <w:proofErr w:type="spellEnd"/>
      <w:r>
        <w:rPr>
          <w:sz w:val="28"/>
          <w:szCs w:val="28"/>
          <w:lang w:val="en-US"/>
        </w:rPr>
        <w:t xml:space="preserve"> </w:t>
      </w:r>
      <w:r w:rsidRPr="007F3FB1">
        <w:rPr>
          <w:sz w:val="28"/>
          <w:szCs w:val="28"/>
        </w:rPr>
        <w:t>i3</w:t>
      </w:r>
      <w:r w:rsidRPr="00DE581F">
        <w:rPr>
          <w:sz w:val="28"/>
          <w:szCs w:val="28"/>
          <w:lang w:val="en-US"/>
        </w:rPr>
        <w:t>;</w:t>
      </w:r>
      <w:r>
        <w:rPr>
          <w:sz w:val="28"/>
          <w:szCs w:val="28"/>
          <w:lang w:val="en-US"/>
        </w:rPr>
        <w:t xml:space="preserve"> </w:t>
      </w:r>
    </w:p>
    <w:p w14:paraId="69D988C3" w14:textId="77777777" w:rsidR="00BE2F6D" w:rsidRPr="007F3FB1" w:rsidRDefault="00BE2F6D" w:rsidP="00C10876">
      <w:pPr>
        <w:pStyle w:val="afff6"/>
        <w:numPr>
          <w:ilvl w:val="0"/>
          <w:numId w:val="1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DE581F">
        <w:rPr>
          <w:sz w:val="28"/>
          <w:szCs w:val="28"/>
        </w:rPr>
        <w:t>идеокарта</w:t>
      </w:r>
      <w:r w:rsidRPr="007F3FB1">
        <w:rPr>
          <w:sz w:val="28"/>
          <w:szCs w:val="28"/>
          <w:lang w:val="en-US"/>
        </w:rPr>
        <w:t>: AMD Radeon RX 6700 XT;</w:t>
      </w:r>
    </w:p>
    <w:p w14:paraId="5960A251" w14:textId="77777777" w:rsidR="00BE2F6D" w:rsidRPr="00DE581F" w:rsidRDefault="00BE2F6D" w:rsidP="00C10876">
      <w:pPr>
        <w:pStyle w:val="afff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Pr="00DE581F">
        <w:rPr>
          <w:sz w:val="28"/>
          <w:szCs w:val="28"/>
        </w:rPr>
        <w:t>онитор</w:t>
      </w:r>
      <w:r>
        <w:rPr>
          <w:sz w:val="28"/>
          <w:szCs w:val="28"/>
        </w:rPr>
        <w:t xml:space="preserve">: </w:t>
      </w:r>
      <w:r w:rsidRPr="00DE581F">
        <w:rPr>
          <w:sz w:val="28"/>
          <w:szCs w:val="28"/>
        </w:rPr>
        <w:t>Универсальный</w:t>
      </w:r>
      <w:r>
        <w:rPr>
          <w:sz w:val="28"/>
          <w:szCs w:val="28"/>
        </w:rPr>
        <w:t xml:space="preserve"> </w:t>
      </w:r>
      <w:r w:rsidRPr="00DE581F">
        <w:rPr>
          <w:sz w:val="28"/>
          <w:szCs w:val="28"/>
        </w:rPr>
        <w:t>монитор</w:t>
      </w:r>
      <w:r>
        <w:rPr>
          <w:sz w:val="28"/>
          <w:szCs w:val="28"/>
        </w:rPr>
        <w:t xml:space="preserve"> </w:t>
      </w:r>
      <w:proofErr w:type="spellStart"/>
      <w:r w:rsidRPr="00DE581F">
        <w:rPr>
          <w:sz w:val="28"/>
          <w:szCs w:val="28"/>
          <w:lang w:val="en-US"/>
        </w:rPr>
        <w:t>PhP</w:t>
      </w:r>
      <w:proofErr w:type="spellEnd"/>
      <w:r>
        <w:rPr>
          <w:sz w:val="28"/>
          <w:szCs w:val="28"/>
        </w:rPr>
        <w:t>;</w:t>
      </w:r>
    </w:p>
    <w:p w14:paraId="6B3FDDEE" w14:textId="77777777" w:rsidR="00BE2F6D" w:rsidRDefault="00BE2F6D" w:rsidP="00C10876">
      <w:pPr>
        <w:pStyle w:val="afff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DE581F">
        <w:rPr>
          <w:sz w:val="28"/>
          <w:szCs w:val="28"/>
        </w:rPr>
        <w:t>лавиатура</w:t>
      </w:r>
      <w:r>
        <w:rPr>
          <w:sz w:val="28"/>
          <w:szCs w:val="28"/>
        </w:rPr>
        <w:t xml:space="preserve">: </w:t>
      </w:r>
      <w:r w:rsidRPr="00DE581F">
        <w:rPr>
          <w:sz w:val="28"/>
          <w:szCs w:val="28"/>
        </w:rPr>
        <w:t>Стандартная</w:t>
      </w:r>
      <w:r>
        <w:rPr>
          <w:sz w:val="28"/>
          <w:szCs w:val="28"/>
        </w:rPr>
        <w:t xml:space="preserve"> </w:t>
      </w:r>
      <w:r w:rsidRPr="00DE581F">
        <w:rPr>
          <w:sz w:val="28"/>
          <w:szCs w:val="28"/>
        </w:rPr>
        <w:t>клавиатура</w:t>
      </w:r>
      <w:r>
        <w:rPr>
          <w:sz w:val="28"/>
          <w:szCs w:val="28"/>
        </w:rPr>
        <w:t xml:space="preserve"> </w:t>
      </w:r>
      <w:r w:rsidRPr="00DE581F">
        <w:rPr>
          <w:sz w:val="28"/>
          <w:szCs w:val="28"/>
          <w:lang w:val="en-US"/>
        </w:rPr>
        <w:t>PS</w:t>
      </w:r>
      <w:r w:rsidRPr="00DE581F">
        <w:rPr>
          <w:sz w:val="28"/>
          <w:szCs w:val="28"/>
        </w:rPr>
        <w:t>/2</w:t>
      </w:r>
      <w:r>
        <w:rPr>
          <w:sz w:val="28"/>
          <w:szCs w:val="28"/>
        </w:rPr>
        <w:t>;</w:t>
      </w:r>
    </w:p>
    <w:p w14:paraId="0C31F1DE" w14:textId="77777777" w:rsidR="00BE2F6D" w:rsidRDefault="00BE2F6D" w:rsidP="00C10876">
      <w:pPr>
        <w:pStyle w:val="afff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компьютерная мышка;</w:t>
      </w:r>
    </w:p>
    <w:p w14:paraId="7318959B" w14:textId="77777777" w:rsidR="00BE2F6D" w:rsidRPr="00DE581F" w:rsidRDefault="00BE2F6D" w:rsidP="00C10876">
      <w:pPr>
        <w:pStyle w:val="afff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оперативная память: 4 Гб; </w:t>
      </w:r>
    </w:p>
    <w:p w14:paraId="113051D9" w14:textId="77777777" w:rsidR="00BE2F6D" w:rsidRDefault="00BE2F6D" w:rsidP="00C10876">
      <w:pPr>
        <w:pStyle w:val="afff6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E581F">
        <w:rPr>
          <w:sz w:val="28"/>
          <w:szCs w:val="28"/>
        </w:rPr>
        <w:t>ринтер</w:t>
      </w:r>
      <w:r>
        <w:rPr>
          <w:sz w:val="28"/>
          <w:szCs w:val="28"/>
        </w:rPr>
        <w:t xml:space="preserve">: </w:t>
      </w:r>
      <w:proofErr w:type="spellStart"/>
      <w:r w:rsidRPr="007F3FB1">
        <w:rPr>
          <w:sz w:val="28"/>
          <w:szCs w:val="28"/>
        </w:rPr>
        <w:t>Canon</w:t>
      </w:r>
      <w:proofErr w:type="spellEnd"/>
      <w:r>
        <w:rPr>
          <w:sz w:val="28"/>
          <w:szCs w:val="28"/>
        </w:rPr>
        <w:t xml:space="preserve"> </w:t>
      </w:r>
      <w:r w:rsidRPr="007F3FB1">
        <w:rPr>
          <w:sz w:val="28"/>
          <w:szCs w:val="28"/>
        </w:rPr>
        <w:t>PIXMA</w:t>
      </w:r>
      <w:r>
        <w:rPr>
          <w:sz w:val="28"/>
          <w:szCs w:val="28"/>
        </w:rPr>
        <w:t xml:space="preserve"> </w:t>
      </w:r>
      <w:r w:rsidRPr="007F3FB1">
        <w:rPr>
          <w:sz w:val="28"/>
          <w:szCs w:val="28"/>
        </w:rPr>
        <w:t>TS3440</w:t>
      </w:r>
      <w:r>
        <w:rPr>
          <w:sz w:val="28"/>
          <w:szCs w:val="28"/>
        </w:rPr>
        <w:t>.</w:t>
      </w:r>
    </w:p>
    <w:p w14:paraId="05C0B319" w14:textId="77777777" w:rsidR="00BE2F6D" w:rsidRDefault="00BE2F6D" w:rsidP="00BE2F6D">
      <w:pPr>
        <w:tabs>
          <w:tab w:val="left" w:pos="2000"/>
        </w:tabs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 xml:space="preserve">Центральный процессор (ЦП) — это ключевой компонент компьютера, также известный как «мозг» системы. </w:t>
      </w:r>
    </w:p>
    <w:p w14:paraId="4CA38193" w14:textId="77777777" w:rsidR="00BE2F6D" w:rsidRDefault="00BE2F6D" w:rsidP="00BE2F6D">
      <w:pPr>
        <w:tabs>
          <w:tab w:val="left" w:pos="2000"/>
        </w:tabs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>Он выполняет все основные вычислительные операции и управляет работой остальных компонентов. ЦП состоит из миллионов транзисторов и работает на высоких скоростях, обеспечивая быстрое выполнение инструкций и обработку данных.</w:t>
      </w:r>
      <w:r>
        <w:rPr>
          <w:sz w:val="28"/>
          <w:szCs w:val="28"/>
        </w:rPr>
        <w:t xml:space="preserve"> </w:t>
      </w:r>
    </w:p>
    <w:p w14:paraId="37AEC6C9" w14:textId="77777777" w:rsidR="00BE2F6D" w:rsidRDefault="00BE2F6D" w:rsidP="00BE2F6D">
      <w:pPr>
        <w:tabs>
          <w:tab w:val="left" w:pos="2000"/>
        </w:tabs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 xml:space="preserve">Intel </w:t>
      </w:r>
      <w:proofErr w:type="spellStart"/>
      <w:r w:rsidRPr="007F3FB1">
        <w:rPr>
          <w:sz w:val="28"/>
          <w:szCs w:val="28"/>
        </w:rPr>
        <w:t>Core</w:t>
      </w:r>
      <w:proofErr w:type="spellEnd"/>
      <w:r w:rsidRPr="007F3FB1">
        <w:rPr>
          <w:sz w:val="28"/>
          <w:szCs w:val="28"/>
        </w:rPr>
        <w:t xml:space="preserve"> i3 — это серия центральных процессоров начального и среднего уровня, которые позиционируются как замена устаревшим процессорам </w:t>
      </w:r>
      <w:proofErr w:type="spellStart"/>
      <w:r w:rsidRPr="007F3FB1">
        <w:rPr>
          <w:sz w:val="28"/>
          <w:szCs w:val="28"/>
        </w:rPr>
        <w:t>Core</w:t>
      </w:r>
      <w:proofErr w:type="spellEnd"/>
      <w:r w:rsidRPr="007F3FB1">
        <w:rPr>
          <w:sz w:val="28"/>
          <w:szCs w:val="28"/>
        </w:rPr>
        <w:t xml:space="preserve"> 2 </w:t>
      </w:r>
      <w:proofErr w:type="spellStart"/>
      <w:r w:rsidRPr="007F3FB1">
        <w:rPr>
          <w:sz w:val="28"/>
          <w:szCs w:val="28"/>
        </w:rPr>
        <w:t>Duo</w:t>
      </w:r>
      <w:proofErr w:type="spellEnd"/>
      <w:r w:rsidRPr="007F3FB1">
        <w:rPr>
          <w:sz w:val="28"/>
          <w:szCs w:val="28"/>
        </w:rPr>
        <w:t xml:space="preserve">. Они имеют встроенный графический процессор и контроллер памяти, а также поддерживают технологии Intel 64, XD </w:t>
      </w:r>
      <w:proofErr w:type="spellStart"/>
      <w:r w:rsidRPr="007F3FB1">
        <w:rPr>
          <w:sz w:val="28"/>
          <w:szCs w:val="28"/>
        </w:rPr>
        <w:t>bit</w:t>
      </w:r>
      <w:proofErr w:type="spellEnd"/>
      <w:r w:rsidRPr="007F3FB1">
        <w:rPr>
          <w:sz w:val="28"/>
          <w:szCs w:val="28"/>
        </w:rPr>
        <w:t xml:space="preserve">, Intel VT-x и </w:t>
      </w:r>
      <w:proofErr w:type="spellStart"/>
      <w:r w:rsidRPr="007F3FB1">
        <w:rPr>
          <w:sz w:val="28"/>
          <w:szCs w:val="28"/>
        </w:rPr>
        <w:t>Hyper-threading</w:t>
      </w:r>
      <w:proofErr w:type="spellEnd"/>
      <w:r w:rsidRPr="007F3FB1">
        <w:rPr>
          <w:sz w:val="28"/>
          <w:szCs w:val="28"/>
        </w:rPr>
        <w:t>.</w:t>
      </w:r>
    </w:p>
    <w:p w14:paraId="470CD374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 xml:space="preserve">Видеокарта (видеоадаптер, графическая карта) — это электронная плата или специализированная микросхема, предназначенная для обработки видеоданных и управления работой дисплея (компьютера, смартфона и других устройств). Она содержит графический процессор, контроллеры, видеопамять и может иметь собственный модуль </w:t>
      </w:r>
      <w:proofErr w:type="spellStart"/>
      <w:r w:rsidRPr="007F3FB1">
        <w:rPr>
          <w:sz w:val="28"/>
          <w:szCs w:val="28"/>
        </w:rPr>
        <w:t>видеоBIOS</w:t>
      </w:r>
      <w:proofErr w:type="spellEnd"/>
      <w:r w:rsidRPr="007F3FB1">
        <w:rPr>
          <w:sz w:val="28"/>
          <w:szCs w:val="28"/>
        </w:rPr>
        <w:t>. Видеокарта определяет скорость и качество формируемого изображения, разрешающую способность дисплея и число возможных цветов.</w:t>
      </w:r>
    </w:p>
    <w:p w14:paraId="5218D917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 xml:space="preserve">Видеокарта AMD </w:t>
      </w:r>
      <w:proofErr w:type="spellStart"/>
      <w:r w:rsidRPr="007F3FB1">
        <w:rPr>
          <w:sz w:val="28"/>
          <w:szCs w:val="28"/>
        </w:rPr>
        <w:t>Radeon</w:t>
      </w:r>
      <w:proofErr w:type="spellEnd"/>
      <w:r w:rsidRPr="007F3FB1">
        <w:rPr>
          <w:sz w:val="28"/>
          <w:szCs w:val="28"/>
        </w:rPr>
        <w:t xml:space="preserve"> RX 6700 XT — это топовая десктопная видеокарта, созданная на архитектуре </w:t>
      </w:r>
      <w:proofErr w:type="spellStart"/>
      <w:r w:rsidRPr="007F3FB1">
        <w:rPr>
          <w:sz w:val="28"/>
          <w:szCs w:val="28"/>
        </w:rPr>
        <w:t>Navi</w:t>
      </w:r>
      <w:proofErr w:type="spellEnd"/>
      <w:r w:rsidRPr="007F3FB1">
        <w:rPr>
          <w:sz w:val="28"/>
          <w:szCs w:val="28"/>
        </w:rPr>
        <w:t xml:space="preserve"> / RDNA2 и работающая на 7-нм техпроцессе. Она была выпущена 3 марта 2021 года и имеет рекомендованную цену 479 долларов США. Видеокарта оснащена 12 гигабайтами видеопамяти GDDR6 с частотой 16 гигагерц и 192-битным интерфейсом, обеспечивающим пропускную способность 384 гигабайт в секунду. Она подключается через интерфейс </w:t>
      </w:r>
      <w:proofErr w:type="spellStart"/>
      <w:r w:rsidRPr="007F3FB1">
        <w:rPr>
          <w:sz w:val="28"/>
          <w:szCs w:val="28"/>
        </w:rPr>
        <w:t>PCIe</w:t>
      </w:r>
      <w:proofErr w:type="spellEnd"/>
      <w:r w:rsidRPr="007F3FB1">
        <w:rPr>
          <w:sz w:val="28"/>
          <w:szCs w:val="28"/>
        </w:rPr>
        <w:t xml:space="preserve"> 4.0 x16 и потребляет 230 ватт энергии.</w:t>
      </w:r>
    </w:p>
    <w:p w14:paraId="1E4D19EE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>Монитор — это устройство оперативной визуальной связи пользователя с управляющим устройством и отображения данных, передаваемых с клавиатуры, мыши или центрального процессора.</w:t>
      </w:r>
    </w:p>
    <w:p w14:paraId="0EE87962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>Универсальный монитор PHP — это инструмент для мониторинга производительности PHP-серверов и веб-сайтов. Он позволяет отслеживать состояние сервера, доступность сайтов, время отклика и другие показатели.</w:t>
      </w:r>
    </w:p>
    <w:p w14:paraId="078567BE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7F3FB1">
        <w:rPr>
          <w:sz w:val="28"/>
          <w:szCs w:val="28"/>
        </w:rPr>
        <w:t>Клавиатура — это клавишное устройство, предназначенное для управления работой компьютера и ввода в него информации.</w:t>
      </w:r>
    </w:p>
    <w:p w14:paraId="23E98DE9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708B4">
        <w:rPr>
          <w:sz w:val="28"/>
          <w:szCs w:val="28"/>
        </w:rPr>
        <w:t>Стандартная клавиатура PS/2 — это специальный разъём, предназначенный для подключения клавиатуры и мыши к персональному компьютеру. Интерфейс был представлен в 1987 году и впервые реализован на компьютерах IBM PS/2. Со временем он стал широко использоваться в инфраструктуре ПК и серверов рабочих групп.</w:t>
      </w:r>
    </w:p>
    <w:p w14:paraId="51F5EBBA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708B4">
        <w:rPr>
          <w:sz w:val="28"/>
          <w:szCs w:val="28"/>
        </w:rPr>
        <w:t>Компьютерная мышка — это координатное устройство для управления курсором и отдачи различных команд компьютеру. Она состоит из корпуса, оптического сенсора и кнопок. Мышка перемещается по поверхности стола или специального коврика, а её кнопки и колёсико прокрутки вызывают определённые действия, такие как активация объекта, вызов контекстного меню или прокрутка веб-страниц.</w:t>
      </w:r>
    </w:p>
    <w:p w14:paraId="62610E5E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708B4">
        <w:rPr>
          <w:sz w:val="28"/>
          <w:szCs w:val="28"/>
        </w:rPr>
        <w:t>Оперативная память (ОЗУ) — это энергозависимая часть компьютерной памяти, которая используется для временного хранения выполняемых машинных кодов (программ), входных, выходных и промежуточных данных, обрабатываемых процессором.</w:t>
      </w:r>
    </w:p>
    <w:p w14:paraId="40711725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708B4">
        <w:rPr>
          <w:sz w:val="28"/>
          <w:szCs w:val="28"/>
        </w:rPr>
        <w:t>Оперативная память объёмом 4 Гб — это минимальный комфортный уровень для выполнения базовых задач, таких как интернет-сёрфинг, работа с офисными приложениями и использование облачных сервисов.</w:t>
      </w:r>
    </w:p>
    <w:p w14:paraId="4D91CEF7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708B4">
        <w:rPr>
          <w:sz w:val="28"/>
          <w:szCs w:val="28"/>
        </w:rPr>
        <w:t>Принтер — это периферийное устройство компьютера, предназначенное для вывода текстовой или графической информации на твёрдый физический носитель, обычно бумагу или полимерную плёнку, малыми тиражами (от единиц до сотен).</w:t>
      </w:r>
    </w:p>
    <w:p w14:paraId="6DBDC27A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6708B4">
        <w:rPr>
          <w:sz w:val="28"/>
          <w:szCs w:val="28"/>
        </w:rPr>
        <w:t xml:space="preserve">Принтер </w:t>
      </w:r>
      <w:proofErr w:type="spellStart"/>
      <w:r w:rsidRPr="006708B4">
        <w:rPr>
          <w:sz w:val="28"/>
          <w:szCs w:val="28"/>
        </w:rPr>
        <w:t>Canon</w:t>
      </w:r>
      <w:proofErr w:type="spellEnd"/>
      <w:r w:rsidRPr="006708B4">
        <w:rPr>
          <w:sz w:val="28"/>
          <w:szCs w:val="28"/>
        </w:rPr>
        <w:t xml:space="preserve"> PIXMA TS3440 — это многофункциональное устройство (МФУ), которое сочетает в себе функции принтера, сканера, копира и цветного фотопринтера. Он подходит для использования дома или в небольшом офисе.</w:t>
      </w:r>
    </w:p>
    <w:p w14:paraId="23DABFFA" w14:textId="77777777" w:rsidR="00BE2F6D" w:rsidRDefault="00BE2F6D" w:rsidP="00BE2F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03A4D4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 Описание программных модулей</w:t>
      </w:r>
    </w:p>
    <w:p w14:paraId="18D705AD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</w:p>
    <w:p w14:paraId="0C017B38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792DBB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разработке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информационной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понадобилось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создать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три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основных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подсистемы.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792DBB">
        <w:rPr>
          <w:sz w:val="28"/>
          <w:szCs w:val="28"/>
        </w:rPr>
        <w:t>под</w:t>
      </w:r>
      <w:r>
        <w:rPr>
          <w:sz w:val="28"/>
          <w:szCs w:val="28"/>
        </w:rPr>
        <w:t>систем изображён на рисунке 7.</w:t>
      </w:r>
    </w:p>
    <w:p w14:paraId="2FE0BDC1" w14:textId="77777777" w:rsidR="00BE2F6D" w:rsidRDefault="00BE2F6D" w:rsidP="00BE2F6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251DF2A" w14:textId="77777777" w:rsidR="00BE2F6D" w:rsidRDefault="00BE2F6D" w:rsidP="00BE2F6D">
      <w:pPr>
        <w:tabs>
          <w:tab w:val="left" w:pos="2928"/>
        </w:tabs>
        <w:spacing w:line="360" w:lineRule="auto"/>
        <w:jc w:val="both"/>
        <w:rPr>
          <w:noProof/>
          <w:sz w:val="28"/>
          <w:szCs w:val="28"/>
        </w:rPr>
      </w:pPr>
    </w:p>
    <w:p w14:paraId="5BDC679C" w14:textId="12806290" w:rsidR="00BE2F6D" w:rsidRDefault="00BE2F6D" w:rsidP="00BE2F6D">
      <w:pPr>
        <w:tabs>
          <w:tab w:val="left" w:pos="2928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289ABD" wp14:editId="7F257500">
            <wp:extent cx="5930525" cy="899160"/>
            <wp:effectExtent l="0" t="0" r="0" b="0"/>
            <wp:docPr id="3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/>
                    <a:srcRect b="31203"/>
                    <a:stretch/>
                  </pic:blipFill>
                  <pic:spPr bwMode="auto">
                    <a:xfrm>
                      <a:off x="0" y="0"/>
                      <a:ext cx="5937674" cy="90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FA4FD" w14:textId="77777777" w:rsidR="00BE2F6D" w:rsidRDefault="00BE2F6D" w:rsidP="00BE2F6D">
      <w:pPr>
        <w:tabs>
          <w:tab w:val="left" w:pos="2928"/>
        </w:tabs>
        <w:spacing w:line="360" w:lineRule="auto"/>
        <w:jc w:val="both"/>
        <w:rPr>
          <w:sz w:val="28"/>
          <w:szCs w:val="28"/>
        </w:rPr>
      </w:pPr>
    </w:p>
    <w:p w14:paraId="08E9452C" w14:textId="77777777" w:rsidR="00BE2F6D" w:rsidRDefault="00BE2F6D" w:rsidP="00BE2F6D">
      <w:pPr>
        <w:tabs>
          <w:tab w:val="left" w:pos="2652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Интерфейс меню подсистем</w:t>
      </w:r>
    </w:p>
    <w:p w14:paraId="780F527E" w14:textId="77777777" w:rsidR="00BE2F6D" w:rsidRDefault="00BE2F6D" w:rsidP="00BE2F6D">
      <w:pPr>
        <w:tabs>
          <w:tab w:val="left" w:pos="2652"/>
        </w:tabs>
        <w:spacing w:line="360" w:lineRule="auto"/>
        <w:rPr>
          <w:sz w:val="28"/>
          <w:szCs w:val="28"/>
        </w:rPr>
      </w:pPr>
    </w:p>
    <w:p w14:paraId="7EDC9DBC" w14:textId="77777777" w:rsidR="00BE2F6D" w:rsidRDefault="00BE2F6D" w:rsidP="00BE2F6D">
      <w:pPr>
        <w:tabs>
          <w:tab w:val="left" w:pos="136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8 </w:t>
      </w:r>
      <w:r w:rsidRPr="00571293">
        <w:rPr>
          <w:sz w:val="28"/>
          <w:szCs w:val="28"/>
        </w:rPr>
        <w:t>отображена</w:t>
      </w:r>
      <w:r>
        <w:rPr>
          <w:sz w:val="28"/>
          <w:szCs w:val="28"/>
        </w:rPr>
        <w:t xml:space="preserve"> </w:t>
      </w:r>
      <w:r w:rsidRPr="00571293">
        <w:rPr>
          <w:sz w:val="28"/>
          <w:szCs w:val="28"/>
        </w:rPr>
        <w:t>конфигурация</w:t>
      </w:r>
      <w:r>
        <w:rPr>
          <w:sz w:val="28"/>
          <w:szCs w:val="28"/>
        </w:rPr>
        <w:t xml:space="preserve"> </w:t>
      </w:r>
      <w:r w:rsidRPr="00571293">
        <w:rPr>
          <w:sz w:val="28"/>
          <w:szCs w:val="28"/>
        </w:rPr>
        <w:t>рабочих</w:t>
      </w:r>
      <w:r>
        <w:rPr>
          <w:sz w:val="28"/>
          <w:szCs w:val="28"/>
        </w:rPr>
        <w:t xml:space="preserve"> </w:t>
      </w:r>
      <w:r w:rsidRPr="00571293">
        <w:rPr>
          <w:sz w:val="28"/>
          <w:szCs w:val="28"/>
        </w:rPr>
        <w:t>подсистем</w:t>
      </w:r>
      <w:r>
        <w:rPr>
          <w:sz w:val="28"/>
          <w:szCs w:val="28"/>
        </w:rPr>
        <w:t xml:space="preserve"> </w:t>
      </w:r>
      <w:r w:rsidRPr="00571293">
        <w:rPr>
          <w:sz w:val="28"/>
          <w:szCs w:val="28"/>
        </w:rPr>
        <w:t>и</w:t>
      </w:r>
      <w:r>
        <w:rPr>
          <w:sz w:val="28"/>
          <w:szCs w:val="28"/>
        </w:rPr>
        <w:t xml:space="preserve"> справочников.</w:t>
      </w:r>
    </w:p>
    <w:p w14:paraId="709C4023" w14:textId="77777777" w:rsidR="00BE2F6D" w:rsidRDefault="00BE2F6D" w:rsidP="00BE2F6D">
      <w:pPr>
        <w:tabs>
          <w:tab w:val="left" w:pos="1368"/>
        </w:tabs>
        <w:spacing w:line="360" w:lineRule="auto"/>
        <w:ind w:firstLine="709"/>
        <w:jc w:val="both"/>
        <w:rPr>
          <w:sz w:val="28"/>
          <w:szCs w:val="28"/>
        </w:rPr>
      </w:pPr>
    </w:p>
    <w:p w14:paraId="35556EE2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2095A" wp14:editId="58A87E4F">
            <wp:extent cx="5246617" cy="3307080"/>
            <wp:effectExtent l="0" t="0" r="0" b="762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16" cy="331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8BAACC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</w:p>
    <w:p w14:paraId="6E240DA7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Конфигурация базы данных</w:t>
      </w:r>
    </w:p>
    <w:p w14:paraId="782CACAF" w14:textId="7777777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9 </w:t>
      </w:r>
      <w:r w:rsidRPr="00A94731">
        <w:rPr>
          <w:sz w:val="28"/>
          <w:szCs w:val="28"/>
        </w:rPr>
        <w:t>изображен</w:t>
      </w:r>
      <w:r>
        <w:rPr>
          <w:sz w:val="28"/>
          <w:szCs w:val="28"/>
        </w:rPr>
        <w:t xml:space="preserve"> </w:t>
      </w:r>
      <w:r w:rsidRPr="00A94731">
        <w:rPr>
          <w:sz w:val="28"/>
          <w:szCs w:val="28"/>
        </w:rPr>
        <w:t>рабочий</w:t>
      </w:r>
      <w:r>
        <w:rPr>
          <w:sz w:val="28"/>
          <w:szCs w:val="28"/>
        </w:rPr>
        <w:t xml:space="preserve"> </w:t>
      </w:r>
      <w:r w:rsidRPr="00A94731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r w:rsidRPr="00A94731">
        <w:rPr>
          <w:sz w:val="28"/>
          <w:szCs w:val="28"/>
        </w:rPr>
        <w:t>подсистемы</w:t>
      </w:r>
      <w:r>
        <w:rPr>
          <w:sz w:val="28"/>
          <w:szCs w:val="28"/>
        </w:rPr>
        <w:t xml:space="preserve"> секции </w:t>
      </w:r>
      <w:r w:rsidRPr="00A94731">
        <w:rPr>
          <w:sz w:val="28"/>
          <w:szCs w:val="28"/>
        </w:rPr>
        <w:t>«</w:t>
      </w:r>
      <w:r>
        <w:rPr>
          <w:sz w:val="28"/>
          <w:szCs w:val="28"/>
        </w:rPr>
        <w:t>Баскетбол</w:t>
      </w:r>
      <w:r w:rsidRPr="00A94731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A94731">
        <w:rPr>
          <w:sz w:val="28"/>
          <w:szCs w:val="28"/>
        </w:rPr>
        <w:t>котор</w:t>
      </w:r>
      <w:r>
        <w:rPr>
          <w:sz w:val="28"/>
          <w:szCs w:val="28"/>
        </w:rPr>
        <w:t>ый включает в себя несколько справочников, например «Расписание тренировок».</w:t>
      </w:r>
    </w:p>
    <w:p w14:paraId="64E9C0DD" w14:textId="7777777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</w:p>
    <w:p w14:paraId="7698D1E6" w14:textId="77777777" w:rsidR="00BE2F6D" w:rsidRDefault="00BE2F6D" w:rsidP="00BE2F6D">
      <w:pPr>
        <w:tabs>
          <w:tab w:val="left" w:pos="2928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459CF3" wp14:editId="65A2E0D4">
            <wp:extent cx="5924549" cy="2497667"/>
            <wp:effectExtent l="19050" t="0" r="1" b="0"/>
            <wp:docPr id="3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948CF" w14:textId="77777777" w:rsidR="00BE2F6D" w:rsidRDefault="00BE2F6D" w:rsidP="00BE2F6D">
      <w:pPr>
        <w:tabs>
          <w:tab w:val="left" w:pos="2928"/>
        </w:tabs>
        <w:jc w:val="center"/>
        <w:rPr>
          <w:sz w:val="28"/>
          <w:szCs w:val="28"/>
        </w:rPr>
      </w:pPr>
    </w:p>
    <w:p w14:paraId="622B0889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Справочник «Расписание тренировок»</w:t>
      </w:r>
    </w:p>
    <w:p w14:paraId="27F359B8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</w:p>
    <w:p w14:paraId="3DC5BB8A" w14:textId="7777777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10 изображен справочник «Соревнования», если внести необходимые данные, как показано на рисунке 11, то в дальнейшем можно сформировать отчет.</w:t>
      </w:r>
    </w:p>
    <w:p w14:paraId="65B872D9" w14:textId="77777777" w:rsidR="00BE2F6D" w:rsidRDefault="00BE2F6D" w:rsidP="00BE2F6D">
      <w:pPr>
        <w:tabs>
          <w:tab w:val="left" w:pos="2928"/>
        </w:tabs>
        <w:spacing w:line="360" w:lineRule="auto"/>
        <w:ind w:firstLine="709"/>
        <w:jc w:val="both"/>
        <w:rPr>
          <w:sz w:val="28"/>
          <w:szCs w:val="28"/>
        </w:rPr>
      </w:pPr>
    </w:p>
    <w:p w14:paraId="701AE73D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981AF4" wp14:editId="4A4ED8BC">
            <wp:extent cx="5932594" cy="1879600"/>
            <wp:effectExtent l="19050" t="0" r="0" b="0"/>
            <wp:docPr id="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60B64" w14:textId="77777777" w:rsidR="00BE2F6D" w:rsidRDefault="00BE2F6D" w:rsidP="00BE2F6D">
      <w:pPr>
        <w:spacing w:line="360" w:lineRule="auto"/>
        <w:rPr>
          <w:sz w:val="28"/>
          <w:szCs w:val="28"/>
        </w:rPr>
      </w:pPr>
    </w:p>
    <w:p w14:paraId="758FDB75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Справочник «Соревнования»</w:t>
      </w:r>
    </w:p>
    <w:p w14:paraId="2AE3196E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</w:p>
    <w:p w14:paraId="65536999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DD72D2" wp14:editId="438AC9EA">
            <wp:extent cx="5937674" cy="2311400"/>
            <wp:effectExtent l="19050" t="0" r="5926" b="0"/>
            <wp:docPr id="4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070E37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45B92295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Создание новой записи</w:t>
      </w:r>
    </w:p>
    <w:p w14:paraId="6A70765C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77798527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12 изображен следующий справочник «Список посещения ШК Старт».</w:t>
      </w:r>
    </w:p>
    <w:p w14:paraId="0BF6324A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7EF403F1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70F7DD" wp14:editId="0EE1BBAB">
            <wp:extent cx="5939790" cy="1691954"/>
            <wp:effectExtent l="19050" t="0" r="3810" b="0"/>
            <wp:docPr id="4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82431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54A15E84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Справочник «Список посещения ШК Старт»</w:t>
      </w:r>
    </w:p>
    <w:p w14:paraId="4DB3CB63" w14:textId="77777777" w:rsidR="00BE2F6D" w:rsidRDefault="00BE2F6D" w:rsidP="00BE2F6D">
      <w:pPr>
        <w:tabs>
          <w:tab w:val="left" w:pos="2928"/>
        </w:tabs>
        <w:spacing w:line="360" w:lineRule="auto"/>
        <w:jc w:val="center"/>
        <w:rPr>
          <w:sz w:val="28"/>
          <w:szCs w:val="28"/>
        </w:rPr>
      </w:pPr>
    </w:p>
    <w:p w14:paraId="47262503" w14:textId="531D1E5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на рисунке 13 изображен иерархический справочник «Ученики» </w:t>
      </w:r>
      <w:proofErr w:type="gramStart"/>
      <w:r>
        <w:rPr>
          <w:sz w:val="28"/>
          <w:szCs w:val="28"/>
        </w:rPr>
        <w:t xml:space="preserve">- </w:t>
      </w:r>
      <w:r w:rsidRPr="00BE0473">
        <w:rPr>
          <w:sz w:val="28"/>
          <w:szCs w:val="28"/>
        </w:rPr>
        <w:t>это</w:t>
      </w:r>
      <w:proofErr w:type="gramEnd"/>
      <w:r w:rsidRPr="00BE0473">
        <w:rPr>
          <w:sz w:val="28"/>
          <w:szCs w:val="28"/>
        </w:rPr>
        <w:t xml:space="preserve"> многоуровневый справочник, или справочник с группами. Группа справочника в 1С часто называется "родитель". В этом случае все строки справочника будут разделяться на 2 вида: «просто» элементы справочника и группы справочника.</w:t>
      </w:r>
      <w:r>
        <w:rPr>
          <w:sz w:val="28"/>
          <w:szCs w:val="28"/>
        </w:rPr>
        <w:t xml:space="preserve"> В него входят спортивные секции и список учеников, которые посещают ту или иную секцию.</w:t>
      </w:r>
    </w:p>
    <w:p w14:paraId="1D66C44D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 w:rsidRPr="00BE0473">
        <w:rPr>
          <w:noProof/>
          <w:sz w:val="28"/>
          <w:szCs w:val="28"/>
        </w:rPr>
        <w:drawing>
          <wp:inline distT="0" distB="0" distL="0" distR="0" wp14:anchorId="04E9558F" wp14:editId="0683F88A">
            <wp:extent cx="5814466" cy="3695700"/>
            <wp:effectExtent l="19050" t="0" r="0" b="0"/>
            <wp:docPr id="4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35" cy="369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57A25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3DAB8B73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Иерархический справочник «Ученики»</w:t>
      </w:r>
    </w:p>
    <w:p w14:paraId="7911827B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2FC7A25E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можно сформировать отчет о посещении секций, изображено на рисунке 14.</w:t>
      </w:r>
    </w:p>
    <w:p w14:paraId="18ACC964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37B6C19E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E27258" wp14:editId="7D4953E3">
            <wp:extent cx="5939790" cy="1284853"/>
            <wp:effectExtent l="19050" t="0" r="3810" b="0"/>
            <wp:docPr id="4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8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E9E64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0C7F53EC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Формирование отчета о посещении секций</w:t>
      </w:r>
    </w:p>
    <w:p w14:paraId="0BC3464D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5D6CA8F9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сформировался отчет, нужно выбрать необходимую спортивную секцию и нажать кнопку «Сформировать», изображено на рисунке 15.</w:t>
      </w:r>
    </w:p>
    <w:p w14:paraId="2C9B50B8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414F8" wp14:editId="604517FA">
            <wp:extent cx="5937674" cy="2641600"/>
            <wp:effectExtent l="19050" t="0" r="5926" b="0"/>
            <wp:docPr id="4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746AC6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56311627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Сформированный отчет о посещении секций</w:t>
      </w:r>
    </w:p>
    <w:p w14:paraId="342BC969" w14:textId="77777777" w:rsidR="00BE2F6D" w:rsidRDefault="00BE2F6D" w:rsidP="00BE2F6D">
      <w:pPr>
        <w:spacing w:line="360" w:lineRule="auto"/>
        <w:jc w:val="both"/>
        <w:rPr>
          <w:sz w:val="28"/>
          <w:szCs w:val="28"/>
        </w:rPr>
      </w:pPr>
    </w:p>
    <w:p w14:paraId="0EDA828F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Другие подсистемы включают в себя подобные справочники, представлено на рисунке 16.</w:t>
      </w:r>
    </w:p>
    <w:p w14:paraId="6FCF7160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043D7062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B5C044" wp14:editId="389DCBF7">
            <wp:extent cx="5939790" cy="1279936"/>
            <wp:effectExtent l="19050" t="0" r="3810" b="0"/>
            <wp:docPr id="4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7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D007F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41D8D803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Подсистемы «Дзюдо» и «Футбол»</w:t>
      </w:r>
    </w:p>
    <w:p w14:paraId="36E3B6B2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58E488B4" w14:textId="77777777" w:rsidR="00BE2F6D" w:rsidRDefault="00BE2F6D" w:rsidP="00BE2F6D">
      <w:pPr>
        <w:spacing w:after="160" w:line="259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3.3 Результаты тестирования</w:t>
      </w:r>
    </w:p>
    <w:p w14:paraId="525D4A84" w14:textId="77777777" w:rsidR="00BE2F6D" w:rsidRDefault="00BE2F6D" w:rsidP="00BE2F6D">
      <w:pPr>
        <w:spacing w:after="160" w:line="259" w:lineRule="auto"/>
        <w:ind w:firstLine="709"/>
        <w:rPr>
          <w:sz w:val="28"/>
          <w:szCs w:val="28"/>
        </w:rPr>
      </w:pPr>
    </w:p>
    <w:p w14:paraId="60007DB9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базы данных </w:t>
      </w:r>
      <w:r w:rsidRPr="00CE4AA0">
        <w:rPr>
          <w:sz w:val="28"/>
          <w:szCs w:val="28"/>
        </w:rPr>
        <w:t>охватывает</w:t>
      </w:r>
      <w:r>
        <w:rPr>
          <w:sz w:val="28"/>
          <w:szCs w:val="28"/>
        </w:rPr>
        <w:t xml:space="preserve"> </w:t>
      </w:r>
      <w:r w:rsidRPr="00CE4AA0">
        <w:rPr>
          <w:sz w:val="28"/>
          <w:szCs w:val="28"/>
        </w:rPr>
        <w:t>прове</w:t>
      </w:r>
      <w:r>
        <w:rPr>
          <w:sz w:val="28"/>
          <w:szCs w:val="28"/>
        </w:rPr>
        <w:t xml:space="preserve">рку работы приложения и таких баз данных, как таблицы и столбцы, с помощью </w:t>
      </w:r>
      <w:r w:rsidRPr="00CE4AA0">
        <w:rPr>
          <w:sz w:val="28"/>
          <w:szCs w:val="28"/>
        </w:rPr>
        <w:t>инструмен</w:t>
      </w:r>
      <w:r>
        <w:rPr>
          <w:sz w:val="28"/>
          <w:szCs w:val="28"/>
        </w:rPr>
        <w:t>тов.</w:t>
      </w:r>
    </w:p>
    <w:p w14:paraId="0DE3FEE6" w14:textId="77777777" w:rsidR="00BE2F6D" w:rsidRPr="008127CC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базы данных </w:t>
      </w:r>
      <w:r w:rsidRPr="00B34AA1">
        <w:rPr>
          <w:sz w:val="28"/>
          <w:szCs w:val="28"/>
        </w:rPr>
        <w:t>является важной частью обеспечения качества программного обеспечения.</w:t>
      </w:r>
    </w:p>
    <w:p w14:paraId="7EB6651D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работе применялись следующие виды тестирования, как:</w:t>
      </w:r>
    </w:p>
    <w:p w14:paraId="36520624" w14:textId="5AB21398" w:rsidR="00BE2F6D" w:rsidRDefault="00BE2F6D" w:rsidP="00C10876">
      <w:pPr>
        <w:pStyle w:val="afff6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34AA1">
        <w:rPr>
          <w:sz w:val="28"/>
          <w:szCs w:val="28"/>
        </w:rPr>
        <w:t>Модульное тестирование — это процесс в программировании, который позволяет проверить корректность модулей исходного кода программы</w:t>
      </w:r>
      <w:r>
        <w:rPr>
          <w:sz w:val="28"/>
          <w:szCs w:val="28"/>
        </w:rPr>
        <w:t>.</w:t>
      </w:r>
    </w:p>
    <w:p w14:paraId="03C26F9E" w14:textId="77777777" w:rsidR="00BE2F6D" w:rsidRPr="00B34AA1" w:rsidRDefault="00BE2F6D" w:rsidP="00C10876">
      <w:pPr>
        <w:pStyle w:val="afff6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34AA1">
        <w:rPr>
          <w:rFonts w:ascii="Times NR Cyr MT" w:hAnsi="Times NR Cyr MT"/>
          <w:sz w:val="28"/>
          <w:szCs w:val="28"/>
        </w:rPr>
        <w:t xml:space="preserve">Интеграционное тестирование — это процесс проверки взаимодействия между различными компонентами системы. </w:t>
      </w:r>
    </w:p>
    <w:p w14:paraId="5540C063" w14:textId="77777777" w:rsidR="00BE2F6D" w:rsidRPr="00B34AA1" w:rsidRDefault="00BE2F6D" w:rsidP="00C10876">
      <w:pPr>
        <w:pStyle w:val="afff6"/>
        <w:numPr>
          <w:ilvl w:val="0"/>
          <w:numId w:val="1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34AA1">
        <w:rPr>
          <w:sz w:val="28"/>
          <w:szCs w:val="28"/>
        </w:rPr>
        <w:t>Системное тестирование — это вид тестирования, при котором проверяется весь комплекс программного обеспечения</w:t>
      </w:r>
    </w:p>
    <w:p w14:paraId="30217473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B34AA1">
        <w:rPr>
          <w:sz w:val="28"/>
          <w:szCs w:val="28"/>
        </w:rPr>
        <w:t>таблице</w:t>
      </w:r>
      <w:r>
        <w:rPr>
          <w:sz w:val="28"/>
          <w:szCs w:val="28"/>
        </w:rPr>
        <w:t xml:space="preserve"> 5 представлены методы и результаты тестирования.</w:t>
      </w:r>
    </w:p>
    <w:p w14:paraId="0E7D3B7E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</w:p>
    <w:p w14:paraId="756010D6" w14:textId="77777777" w:rsidR="00BE2F6D" w:rsidRDefault="00BE2F6D" w:rsidP="00BE2F6D">
      <w:pPr>
        <w:tabs>
          <w:tab w:val="left" w:pos="1908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</w:t>
      </w:r>
      <w:r w:rsidRPr="00B34AA1">
        <w:rPr>
          <w:sz w:val="28"/>
          <w:szCs w:val="28"/>
        </w:rPr>
        <w:t>ица</w:t>
      </w:r>
      <w:r>
        <w:rPr>
          <w:sz w:val="28"/>
          <w:szCs w:val="28"/>
        </w:rPr>
        <w:t xml:space="preserve"> 5 - Методы и результаты тестирования</w:t>
      </w:r>
    </w:p>
    <w:tbl>
      <w:tblPr>
        <w:tblW w:w="9527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70"/>
        <w:gridCol w:w="3685"/>
        <w:gridCol w:w="1872"/>
      </w:tblGrid>
      <w:tr w:rsidR="00BE2F6D" w:rsidRPr="00E50A7C" w14:paraId="7387BC38" w14:textId="77777777" w:rsidTr="00BE2F6D">
        <w:trPr>
          <w:trHeight w:val="870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72C733" w14:textId="77777777" w:rsidR="00BE2F6D" w:rsidRPr="00A82A60" w:rsidRDefault="00BE2F6D" w:rsidP="00BE2F6D">
            <w:pPr>
              <w:pStyle w:val="afff6"/>
              <w:ind w:left="0"/>
              <w:jc w:val="center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Метод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тестирования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0A0E8" w14:textId="77777777" w:rsidR="00BE2F6D" w:rsidRPr="00A82A60" w:rsidRDefault="00BE2F6D" w:rsidP="00BE2F6D">
            <w:pPr>
              <w:pStyle w:val="afff6"/>
              <w:ind w:left="0"/>
              <w:jc w:val="center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Ожидаемый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результат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9B2A8" w14:textId="77777777" w:rsidR="00BE2F6D" w:rsidRPr="00A82A60" w:rsidRDefault="00BE2F6D" w:rsidP="00BE2F6D">
            <w:pPr>
              <w:pStyle w:val="afff6"/>
              <w:ind w:left="0"/>
              <w:jc w:val="center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Фактический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результат</w:t>
            </w:r>
          </w:p>
        </w:tc>
      </w:tr>
      <w:tr w:rsidR="00BE2F6D" w:rsidRPr="00E50A7C" w14:paraId="2A457B77" w14:textId="77777777" w:rsidTr="00BE2F6D">
        <w:trPr>
          <w:trHeight w:val="694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4CA921" w14:textId="77777777" w:rsidR="00BE2F6D" w:rsidRPr="00A82A60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Модульное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тестирование</w:t>
            </w:r>
          </w:p>
          <w:p w14:paraId="4D012956" w14:textId="77777777" w:rsidR="00BE2F6D" w:rsidRPr="00A82A60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09B939F" w14:textId="77777777" w:rsidR="00BE2F6D" w:rsidRPr="00A82A60" w:rsidRDefault="00BE2F6D" w:rsidP="00BE2F6D">
            <w:pPr>
              <w:jc w:val="both"/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>о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тсутствие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синтаксич</w:t>
            </w:r>
            <w:r>
              <w:rPr>
                <w:rFonts w:ascii="Times NR Cyr MT" w:hAnsi="Times NR Cyr MT"/>
                <w:sz w:val="28"/>
                <w:szCs w:val="28"/>
              </w:rPr>
              <w:t>еских ошибок в программном коде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B7B0A43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  <w:tr w:rsidR="00BE2F6D" w:rsidRPr="00E50A7C" w14:paraId="7E6795F7" w14:textId="77777777" w:rsidTr="00BE2F6D">
        <w:trPr>
          <w:trHeight w:val="718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9E56E0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7B6A0" w14:textId="77777777" w:rsidR="00BE2F6D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соответствие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стандартам</w:t>
            </w:r>
          </w:p>
          <w:p w14:paraId="62A5FD80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кодирования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FB0E7D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  <w:tr w:rsidR="00BE2F6D" w:rsidRPr="00E50A7C" w14:paraId="3993445E" w14:textId="77777777" w:rsidTr="00BE2F6D">
        <w:trPr>
          <w:trHeight w:val="1408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12CA6" w14:textId="77777777" w:rsidR="00BE2F6D" w:rsidRPr="00A82A60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Интеграционное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тестирование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D4AC953" w14:textId="77777777" w:rsidR="00BE2F6D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соответствие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отдельных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функций,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выполняемых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</w:p>
          <w:p w14:paraId="491A5A01" w14:textId="77777777" w:rsidR="00BE2F6D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совокупностями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модулей,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функциям,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зада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нным в </w:t>
            </w:r>
          </w:p>
          <w:p w14:paraId="12FBC4F0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>спецификациях требований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FBEE63B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  <w:tr w:rsidR="00BE2F6D" w:rsidRPr="00E50A7C" w14:paraId="3E7955F0" w14:textId="77777777" w:rsidTr="00BE2F6D">
        <w:trPr>
          <w:trHeight w:val="1145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B2A94E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  <w:highlight w:val="yellow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E160967" w14:textId="77777777" w:rsidR="00BE2F6D" w:rsidRPr="00A82A60" w:rsidRDefault="00BE2F6D" w:rsidP="00BE2F6D">
            <w:pPr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наличие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и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корректность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всех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пром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ежуточных результатов и файлов 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E7375C1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  <w:tr w:rsidR="00BE2F6D" w:rsidRPr="00E50A7C" w14:paraId="017A1A30" w14:textId="77777777" w:rsidTr="00BE2F6D">
        <w:trPr>
          <w:trHeight w:val="822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E2B672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  <w:highlight w:val="yellow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7E2096" w14:textId="77777777" w:rsidR="00BE2F6D" w:rsidRDefault="00BE2F6D" w:rsidP="00BE2F6D">
            <w:pPr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корректность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передачи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</w:p>
          <w:p w14:paraId="4CB4E6EB" w14:textId="77777777" w:rsidR="00BE2F6D" w:rsidRPr="00A82A60" w:rsidRDefault="00BE2F6D" w:rsidP="00BE2F6D">
            <w:pPr>
              <w:jc w:val="both"/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>информации модулями друг другу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BA9B3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  <w:tr w:rsidR="00BE2F6D" w:rsidRPr="00E50A7C" w14:paraId="2FCDD36A" w14:textId="77777777" w:rsidTr="00BE2F6D">
        <w:trPr>
          <w:trHeight w:val="422"/>
        </w:trPr>
        <w:tc>
          <w:tcPr>
            <w:tcW w:w="39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B54F7" w14:textId="77777777" w:rsidR="00BE2F6D" w:rsidRPr="00A82A60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  <w:highlight w:val="yellow"/>
              </w:rPr>
            </w:pPr>
            <w:r w:rsidRPr="00A82A60">
              <w:rPr>
                <w:rFonts w:ascii="Times NR Cyr MT" w:hAnsi="Times NR Cyr MT"/>
                <w:highlight w:val="yellow"/>
              </w:rPr>
              <w:br w:type="page"/>
            </w:r>
            <w:r w:rsidRPr="00A82A60">
              <w:rPr>
                <w:rFonts w:ascii="Times NR Cyr MT" w:hAnsi="Times NR Cyr MT"/>
                <w:sz w:val="28"/>
                <w:szCs w:val="28"/>
              </w:rPr>
              <w:t>Системное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тестирование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907640C" w14:textId="77777777" w:rsidR="00BE2F6D" w:rsidRDefault="00BE2F6D" w:rsidP="00BE2F6D">
            <w:pPr>
              <w:tabs>
                <w:tab w:val="left" w:pos="720"/>
              </w:tabs>
              <w:jc w:val="both"/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 xml:space="preserve">работа в граничных </w:t>
            </w:r>
          </w:p>
          <w:p w14:paraId="4B95D6E8" w14:textId="77777777" w:rsidR="00BE2F6D" w:rsidRPr="00A82A60" w:rsidRDefault="00BE2F6D" w:rsidP="00BE2F6D">
            <w:pPr>
              <w:tabs>
                <w:tab w:val="left" w:pos="720"/>
              </w:tabs>
              <w:jc w:val="both"/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>условиях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E62651C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  <w:tr w:rsidR="00BE2F6D" w:rsidRPr="00E50A7C" w14:paraId="001C49D0" w14:textId="77777777" w:rsidTr="00BE2F6D">
        <w:trPr>
          <w:trHeight w:val="840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346719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  <w:highlight w:val="yellow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363D88A" w14:textId="77777777" w:rsidR="00BE2F6D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Функциональность</w:t>
            </w:r>
          </w:p>
          <w:p w14:paraId="4876F149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</w:rPr>
            </w:pP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характ</w:t>
            </w:r>
            <w:r>
              <w:rPr>
                <w:rFonts w:ascii="Times NR Cyr MT" w:hAnsi="Times NR Cyr MT"/>
                <w:sz w:val="28"/>
                <w:szCs w:val="28"/>
              </w:rPr>
              <w:t>еристик реальной работы системы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6135E7B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  <w:tr w:rsidR="00BE2F6D" w:rsidRPr="00E50A7C" w14:paraId="1F05C9A8" w14:textId="77777777" w:rsidTr="00BE2F6D">
        <w:trPr>
          <w:trHeight w:val="364"/>
        </w:trPr>
        <w:tc>
          <w:tcPr>
            <w:tcW w:w="39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485BB8" w14:textId="77777777" w:rsidR="00BE2F6D" w:rsidRPr="00A82A60" w:rsidRDefault="00BE2F6D" w:rsidP="00BE2F6D">
            <w:pPr>
              <w:rPr>
                <w:rFonts w:ascii="Times NR Cyr MT" w:hAnsi="Times NR Cyr MT"/>
                <w:sz w:val="28"/>
                <w:szCs w:val="28"/>
                <w:highlight w:val="yellow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393A9" w14:textId="77777777" w:rsidR="00BE2F6D" w:rsidRDefault="00BE2F6D" w:rsidP="00BE2F6D">
            <w:pPr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корректность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</w:p>
          <w:p w14:paraId="1D749F40" w14:textId="77777777" w:rsidR="00BE2F6D" w:rsidRPr="00A82A60" w:rsidRDefault="00BE2F6D" w:rsidP="00BE2F6D">
            <w:pPr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A82A60">
              <w:rPr>
                <w:rFonts w:ascii="Times NR Cyr MT" w:hAnsi="Times NR Cyr MT"/>
                <w:sz w:val="28"/>
                <w:szCs w:val="28"/>
              </w:rPr>
              <w:t>пользовательской</w:t>
            </w:r>
            <w:r>
              <w:rPr>
                <w:rFonts w:ascii="Times NR Cyr MT" w:hAnsi="Times NR Cyr MT"/>
                <w:sz w:val="28"/>
                <w:szCs w:val="28"/>
              </w:rPr>
              <w:t xml:space="preserve"> </w:t>
            </w:r>
            <w:r w:rsidRPr="00A82A60">
              <w:rPr>
                <w:rFonts w:ascii="Times NR Cyr MT" w:hAnsi="Times NR Cyr MT"/>
                <w:sz w:val="28"/>
                <w:szCs w:val="28"/>
              </w:rPr>
              <w:t>до</w:t>
            </w:r>
            <w:r>
              <w:rPr>
                <w:rFonts w:ascii="Times NR Cyr MT" w:hAnsi="Times NR Cyr MT"/>
                <w:sz w:val="28"/>
                <w:szCs w:val="28"/>
              </w:rPr>
              <w:t>кументации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0E209C" w14:textId="77777777" w:rsidR="00BE2F6D" w:rsidRPr="00E50A7C" w:rsidRDefault="00BE2F6D" w:rsidP="00BE2F6D">
            <w:pPr>
              <w:pStyle w:val="afff6"/>
              <w:ind w:left="0"/>
              <w:jc w:val="both"/>
              <w:rPr>
                <w:rFonts w:ascii="Times NR Cyr MT" w:hAnsi="Times NR Cyr MT"/>
                <w:sz w:val="28"/>
                <w:szCs w:val="28"/>
              </w:rPr>
            </w:pPr>
            <w:r w:rsidRPr="00E50A7C">
              <w:rPr>
                <w:rFonts w:ascii="Times NR Cyr MT" w:hAnsi="Times NR Cyr MT"/>
                <w:sz w:val="28"/>
                <w:szCs w:val="28"/>
              </w:rPr>
              <w:t>Выполнено</w:t>
            </w:r>
          </w:p>
        </w:tc>
      </w:tr>
    </w:tbl>
    <w:p w14:paraId="3C15E25C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начать тестирование первым делом создаётся вторая база данных. В только что созданной базе переходим в раздел Сервис – Параметры – Запуск 1С: Предприятие – «Дополнительные», устанавливаем флажок на пункте – Запускать как менеджер тестирование. Нажать кнопку Применить и ОК.</w:t>
      </w:r>
    </w:p>
    <w:p w14:paraId="2E99C355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Pr="00582B8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17 представлена вкладка «Параметры» для запуска менеджер-тестирования.</w:t>
      </w:r>
    </w:p>
    <w:p w14:paraId="5BE75A89" w14:textId="77777777" w:rsidR="00BE2F6D" w:rsidRDefault="00BE2F6D" w:rsidP="00BE2F6D">
      <w:pPr>
        <w:spacing w:line="360" w:lineRule="auto"/>
        <w:rPr>
          <w:noProof/>
          <w:sz w:val="28"/>
          <w:szCs w:val="28"/>
        </w:rPr>
      </w:pPr>
    </w:p>
    <w:p w14:paraId="55891E9F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A6A5B7" wp14:editId="4C300EEF">
            <wp:extent cx="4660954" cy="4682067"/>
            <wp:effectExtent l="19050" t="0" r="6296" b="0"/>
            <wp:docPr id="4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14" cy="468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8A656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31C1EC49" w14:textId="77777777" w:rsidR="00BE2F6D" w:rsidRDefault="00BE2F6D" w:rsidP="00BE2F6D">
      <w:pPr>
        <w:spacing w:after="160" w:line="259" w:lineRule="auto"/>
        <w:ind w:firstLine="709"/>
        <w:jc w:val="center"/>
        <w:rPr>
          <w:sz w:val="28"/>
          <w:szCs w:val="28"/>
        </w:rPr>
      </w:pPr>
      <w:r w:rsidRPr="00582B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17 - Запуск менеджера тестирования</w:t>
      </w:r>
    </w:p>
    <w:p w14:paraId="77928B73" w14:textId="77777777" w:rsidR="00BE2F6D" w:rsidRPr="00582B8E" w:rsidRDefault="00BE2F6D" w:rsidP="00BE2F6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BFCC04D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следует открыть конфигурацию, перейдя в раздел Конфигурация – Открыть Конфигурацию, представлено на рисунке 18.</w:t>
      </w:r>
    </w:p>
    <w:p w14:paraId="3A6A17D3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B9BC2A" wp14:editId="72749330">
            <wp:extent cx="5935769" cy="4064000"/>
            <wp:effectExtent l="19050" t="0" r="7831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6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0C8EE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6BC90CAE" w14:textId="77777777" w:rsidR="00BE2F6D" w:rsidRDefault="00BE2F6D" w:rsidP="00BE2F6D">
      <w:pPr>
        <w:pStyle w:val="afff6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18 - Открытие конфигурации</w:t>
      </w:r>
    </w:p>
    <w:p w14:paraId="1AF84E39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42DDA079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дереве конфигурации найти Обработки и создать новую. На </w:t>
      </w:r>
      <w:r w:rsidRPr="00582B8E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19, представлено дерево конфигурации «Обработки».</w:t>
      </w:r>
    </w:p>
    <w:p w14:paraId="4B620B89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</w:p>
    <w:p w14:paraId="0B616ED9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3F82E8" wp14:editId="088E02D5">
            <wp:extent cx="3838086" cy="1998134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66" cy="199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639C6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05C5852D" w14:textId="613081A3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</w:t>
      </w:r>
      <w:r w:rsidRPr="005613AE">
        <w:rPr>
          <w:sz w:val="28"/>
          <w:szCs w:val="28"/>
        </w:rPr>
        <w:t>- Дерево</w:t>
      </w:r>
      <w:r>
        <w:rPr>
          <w:sz w:val="28"/>
          <w:szCs w:val="28"/>
        </w:rPr>
        <w:t xml:space="preserve"> конфигурации «Обработки»</w:t>
      </w:r>
    </w:p>
    <w:p w14:paraId="0592CA2C" w14:textId="77777777" w:rsidR="00BE2F6D" w:rsidRDefault="00BE2F6D" w:rsidP="00BE2F6D">
      <w:pPr>
        <w:widowControl w:val="0"/>
        <w:tabs>
          <w:tab w:val="left" w:pos="709"/>
          <w:tab w:val="left" w:pos="1134"/>
          <w:tab w:val="left" w:pos="8789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следует открыть созданную Обработку и создать форму. В правом окне расположен пункт команды. Создается команда Тестирование справочника и переносится на форму.</w:t>
      </w:r>
    </w:p>
    <w:p w14:paraId="6B629DA6" w14:textId="77777777" w:rsidR="00BE2F6D" w:rsidRDefault="00BE2F6D" w:rsidP="00BE2F6D">
      <w:pPr>
        <w:widowControl w:val="0"/>
        <w:tabs>
          <w:tab w:val="left" w:pos="709"/>
          <w:tab w:val="left" w:pos="1134"/>
          <w:tab w:val="left" w:pos="8789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 рисунке 20 представлена форма обработки.</w:t>
      </w:r>
    </w:p>
    <w:p w14:paraId="4146D4D4" w14:textId="77777777" w:rsidR="00BE2F6D" w:rsidRDefault="00BE2F6D" w:rsidP="00BE2F6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555F95AB" w14:textId="77777777" w:rsidR="00BE2F6D" w:rsidRDefault="00BE2F6D" w:rsidP="00BE2F6D">
      <w:pPr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 w:rsidRPr="001C3216">
        <w:rPr>
          <w:noProof/>
          <w:sz w:val="28"/>
          <w:szCs w:val="28"/>
        </w:rPr>
        <w:drawing>
          <wp:inline distT="0" distB="0" distL="0" distR="0" wp14:anchorId="4B0F654B" wp14:editId="52BE9D5C">
            <wp:extent cx="5385435" cy="1920240"/>
            <wp:effectExtent l="0" t="0" r="5715" b="3810"/>
            <wp:docPr id="2028" name="Рисунок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81"/>
                    <a:stretch/>
                  </pic:blipFill>
                  <pic:spPr bwMode="auto">
                    <a:xfrm>
                      <a:off x="0" y="0"/>
                      <a:ext cx="5425114" cy="193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93FE" w14:textId="77777777" w:rsidR="00BE2F6D" w:rsidRDefault="00BE2F6D" w:rsidP="00BE2F6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71234D10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</w:t>
      </w:r>
      <w:r w:rsidRPr="005613AE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Форма обработки</w:t>
      </w:r>
    </w:p>
    <w:p w14:paraId="72505E30" w14:textId="77777777" w:rsidR="00BE2F6D" w:rsidRDefault="00BE2F6D" w:rsidP="00BE2F6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103A4F8D" w14:textId="77777777" w:rsidR="00BE2F6D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</w:rPr>
      </w:pPr>
      <w:r w:rsidRPr="00C314EC">
        <w:rPr>
          <w:sz w:val="28"/>
          <w:szCs w:val="28"/>
        </w:rPr>
        <w:t>Далее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щёлкаем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команде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ПКМ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выбираем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действие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команды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выбираем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создать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C314EC">
        <w:rPr>
          <w:sz w:val="28"/>
          <w:szCs w:val="28"/>
        </w:rPr>
        <w:t>клиенте.</w:t>
      </w:r>
      <w:r>
        <w:rPr>
          <w:sz w:val="28"/>
          <w:szCs w:val="28"/>
        </w:rPr>
        <w:t xml:space="preserve"> Открывается модуль Формы с процедурой </w:t>
      </w:r>
      <w:proofErr w:type="spellStart"/>
      <w:r>
        <w:rPr>
          <w:sz w:val="28"/>
          <w:szCs w:val="28"/>
        </w:rPr>
        <w:t>ТестированиеСправочника</w:t>
      </w:r>
      <w:proofErr w:type="spellEnd"/>
      <w:r>
        <w:rPr>
          <w:sz w:val="28"/>
          <w:szCs w:val="28"/>
        </w:rPr>
        <w:t xml:space="preserve">. </w:t>
      </w:r>
    </w:p>
    <w:p w14:paraId="280A8E4B" w14:textId="77777777" w:rsidR="00BE2F6D" w:rsidRPr="00566F19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Для правильной работы тестирования надо открыть информационную баку, к которой будет обращено тестирование и перейти в раздел Сервис – Параметры – Запуск 1С: Предприятие – «Дополнительные» и устанавливаем флажок на пункте – Запускать как клиент тестирование. Нажать кнопку Применить и </w:t>
      </w:r>
      <w:r w:rsidRPr="00740C9E">
        <w:rPr>
          <w:sz w:val="28"/>
          <w:szCs w:val="28"/>
        </w:rPr>
        <w:t>ОК.</w:t>
      </w:r>
      <w:r w:rsidRPr="00566F19">
        <w:rPr>
          <w:sz w:val="28"/>
          <w:szCs w:val="28"/>
          <w:highlight w:val="yellow"/>
        </w:rPr>
        <w:t xml:space="preserve"> </w:t>
      </w:r>
    </w:p>
    <w:p w14:paraId="3801A452" w14:textId="77777777" w:rsidR="00BE2F6D" w:rsidRPr="00566F19" w:rsidRDefault="00BE2F6D" w:rsidP="00BE2F6D">
      <w:pPr>
        <w:pStyle w:val="afff6"/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</w:p>
    <w:p w14:paraId="3209A5CC" w14:textId="6729529D" w:rsidR="00BE2F6D" w:rsidRDefault="00BE2F6D" w:rsidP="00BE2F6D">
      <w:pPr>
        <w:spacing w:after="160" w:line="259" w:lineRule="auto"/>
        <w:ind w:firstLine="709"/>
        <w:rPr>
          <w:sz w:val="28"/>
          <w:szCs w:val="28"/>
        </w:rPr>
      </w:pPr>
      <w:r w:rsidRPr="00740C9E">
        <w:rPr>
          <w:sz w:val="28"/>
          <w:szCs w:val="28"/>
        </w:rPr>
        <w:t>3.4 Руководство пользователя</w:t>
      </w:r>
    </w:p>
    <w:p w14:paraId="375334B1" w14:textId="77777777" w:rsidR="00BE2F6D" w:rsidRPr="00740C9E" w:rsidRDefault="00BE2F6D" w:rsidP="00BE2F6D">
      <w:pPr>
        <w:spacing w:after="160" w:line="259" w:lineRule="auto"/>
        <w:ind w:firstLine="709"/>
        <w:rPr>
          <w:sz w:val="28"/>
          <w:szCs w:val="28"/>
          <w:highlight w:val="yellow"/>
        </w:rPr>
      </w:pPr>
    </w:p>
    <w:p w14:paraId="6F19FC1F" w14:textId="7F496857" w:rsidR="00BE2F6D" w:rsidRPr="00BE2F6D" w:rsidRDefault="00BE2F6D" w:rsidP="00BE2F6D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0654DB">
        <w:rPr>
          <w:sz w:val="28"/>
          <w:szCs w:val="28"/>
        </w:rPr>
        <w:t xml:space="preserve">Руководство пользователя — это документ, который предоставляет помощь в использовании определённой системы. Оно входит в состав технической документации и обычно готовится техническим писателем. </w:t>
      </w:r>
    </w:p>
    <w:p w14:paraId="3C94097D" w14:textId="77777777" w:rsidR="00BE2F6D" w:rsidRPr="00740C9E" w:rsidRDefault="00BE2F6D" w:rsidP="00BE2F6D">
      <w:pPr>
        <w:pStyle w:val="afff6"/>
        <w:spacing w:line="360" w:lineRule="auto"/>
        <w:ind w:left="0"/>
        <w:jc w:val="center"/>
        <w:rPr>
          <w:sz w:val="28"/>
        </w:rPr>
      </w:pPr>
      <w:r w:rsidRPr="00740C9E">
        <w:rPr>
          <w:sz w:val="28"/>
        </w:rPr>
        <w:t>Руководство пользователя</w:t>
      </w:r>
    </w:p>
    <w:p w14:paraId="163CC679" w14:textId="77777777" w:rsidR="00BE2F6D" w:rsidRPr="00740C9E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3496BD11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jc w:val="center"/>
        <w:rPr>
          <w:sz w:val="28"/>
          <w:szCs w:val="28"/>
        </w:rPr>
      </w:pPr>
      <w:r w:rsidRPr="00740C9E">
        <w:rPr>
          <w:sz w:val="28"/>
          <w:szCs w:val="28"/>
        </w:rPr>
        <w:t>Инструкция пользователя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использованию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компьютерной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программы</w:t>
      </w:r>
    </w:p>
    <w:p w14:paraId="15DFF5FE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1.Введение</w:t>
      </w:r>
    </w:p>
    <w:p w14:paraId="4BECC952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1.1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применения</w:t>
      </w:r>
    </w:p>
    <w:p w14:paraId="55F42388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Области,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применяются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программные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продукты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1С:</w:t>
      </w:r>
    </w:p>
    <w:p w14:paraId="120402F5" w14:textId="77777777" w:rsidR="00BE2F6D" w:rsidRDefault="00BE2F6D" w:rsidP="00C10876">
      <w:pPr>
        <w:pStyle w:val="afff6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ведение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бухгалтерского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налогового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учета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российским,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международным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стандартам;</w:t>
      </w:r>
    </w:p>
    <w:p w14:paraId="3EF22FB8" w14:textId="77777777" w:rsidR="00BE2F6D" w:rsidRDefault="00BE2F6D" w:rsidP="00C10876">
      <w:pPr>
        <w:pStyle w:val="afff6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торговля: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оптовая,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розничная;</w:t>
      </w:r>
    </w:p>
    <w:p w14:paraId="6C1D80F4" w14:textId="77777777" w:rsidR="00BE2F6D" w:rsidRPr="006C3CC5" w:rsidRDefault="00BE2F6D" w:rsidP="00C10876">
      <w:pPr>
        <w:pStyle w:val="afff6"/>
        <w:numPr>
          <w:ilvl w:val="0"/>
          <w:numId w:val="2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производство,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логистика,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кадры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документооборот,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маркетинг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взаимоотношения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клиентами.</w:t>
      </w:r>
    </w:p>
    <w:p w14:paraId="42E90C0C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1.2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Краткое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описание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возможностей</w:t>
      </w:r>
    </w:p>
    <w:p w14:paraId="0180087F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Фирма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1С»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(произносится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эс)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российская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компания,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занимающаяся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разработкой,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изданием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поддержкой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компьютерных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баз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делового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домашнего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назначения,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компьютерных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игр.</w:t>
      </w:r>
      <w:r>
        <w:rPr>
          <w:sz w:val="28"/>
          <w:szCs w:val="28"/>
        </w:rPr>
        <w:t xml:space="preserve"> </w:t>
      </w:r>
    </w:p>
    <w:p w14:paraId="27D2A556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Организационно-правовая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форма: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общество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ограниченной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ответственностью.</w:t>
      </w:r>
    </w:p>
    <w:p w14:paraId="571DACBC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Основной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продукт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программная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«1</w:t>
      </w:r>
      <w:proofErr w:type="gramStart"/>
      <w:r w:rsidRPr="006C3CC5">
        <w:rPr>
          <w:sz w:val="28"/>
          <w:szCs w:val="28"/>
        </w:rPr>
        <w:t>С:Предприятие</w:t>
      </w:r>
      <w:proofErr w:type="gramEnd"/>
      <w:r w:rsidRPr="006C3CC5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изначально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созданная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расширяемая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бухгалтерская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собственным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встроенным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языком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дальнейшем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охватившая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многие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продуктов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классов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ERP,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CRM,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HRM,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SCM.</w:t>
      </w:r>
    </w:p>
    <w:p w14:paraId="28787B22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1.3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Уровень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подготовки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пользователя</w:t>
      </w:r>
    </w:p>
    <w:p w14:paraId="31188671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</w:t>
      </w:r>
      <w:proofErr w:type="gramStart"/>
      <w:r w:rsidRPr="006C3CC5">
        <w:rPr>
          <w:sz w:val="28"/>
          <w:szCs w:val="28"/>
        </w:rPr>
        <w:t>С:Предприятие</w:t>
      </w:r>
      <w:proofErr w:type="gramEnd"/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опыт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Windows,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навык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обладать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следующими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знаниями:</w:t>
      </w:r>
    </w:p>
    <w:p w14:paraId="14EA74A5" w14:textId="77777777" w:rsidR="00BE2F6D" w:rsidRPr="006C3CC5" w:rsidRDefault="00BE2F6D" w:rsidP="00C10876">
      <w:pPr>
        <w:pStyle w:val="afff6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уметь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составлять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отчет;</w:t>
      </w:r>
    </w:p>
    <w:p w14:paraId="01899E62" w14:textId="77777777" w:rsidR="00BE2F6D" w:rsidRPr="006C3CC5" w:rsidRDefault="00BE2F6D" w:rsidP="00C10876">
      <w:pPr>
        <w:pStyle w:val="afff6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знать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предметную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область;</w:t>
      </w:r>
    </w:p>
    <w:p w14:paraId="178DD12C" w14:textId="77777777" w:rsidR="00BE2F6D" w:rsidRPr="006C3CC5" w:rsidRDefault="00BE2F6D" w:rsidP="00C10876">
      <w:pPr>
        <w:pStyle w:val="afff6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6C3CC5">
        <w:rPr>
          <w:sz w:val="28"/>
          <w:szCs w:val="28"/>
        </w:rPr>
        <w:t>нать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навыки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приложением.</w:t>
      </w:r>
    </w:p>
    <w:p w14:paraId="369E47F9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Квалификация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позволять:</w:t>
      </w:r>
    </w:p>
    <w:p w14:paraId="713BE944" w14:textId="77777777" w:rsidR="00BE2F6D" w:rsidRPr="006C3CC5" w:rsidRDefault="00BE2F6D" w:rsidP="00C10876">
      <w:pPr>
        <w:pStyle w:val="afff6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формировать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отчеты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1С;</w:t>
      </w:r>
    </w:p>
    <w:p w14:paraId="2270DB14" w14:textId="77777777" w:rsidR="00BE2F6D" w:rsidRPr="006C3CC5" w:rsidRDefault="00BE2F6D" w:rsidP="00C10876">
      <w:pPr>
        <w:pStyle w:val="afff6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осуществлять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данных.</w:t>
      </w:r>
    </w:p>
    <w:p w14:paraId="5E914E07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1.4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Перечень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эксплуатационной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документации,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ознакомиться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пользователю</w:t>
      </w:r>
    </w:p>
    <w:p w14:paraId="076B527D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Руководство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Пользователя.</w:t>
      </w:r>
    </w:p>
    <w:p w14:paraId="3B48471F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Назначение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обеспечения</w:t>
      </w:r>
    </w:p>
    <w:p w14:paraId="5EDD5590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1</w:t>
      </w:r>
      <w:proofErr w:type="gramStart"/>
      <w:r w:rsidRPr="006C3CC5">
        <w:rPr>
          <w:sz w:val="28"/>
          <w:szCs w:val="28"/>
        </w:rPr>
        <w:t>С:Предприятие</w:t>
      </w:r>
      <w:proofErr w:type="gramEnd"/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программный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продукт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компании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«1С»,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предназначенный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автоматизации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предприятии.</w:t>
      </w:r>
    </w:p>
    <w:p w14:paraId="6C286554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«1</w:t>
      </w:r>
      <w:proofErr w:type="gramStart"/>
      <w:r w:rsidRPr="006C3CC5">
        <w:rPr>
          <w:sz w:val="28"/>
          <w:szCs w:val="28"/>
        </w:rPr>
        <w:t>С:Предприятие</w:t>
      </w:r>
      <w:proofErr w:type="gramEnd"/>
      <w:r w:rsidRPr="006C3CC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предназначено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автоматизации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любого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бизнес-процесса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предприятия.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Наиболее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известны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продукты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автоматизации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бухгалтерского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управленческого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учётов,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экономической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организационной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предприятия.</w:t>
      </w:r>
    </w:p>
    <w:p w14:paraId="64C4368F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Подготовка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обеспечения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работе</w:t>
      </w:r>
    </w:p>
    <w:p w14:paraId="566DED48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3.1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Состав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дистрибутивного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носителя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данных</w:t>
      </w:r>
    </w:p>
    <w:p w14:paraId="5234BB1F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необходимо:</w:t>
      </w:r>
    </w:p>
    <w:p w14:paraId="4BFB778B" w14:textId="77777777" w:rsidR="00BE2F6D" w:rsidRPr="006C3CC5" w:rsidRDefault="00BE2F6D" w:rsidP="00C10876">
      <w:pPr>
        <w:pStyle w:val="afff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лицензия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работы;</w:t>
      </w:r>
    </w:p>
    <w:p w14:paraId="0925DCD3" w14:textId="77777777" w:rsidR="00BE2F6D" w:rsidRPr="006C3CC5" w:rsidRDefault="00BE2F6D" w:rsidP="00C10876">
      <w:pPr>
        <w:pStyle w:val="afff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скачать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программу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сайта;</w:t>
      </w:r>
    </w:p>
    <w:p w14:paraId="0C954F84" w14:textId="77777777" w:rsidR="00BE2F6D" w:rsidRPr="006C3CC5" w:rsidRDefault="00BE2F6D" w:rsidP="00C10876">
      <w:pPr>
        <w:pStyle w:val="afff6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ключ.</w:t>
      </w:r>
    </w:p>
    <w:p w14:paraId="57182BA8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3.2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загрузки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</w:t>
      </w:r>
    </w:p>
    <w:p w14:paraId="554FA86B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началом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действия:</w:t>
      </w:r>
    </w:p>
    <w:p w14:paraId="6BFCE949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1.</w:t>
      </w:r>
      <w:r w:rsidRPr="006C3CC5">
        <w:rPr>
          <w:sz w:val="28"/>
          <w:szCs w:val="28"/>
        </w:rPr>
        <w:tab/>
        <w:t>необходимо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зайти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сайт: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https://1c-uroki.ru/download_1C;</w:t>
      </w:r>
    </w:p>
    <w:p w14:paraId="608E7C3F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2.</w:t>
      </w:r>
      <w:r w:rsidRPr="006C3CC5">
        <w:rPr>
          <w:sz w:val="28"/>
          <w:szCs w:val="28"/>
        </w:rPr>
        <w:tab/>
        <w:t>скачать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учебную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версию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программы;</w:t>
      </w:r>
    </w:p>
    <w:p w14:paraId="554157EC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3.</w:t>
      </w:r>
      <w:r w:rsidRPr="006C3CC5">
        <w:rPr>
          <w:sz w:val="28"/>
          <w:szCs w:val="28"/>
        </w:rPr>
        <w:tab/>
        <w:t>установить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запустить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программу.</w:t>
      </w:r>
    </w:p>
    <w:p w14:paraId="46D6ED2C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3.3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проверки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работоспособности</w:t>
      </w:r>
    </w:p>
    <w:p w14:paraId="3E55952A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проверки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необходимо:</w:t>
      </w:r>
    </w:p>
    <w:p w14:paraId="74484079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1.</w:t>
      </w:r>
      <w:r w:rsidRPr="006C3CC5">
        <w:rPr>
          <w:sz w:val="28"/>
          <w:szCs w:val="28"/>
        </w:rPr>
        <w:tab/>
        <w:t>проверить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установку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программы;</w:t>
      </w:r>
    </w:p>
    <w:p w14:paraId="12DE6875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2.</w:t>
      </w:r>
      <w:r w:rsidRPr="006C3CC5">
        <w:rPr>
          <w:sz w:val="28"/>
          <w:szCs w:val="28"/>
        </w:rPr>
        <w:tab/>
        <w:t>проверить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наличие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вирусов;</w:t>
      </w:r>
    </w:p>
    <w:p w14:paraId="795A05C6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3.</w:t>
      </w:r>
      <w:r w:rsidRPr="006C3CC5">
        <w:rPr>
          <w:sz w:val="28"/>
          <w:szCs w:val="28"/>
        </w:rPr>
        <w:tab/>
        <w:t>запустить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попробовать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поработать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программе.</w:t>
      </w:r>
    </w:p>
    <w:p w14:paraId="0D9C82C1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4.Описание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операций</w:t>
      </w:r>
      <w:r>
        <w:rPr>
          <w:sz w:val="28"/>
          <w:szCs w:val="28"/>
        </w:rPr>
        <w:t xml:space="preserve"> </w:t>
      </w:r>
    </w:p>
    <w:p w14:paraId="4850E979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возможно:</w:t>
      </w:r>
    </w:p>
    <w:p w14:paraId="6319AC1C" w14:textId="77777777" w:rsidR="00BE2F6D" w:rsidRDefault="00BE2F6D" w:rsidP="00C10876">
      <w:pPr>
        <w:pStyle w:val="afff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управлять персоналом;</w:t>
      </w:r>
    </w:p>
    <w:p w14:paraId="6AEC9040" w14:textId="77777777" w:rsidR="00BE2F6D" w:rsidRDefault="00BE2F6D" w:rsidP="00C10876">
      <w:pPr>
        <w:pStyle w:val="afff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вести клиентскую базу;</w:t>
      </w:r>
    </w:p>
    <w:p w14:paraId="1066DE8A" w14:textId="77777777" w:rsidR="00BE2F6D" w:rsidRDefault="00BE2F6D" w:rsidP="00C10876">
      <w:pPr>
        <w:pStyle w:val="afff6"/>
        <w:numPr>
          <w:ilvl w:val="0"/>
          <w:numId w:val="25"/>
        </w:numPr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готовить отчеты.</w:t>
      </w:r>
    </w:p>
    <w:p w14:paraId="55740E34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можно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добавлять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сервисы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расширения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чтобы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уменьшить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рутинной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расширить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функциональность.</w:t>
      </w:r>
    </w:p>
    <w:p w14:paraId="6051B1F6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6C3CC5">
        <w:rPr>
          <w:sz w:val="28"/>
          <w:szCs w:val="28"/>
        </w:rPr>
        <w:t>5.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Руководство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пользователя</w:t>
      </w:r>
    </w:p>
    <w:p w14:paraId="392518BD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запуска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открыть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ярлык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желтого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цвета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proofErr w:type="gramStart"/>
      <w:r w:rsidRPr="006C3CC5">
        <w:rPr>
          <w:sz w:val="28"/>
          <w:szCs w:val="28"/>
        </w:rPr>
        <w:t>наименованием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«1С: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Предприятие».</w:t>
      </w:r>
      <w:r>
        <w:rPr>
          <w:sz w:val="28"/>
          <w:szCs w:val="28"/>
        </w:rPr>
        <w:t xml:space="preserve"> В</w:t>
      </w:r>
      <w:r w:rsidRPr="006C3CC5">
        <w:rPr>
          <w:sz w:val="28"/>
          <w:szCs w:val="28"/>
        </w:rPr>
        <w:t>ид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представлен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2</w:t>
      </w:r>
      <w:r w:rsidRPr="006C3CC5">
        <w:rPr>
          <w:sz w:val="28"/>
          <w:szCs w:val="28"/>
        </w:rPr>
        <w:t>1.</w:t>
      </w:r>
    </w:p>
    <w:p w14:paraId="5F32D37D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3BE85188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4D1D55">
        <w:rPr>
          <w:noProof/>
          <w:sz w:val="28"/>
          <w:szCs w:val="28"/>
        </w:rPr>
        <w:drawing>
          <wp:inline distT="0" distB="0" distL="0" distR="0" wp14:anchorId="2D88A9AD" wp14:editId="6EE21189">
            <wp:extent cx="988483" cy="745067"/>
            <wp:effectExtent l="19050" t="0" r="2117" b="0"/>
            <wp:docPr id="4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207" cy="7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9031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5D849412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</w:t>
      </w:r>
      <w:r w:rsidRPr="006C3CC5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Ярлык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«1</w:t>
      </w:r>
      <w:proofErr w:type="gramStart"/>
      <w:r w:rsidRPr="006C3CC5">
        <w:rPr>
          <w:sz w:val="28"/>
          <w:szCs w:val="28"/>
        </w:rPr>
        <w:t>С:Предприятие</w:t>
      </w:r>
      <w:proofErr w:type="gramEnd"/>
      <w:r w:rsidRPr="006C3CC5">
        <w:rPr>
          <w:sz w:val="28"/>
          <w:szCs w:val="28"/>
        </w:rPr>
        <w:t>»</w:t>
      </w:r>
    </w:p>
    <w:p w14:paraId="42316270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7B9A2BBD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открытия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окно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«Запуск1</w:t>
      </w:r>
      <w:proofErr w:type="gramStart"/>
      <w:r w:rsidRPr="006C3CC5">
        <w:rPr>
          <w:sz w:val="28"/>
          <w:szCs w:val="28"/>
        </w:rPr>
        <w:t>С:Предприятие</w:t>
      </w:r>
      <w:proofErr w:type="gramEnd"/>
      <w:r w:rsidRPr="006C3CC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всеми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базами.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MBOU</w:t>
      </w:r>
      <w:r w:rsidRPr="008F09F1">
        <w:rPr>
          <w:sz w:val="28"/>
          <w:szCs w:val="28"/>
        </w:rPr>
        <w:t>1</w:t>
      </w:r>
      <w:r w:rsidRPr="006C3CC5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«1</w:t>
      </w:r>
      <w:proofErr w:type="gramStart"/>
      <w:r w:rsidRPr="006C3CC5">
        <w:rPr>
          <w:sz w:val="28"/>
          <w:szCs w:val="28"/>
        </w:rPr>
        <w:t>С:Предприятие</w:t>
      </w:r>
      <w:proofErr w:type="gramEnd"/>
      <w:r w:rsidRPr="006C3CC5">
        <w:rPr>
          <w:sz w:val="28"/>
          <w:szCs w:val="28"/>
        </w:rPr>
        <w:t>».Внешний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вид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окна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представлен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2</w:t>
      </w:r>
      <w:r w:rsidRPr="006C3CC5">
        <w:rPr>
          <w:sz w:val="28"/>
          <w:szCs w:val="28"/>
        </w:rPr>
        <w:t>2.</w:t>
      </w:r>
    </w:p>
    <w:p w14:paraId="648CF5AF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0EBA168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C79DBE" wp14:editId="11FB6E4C">
            <wp:extent cx="4199467" cy="1490134"/>
            <wp:effectExtent l="1905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68" cy="149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E7490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</w:p>
    <w:p w14:paraId="23CA6B0A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</w:t>
      </w:r>
      <w:r w:rsidRPr="006C3CC5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Окно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«Запуск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1С:</w:t>
      </w:r>
      <w:r>
        <w:rPr>
          <w:sz w:val="28"/>
          <w:szCs w:val="28"/>
        </w:rPr>
        <w:t xml:space="preserve"> П</w:t>
      </w:r>
      <w:r w:rsidRPr="006C3CC5">
        <w:rPr>
          <w:sz w:val="28"/>
          <w:szCs w:val="28"/>
        </w:rPr>
        <w:t>редприятие»</w:t>
      </w:r>
    </w:p>
    <w:p w14:paraId="2779375A" w14:textId="77777777" w:rsidR="00BE2F6D" w:rsidRPr="00157003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</w:p>
    <w:p w14:paraId="704D2D91" w14:textId="7BE49B15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C3CC5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нажатия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кнопки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открывается</w:t>
      </w:r>
      <w:r>
        <w:rPr>
          <w:sz w:val="28"/>
          <w:szCs w:val="28"/>
        </w:rPr>
        <w:t xml:space="preserve"> окно авторизации пользователя, представлено на рисунке 23.</w:t>
      </w:r>
      <w:r w:rsidR="00E04AF0">
        <w:rPr>
          <w:sz w:val="28"/>
          <w:szCs w:val="28"/>
        </w:rPr>
        <w:t xml:space="preserve"> Листинг кода представлен в приложении А.</w:t>
      </w:r>
    </w:p>
    <w:p w14:paraId="5BDA048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55EC2B12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C31F37" wp14:editId="50E09358">
            <wp:extent cx="4396247" cy="1826895"/>
            <wp:effectExtent l="0" t="0" r="4445" b="1905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523" cy="182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3D39B0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27DB0136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23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Окно авторизации пользователя</w:t>
      </w:r>
    </w:p>
    <w:p w14:paraId="17CA3A27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75596F5D" w14:textId="3D31B989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открывается </w:t>
      </w:r>
      <w:r w:rsidRPr="006C3CC5">
        <w:rPr>
          <w:sz w:val="28"/>
          <w:szCs w:val="28"/>
        </w:rPr>
        <w:t>главная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страница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программы,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представленная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рисунке</w:t>
      </w:r>
      <w:r>
        <w:rPr>
          <w:sz w:val="28"/>
          <w:szCs w:val="28"/>
        </w:rPr>
        <w:t xml:space="preserve"> 24</w:t>
      </w:r>
      <w:r w:rsidRPr="006C3CC5">
        <w:rPr>
          <w:sz w:val="28"/>
          <w:szCs w:val="28"/>
        </w:rPr>
        <w:t>.</w:t>
      </w:r>
    </w:p>
    <w:p w14:paraId="046766A1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noProof/>
          <w:sz w:val="28"/>
          <w:szCs w:val="28"/>
        </w:rPr>
      </w:pPr>
    </w:p>
    <w:p w14:paraId="031244F1" w14:textId="28EF6E4E" w:rsidR="00BE2F6D" w:rsidRPr="00980B8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9D2AB0" wp14:editId="11B2F587">
            <wp:extent cx="5840730" cy="670560"/>
            <wp:effectExtent l="0" t="0" r="7620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/>
                    <a:srcRect l="1090" r="652" b="32099"/>
                    <a:stretch/>
                  </pic:blipFill>
                  <pic:spPr bwMode="auto">
                    <a:xfrm>
                      <a:off x="0" y="0"/>
                      <a:ext cx="584073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B724B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24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Окно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главной</w:t>
      </w:r>
      <w:r>
        <w:rPr>
          <w:sz w:val="28"/>
          <w:szCs w:val="28"/>
        </w:rPr>
        <w:t xml:space="preserve"> </w:t>
      </w:r>
      <w:r w:rsidRPr="006C3CC5">
        <w:rPr>
          <w:sz w:val="28"/>
          <w:szCs w:val="28"/>
        </w:rPr>
        <w:t>страницы</w:t>
      </w:r>
    </w:p>
    <w:p w14:paraId="598C8F8C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006BD8C9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выбираем нужную подсистему, открывается нужный интерфейс, отображающий </w:t>
      </w:r>
      <w:proofErr w:type="gramStart"/>
      <w:r>
        <w:rPr>
          <w:sz w:val="28"/>
          <w:szCs w:val="28"/>
        </w:rPr>
        <w:t>всю информацию</w:t>
      </w:r>
      <w:proofErr w:type="gramEnd"/>
      <w:r>
        <w:rPr>
          <w:sz w:val="28"/>
          <w:szCs w:val="28"/>
        </w:rPr>
        <w:t xml:space="preserve"> и получаем/вносим необходимые данные, представлено на рисунке 25.</w:t>
      </w:r>
    </w:p>
    <w:p w14:paraId="15CE20EB" w14:textId="76EBFC80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noProof/>
          <w:sz w:val="28"/>
          <w:szCs w:val="28"/>
        </w:rPr>
      </w:pPr>
    </w:p>
    <w:p w14:paraId="7126CE7D" w14:textId="13393C61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A16EF5" wp14:editId="7726BA1B">
            <wp:extent cx="5947410" cy="693420"/>
            <wp:effectExtent l="0" t="0" r="0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t="1" b="49250"/>
                    <a:stretch/>
                  </pic:blipFill>
                  <pic:spPr bwMode="auto">
                    <a:xfrm>
                      <a:off x="0" y="0"/>
                      <a:ext cx="59474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C73CA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5682F941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25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Подсистема «Баскетбол»</w:t>
      </w:r>
    </w:p>
    <w:p w14:paraId="31FA54BA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Нажав </w:t>
      </w:r>
      <w:proofErr w:type="gramStart"/>
      <w:r>
        <w:rPr>
          <w:sz w:val="28"/>
          <w:szCs w:val="28"/>
        </w:rPr>
        <w:t>на ярлык</w:t>
      </w:r>
      <w:proofErr w:type="gramEnd"/>
      <w:r>
        <w:rPr>
          <w:sz w:val="28"/>
          <w:szCs w:val="28"/>
        </w:rPr>
        <w:t xml:space="preserve"> пользователи, отображается ФИО пользователей, код, логин, пароль и роль, чтобы войти в базу данных под своей учетной записью, представлено на рисунке 26.</w:t>
      </w:r>
    </w:p>
    <w:p w14:paraId="6B91401B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3E553229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8FB4A4" wp14:editId="2811EB7E">
            <wp:extent cx="5944234" cy="1828800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22D87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68497DB1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26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Ярлык «Пользователи»</w:t>
      </w:r>
    </w:p>
    <w:p w14:paraId="6667CD7C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</w:p>
    <w:p w14:paraId="3742F440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нового пользователя, необходимо нажать на кнопку «Создать» и внести данные пользователя, представлено на рисунке 27.</w:t>
      </w:r>
    </w:p>
    <w:p w14:paraId="1EA10BCD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234E7511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841A89" wp14:editId="30FAEAD6">
            <wp:extent cx="5942095" cy="2667000"/>
            <wp:effectExtent l="19050" t="0" r="1505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DCC7E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24CAC3E9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27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Добавление нового пользователя</w:t>
      </w:r>
    </w:p>
    <w:p w14:paraId="11CA75B9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1F12F6E7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Расписание тренировок, место, дата и время представлено ниже, на рисунке 28.</w:t>
      </w:r>
    </w:p>
    <w:p w14:paraId="3596B457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71913ED3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0FF141" wp14:editId="6FA71876">
            <wp:extent cx="5944235" cy="2225040"/>
            <wp:effectExtent l="19050" t="0" r="0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420F5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</w:p>
    <w:p w14:paraId="41113E08" w14:textId="77777777" w:rsidR="00BE2F6D" w:rsidRPr="006C3CC5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center"/>
        <w:rPr>
          <w:sz w:val="28"/>
          <w:szCs w:val="28"/>
        </w:rPr>
      </w:pPr>
      <w:r w:rsidRPr="006C3CC5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28 </w:t>
      </w:r>
      <w:r w:rsidRPr="006C3CC5">
        <w:rPr>
          <w:sz w:val="28"/>
          <w:szCs w:val="28"/>
        </w:rPr>
        <w:t>–</w:t>
      </w:r>
      <w:r>
        <w:rPr>
          <w:sz w:val="28"/>
          <w:szCs w:val="28"/>
        </w:rPr>
        <w:t xml:space="preserve"> Расписание тренировок</w:t>
      </w:r>
    </w:p>
    <w:p w14:paraId="4D85897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16F70B19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можно создать новую запись, нажав кнопку «Создать», представлено на рисунке 29.</w:t>
      </w:r>
    </w:p>
    <w:p w14:paraId="1E717D66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02E47831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625C80" wp14:editId="7083A198">
            <wp:extent cx="5944235" cy="2041493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E3A3E1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</w:p>
    <w:p w14:paraId="6512AB6E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Создание новой записи в расписании тренировок</w:t>
      </w:r>
    </w:p>
    <w:p w14:paraId="184790C0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79B5E40C" w14:textId="56FDC8A7" w:rsidR="00BE2F6D" w:rsidRP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Или по надобности изменить уже существующую запись, дважды щелкнув по ней, представлено на рисунке 30.</w:t>
      </w:r>
    </w:p>
    <w:p w14:paraId="51FA873C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DB313E" wp14:editId="67FCD616">
            <wp:extent cx="5940425" cy="2099949"/>
            <wp:effectExtent l="19050" t="0" r="3175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2F1C6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</w:p>
    <w:p w14:paraId="3EA1FEC3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Изменение существующей записи</w:t>
      </w:r>
    </w:p>
    <w:p w14:paraId="67B763C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017B49BF" w14:textId="65295E0C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Нажав на ярлык «Соревнования» можно просмотреть отчет о соревнованиях между командами и внести данные о новых соревнованиях, представлено на рисунке 31 и 32.</w:t>
      </w:r>
    </w:p>
    <w:p w14:paraId="71C8DB4E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41924502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ADFD88" wp14:editId="52E427B1">
            <wp:extent cx="5937674" cy="1143000"/>
            <wp:effectExtent l="19050" t="0" r="5926" b="0"/>
            <wp:docPr id="201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6E44E8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</w:p>
    <w:p w14:paraId="5856305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Отчет о соревнованиях между командами</w:t>
      </w:r>
    </w:p>
    <w:p w14:paraId="7D88DB42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</w:p>
    <w:p w14:paraId="06505D87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D3909D" wp14:editId="705F8C4E">
            <wp:extent cx="5939579" cy="1540407"/>
            <wp:effectExtent l="19050" t="0" r="4021" b="0"/>
            <wp:docPr id="20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54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20C2E8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07E22756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BE2F6D">
        <w:rPr>
          <w:sz w:val="28"/>
          <w:szCs w:val="28"/>
        </w:rPr>
        <w:t>Рисунок 32 – Создание отчета</w:t>
      </w:r>
      <w:r>
        <w:rPr>
          <w:sz w:val="28"/>
          <w:szCs w:val="28"/>
        </w:rPr>
        <w:t xml:space="preserve"> о соревнованиях</w:t>
      </w:r>
    </w:p>
    <w:p w14:paraId="0A0BB4AF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Просмотреть список посещения спортивной секции можно нажав на ярлык «Список посещения ШК Старт», представлено на рисунке 33.</w:t>
      </w:r>
    </w:p>
    <w:p w14:paraId="7E1F580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1380855F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969229" wp14:editId="5771F241">
            <wp:extent cx="5944236" cy="2065020"/>
            <wp:effectExtent l="19050" t="0" r="0" b="0"/>
            <wp:docPr id="6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3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940FD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608EFB95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33 – Список посещения спортивной секции</w:t>
      </w:r>
    </w:p>
    <w:p w14:paraId="68565C8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5428288A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можно посмотреть какие спортивные секции есть в школе и посмотреть тренера, представлено на рисунке 34.</w:t>
      </w:r>
    </w:p>
    <w:p w14:paraId="23A82840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051CEB3B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678CC4" wp14:editId="24901D49">
            <wp:extent cx="5944235" cy="1569720"/>
            <wp:effectExtent l="19050" t="0" r="0" b="0"/>
            <wp:docPr id="6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b="2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8F0F4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57C09529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Список спортивных секции и тренеров</w:t>
      </w:r>
    </w:p>
    <w:p w14:paraId="12271B8A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01584837" w14:textId="77777777" w:rsidR="00BE2F6D" w:rsidRPr="00D13013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Нажав </w:t>
      </w:r>
      <w:proofErr w:type="gramStart"/>
      <w:r>
        <w:rPr>
          <w:sz w:val="28"/>
          <w:szCs w:val="28"/>
        </w:rPr>
        <w:t>на ярлык</w:t>
      </w:r>
      <w:proofErr w:type="gramEnd"/>
      <w:r>
        <w:rPr>
          <w:sz w:val="28"/>
          <w:szCs w:val="28"/>
        </w:rPr>
        <w:t xml:space="preserve"> «Ученики», откроется иерархический справочник с учениками и спортивными секциями, которые они посещают, представлено на рисунке 35.</w:t>
      </w:r>
    </w:p>
    <w:p w14:paraId="32D7199B" w14:textId="77777777" w:rsidR="00BE2F6D" w:rsidRPr="00D13013" w:rsidRDefault="00BE2F6D" w:rsidP="00BE2F6D">
      <w:pPr>
        <w:pStyle w:val="afff6"/>
        <w:tabs>
          <w:tab w:val="left" w:pos="993"/>
        </w:tabs>
        <w:spacing w:line="360" w:lineRule="auto"/>
        <w:ind w:left="0" w:firstLine="709"/>
        <w:rPr>
          <w:sz w:val="28"/>
          <w:szCs w:val="28"/>
        </w:rPr>
      </w:pPr>
    </w:p>
    <w:p w14:paraId="00FE2EEC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7C04A71" wp14:editId="36F4B17C">
            <wp:extent cx="5814466" cy="3695700"/>
            <wp:effectExtent l="19050" t="0" r="0" b="0"/>
            <wp:docPr id="20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135" cy="369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5ACA05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rPr>
          <w:sz w:val="28"/>
          <w:szCs w:val="28"/>
          <w:lang w:val="en-US"/>
        </w:rPr>
      </w:pPr>
    </w:p>
    <w:p w14:paraId="6004FF70" w14:textId="77777777" w:rsidR="00BE2F6D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Pr="00256D4E">
        <w:rPr>
          <w:sz w:val="28"/>
          <w:szCs w:val="28"/>
        </w:rPr>
        <w:t>5</w:t>
      </w:r>
      <w:r>
        <w:rPr>
          <w:sz w:val="28"/>
          <w:szCs w:val="28"/>
        </w:rPr>
        <w:t xml:space="preserve"> – Иерархический справочник </w:t>
      </w:r>
    </w:p>
    <w:p w14:paraId="3AC862AD" w14:textId="77777777" w:rsidR="00BE2F6D" w:rsidRPr="00256D4E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</w:p>
    <w:p w14:paraId="347E4B68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Нажав на ярлык «Отчеты», откроется окошко, представленное на рисунке 36.</w:t>
      </w:r>
    </w:p>
    <w:p w14:paraId="6C1FB656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</w:p>
    <w:p w14:paraId="17A2EE1E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49B31E" wp14:editId="7A697444">
            <wp:extent cx="5940425" cy="2172937"/>
            <wp:effectExtent l="19050" t="0" r="3175" b="0"/>
            <wp:docPr id="6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5A586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67FC0176" w14:textId="77777777" w:rsidR="00BE2F6D" w:rsidRPr="00256D4E" w:rsidRDefault="00BE2F6D" w:rsidP="00BE2F6D">
      <w:pPr>
        <w:pStyle w:val="afff6"/>
        <w:tabs>
          <w:tab w:val="left" w:pos="993"/>
        </w:tabs>
        <w:spacing w:line="360" w:lineRule="auto"/>
        <w:ind w:left="0"/>
        <w:jc w:val="center"/>
        <w:rPr>
          <w:sz w:val="28"/>
          <w:szCs w:val="28"/>
        </w:rPr>
      </w:pPr>
      <w:r w:rsidRPr="00BE2F6D">
        <w:rPr>
          <w:sz w:val="28"/>
          <w:szCs w:val="28"/>
        </w:rPr>
        <w:t>Рисунок 36 –</w:t>
      </w:r>
      <w:r>
        <w:rPr>
          <w:sz w:val="28"/>
          <w:szCs w:val="28"/>
        </w:rPr>
        <w:t xml:space="preserve"> Окно «Отчеты» </w:t>
      </w:r>
    </w:p>
    <w:p w14:paraId="49D0E867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6E709DC4" w14:textId="77777777" w:rsidR="00BE2F6D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сформировать отчет необходимо нажать кнопку «Сформировать», формируется отчет о посещении секций, представленный на рисунке 37.</w:t>
      </w:r>
    </w:p>
    <w:p w14:paraId="71616D0C" w14:textId="77777777" w:rsidR="00BE2F6D" w:rsidRDefault="00BE2F6D" w:rsidP="00BE2F6D">
      <w:pPr>
        <w:spacing w:line="360" w:lineRule="auto"/>
        <w:ind w:firstLine="709"/>
        <w:rPr>
          <w:sz w:val="28"/>
          <w:szCs w:val="28"/>
        </w:rPr>
      </w:pPr>
    </w:p>
    <w:p w14:paraId="41A16783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9E43E6" wp14:editId="649F974F">
            <wp:extent cx="5937854" cy="2964180"/>
            <wp:effectExtent l="19050" t="0" r="5746" b="0"/>
            <wp:docPr id="201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0CD3B2" w14:textId="77777777" w:rsidR="00BE2F6D" w:rsidRDefault="00BE2F6D" w:rsidP="00BE2F6D">
      <w:pPr>
        <w:spacing w:line="360" w:lineRule="auto"/>
        <w:jc w:val="center"/>
        <w:rPr>
          <w:sz w:val="28"/>
          <w:szCs w:val="28"/>
        </w:rPr>
      </w:pPr>
    </w:p>
    <w:p w14:paraId="4F223BF7" w14:textId="77777777" w:rsidR="00BE2F6D" w:rsidRDefault="00BE2F6D" w:rsidP="00BE2F6D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37 – Сформированный отчет</w:t>
      </w:r>
    </w:p>
    <w:p w14:paraId="6F634693" w14:textId="77777777" w:rsidR="00BE2F6D" w:rsidRDefault="00BE2F6D" w:rsidP="00BE2F6D">
      <w:pPr>
        <w:spacing w:after="200" w:line="276" w:lineRule="auto"/>
        <w:jc w:val="center"/>
        <w:rPr>
          <w:sz w:val="28"/>
          <w:szCs w:val="28"/>
        </w:rPr>
      </w:pPr>
    </w:p>
    <w:p w14:paraId="4E97590E" w14:textId="77777777" w:rsidR="00BE2F6D" w:rsidRDefault="00BE2F6D" w:rsidP="00BE2F6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E53A87">
        <w:rPr>
          <w:sz w:val="28"/>
          <w:szCs w:val="28"/>
        </w:rPr>
        <w:t>Руководство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предоставления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помощи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пользователям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определённой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системы.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Оно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информацию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назначении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функциях,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инструкции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установке,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настройке,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эксплуатации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устранению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неполадок.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Руководство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пользователя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пользователям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быстро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освоить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систему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эффективно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Pr="00E53A87">
        <w:rPr>
          <w:sz w:val="28"/>
          <w:szCs w:val="28"/>
        </w:rPr>
        <w:t>возможности.</w:t>
      </w:r>
    </w:p>
    <w:p w14:paraId="1F405E68" w14:textId="77777777" w:rsidR="00BE2F6D" w:rsidRDefault="00BE2F6D" w:rsidP="00BE2F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7279FA" w14:textId="77777777" w:rsidR="00BE2F6D" w:rsidRDefault="00BE2F6D" w:rsidP="00BE2F6D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ЗАКЛЮЧЕНИЕ</w:t>
      </w:r>
    </w:p>
    <w:p w14:paraId="59BE1627" w14:textId="77777777" w:rsidR="00BE2F6D" w:rsidRDefault="00BE2F6D" w:rsidP="00BE2F6D">
      <w:pPr>
        <w:shd w:val="clear" w:color="auto" w:fill="FFFFFF"/>
        <w:spacing w:line="360" w:lineRule="auto"/>
        <w:rPr>
          <w:sz w:val="28"/>
          <w:szCs w:val="28"/>
        </w:rPr>
      </w:pPr>
    </w:p>
    <w:p w14:paraId="6C64C80E" w14:textId="77777777" w:rsidR="00BE2F6D" w:rsidRDefault="00BE2F6D" w:rsidP="00BE2F6D">
      <w:pPr>
        <w:keepNext/>
        <w:keepLines/>
        <w:tabs>
          <w:tab w:val="left" w:pos="709"/>
        </w:tabs>
        <w:spacing w:line="360" w:lineRule="auto"/>
        <w:ind w:firstLine="709"/>
        <w:contextualSpacing/>
        <w:jc w:val="both"/>
        <w:rPr>
          <w:bCs/>
          <w:color w:val="000000" w:themeColor="text1"/>
          <w:sz w:val="28"/>
          <w:szCs w:val="28"/>
        </w:rPr>
      </w:pPr>
      <w:r w:rsidRPr="00CD1674">
        <w:rPr>
          <w:bCs/>
          <w:color w:val="000000" w:themeColor="text1"/>
          <w:sz w:val="28"/>
          <w:szCs w:val="28"/>
        </w:rPr>
        <w:t>Разработка информационной системы по осуществлению секционной деятельности в школе</w:t>
      </w:r>
      <w:r>
        <w:rPr>
          <w:bCs/>
          <w:color w:val="000000" w:themeColor="text1"/>
          <w:sz w:val="28"/>
          <w:szCs w:val="28"/>
        </w:rPr>
        <w:t xml:space="preserve"> была осуществлена в системе 1С: Предприятие 8. </w:t>
      </w:r>
    </w:p>
    <w:p w14:paraId="715BC4E2" w14:textId="77777777" w:rsidR="00BE2F6D" w:rsidRPr="00CB26D0" w:rsidRDefault="00BE2F6D" w:rsidP="00BE2F6D">
      <w:pPr>
        <w:keepNext/>
        <w:keepLines/>
        <w:tabs>
          <w:tab w:val="left" w:pos="709"/>
        </w:tabs>
        <w:spacing w:line="360" w:lineRule="auto"/>
        <w:ind w:firstLine="709"/>
        <w:contextualSpacing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 В ходе выполнения выпускной работы был произведён анализ требований и </w:t>
      </w:r>
      <w:r w:rsidRPr="00CB26D0">
        <w:rPr>
          <w:bCs/>
          <w:color w:val="000000" w:themeColor="text1"/>
          <w:sz w:val="28"/>
          <w:szCs w:val="28"/>
        </w:rPr>
        <w:t>документирование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CB26D0">
        <w:rPr>
          <w:bCs/>
          <w:color w:val="000000" w:themeColor="text1"/>
          <w:sz w:val="28"/>
          <w:szCs w:val="28"/>
        </w:rPr>
        <w:t>процесса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CB26D0">
        <w:rPr>
          <w:bCs/>
          <w:color w:val="000000" w:themeColor="text1"/>
          <w:sz w:val="28"/>
          <w:szCs w:val="28"/>
        </w:rPr>
        <w:t>ра</w:t>
      </w:r>
      <w:r>
        <w:rPr>
          <w:bCs/>
          <w:color w:val="000000" w:themeColor="text1"/>
          <w:sz w:val="28"/>
          <w:szCs w:val="28"/>
        </w:rPr>
        <w:t>зработки информационной системы</w:t>
      </w:r>
      <w:r w:rsidRPr="00CB26D0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CB26D0">
        <w:rPr>
          <w:bCs/>
          <w:color w:val="000000" w:themeColor="text1"/>
          <w:sz w:val="28"/>
          <w:szCs w:val="28"/>
        </w:rPr>
        <w:t>Были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CB26D0">
        <w:rPr>
          <w:bCs/>
          <w:color w:val="000000" w:themeColor="text1"/>
          <w:sz w:val="28"/>
          <w:szCs w:val="28"/>
        </w:rPr>
        <w:t>выполнены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CB26D0">
        <w:rPr>
          <w:bCs/>
          <w:color w:val="000000" w:themeColor="text1"/>
          <w:sz w:val="28"/>
          <w:szCs w:val="28"/>
        </w:rPr>
        <w:t>следующие</w:t>
      </w:r>
      <w:r>
        <w:rPr>
          <w:bCs/>
          <w:color w:val="000000" w:themeColor="text1"/>
          <w:sz w:val="28"/>
          <w:szCs w:val="28"/>
        </w:rPr>
        <w:t xml:space="preserve"> </w:t>
      </w:r>
      <w:r w:rsidRPr="00CB26D0">
        <w:rPr>
          <w:bCs/>
          <w:color w:val="000000" w:themeColor="text1"/>
          <w:sz w:val="28"/>
          <w:szCs w:val="28"/>
        </w:rPr>
        <w:t>пункты:</w:t>
      </w:r>
    </w:p>
    <w:p w14:paraId="689CFF6B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 w:rsidRPr="00CB26D0">
        <w:rPr>
          <w:bCs/>
          <w:color w:val="000000"/>
          <w:sz w:val="28"/>
          <w:szCs w:val="28"/>
        </w:rPr>
        <w:t>Постановка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задачи</w:t>
      </w:r>
    </w:p>
    <w:p w14:paraId="69FFACAC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 w:rsidRPr="00CB26D0">
        <w:rPr>
          <w:bCs/>
          <w:color w:val="000000"/>
          <w:sz w:val="28"/>
          <w:szCs w:val="28"/>
        </w:rPr>
        <w:t>Описание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входной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выходной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информации</w:t>
      </w:r>
    </w:p>
    <w:p w14:paraId="1090258B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 w:rsidRPr="00CB26D0">
        <w:rPr>
          <w:bCs/>
          <w:color w:val="000000"/>
          <w:sz w:val="28"/>
          <w:szCs w:val="28"/>
        </w:rPr>
        <w:t>Описание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предметной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области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её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процессов</w:t>
      </w:r>
    </w:p>
    <w:p w14:paraId="04FCFDEC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Функциональная модель систем</w:t>
      </w:r>
      <w:r w:rsidRPr="00CB26D0">
        <w:rPr>
          <w:bCs/>
          <w:color w:val="000000"/>
          <w:sz w:val="28"/>
          <w:szCs w:val="28"/>
        </w:rPr>
        <w:t>ы</w:t>
      </w:r>
    </w:p>
    <w:p w14:paraId="78A5F197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 w:rsidRPr="00CB26D0">
        <w:rPr>
          <w:bCs/>
          <w:color w:val="000000"/>
          <w:sz w:val="28"/>
          <w:szCs w:val="28"/>
        </w:rPr>
        <w:t>Логическая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физическая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модели</w:t>
      </w:r>
    </w:p>
    <w:p w14:paraId="11322A2A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</w:t>
      </w:r>
      <w:r w:rsidRPr="00CB26D0">
        <w:rPr>
          <w:bCs/>
          <w:color w:val="000000"/>
          <w:sz w:val="28"/>
          <w:szCs w:val="28"/>
        </w:rPr>
        <w:t>рганизации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информационной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базы</w:t>
      </w:r>
    </w:p>
    <w:p w14:paraId="4C884DEC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 w:rsidRPr="00CB26D0">
        <w:rPr>
          <w:bCs/>
          <w:color w:val="000000"/>
          <w:sz w:val="28"/>
          <w:szCs w:val="28"/>
        </w:rPr>
        <w:t>Тестирование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программы</w:t>
      </w:r>
    </w:p>
    <w:p w14:paraId="24222736" w14:textId="77777777" w:rsidR="00BE2F6D" w:rsidRPr="00CB26D0" w:rsidRDefault="00BE2F6D" w:rsidP="00C10876">
      <w:pPr>
        <w:pStyle w:val="afff6"/>
        <w:keepNext/>
        <w:keepLines/>
        <w:numPr>
          <w:ilvl w:val="0"/>
          <w:numId w:val="24"/>
        </w:numPr>
        <w:tabs>
          <w:tab w:val="left" w:pos="709"/>
        </w:tabs>
        <w:spacing w:line="360" w:lineRule="auto"/>
        <w:jc w:val="both"/>
        <w:rPr>
          <w:bCs/>
          <w:color w:val="000000"/>
          <w:sz w:val="28"/>
          <w:szCs w:val="28"/>
        </w:rPr>
      </w:pPr>
      <w:r w:rsidRPr="00CB26D0">
        <w:rPr>
          <w:bCs/>
          <w:color w:val="000000"/>
          <w:sz w:val="28"/>
          <w:szCs w:val="28"/>
        </w:rPr>
        <w:t>Инструкция</w:t>
      </w:r>
      <w:r>
        <w:rPr>
          <w:bCs/>
          <w:color w:val="000000"/>
          <w:sz w:val="28"/>
          <w:szCs w:val="28"/>
        </w:rPr>
        <w:t xml:space="preserve"> </w:t>
      </w:r>
      <w:r w:rsidRPr="00CB26D0">
        <w:rPr>
          <w:bCs/>
          <w:color w:val="000000"/>
          <w:sz w:val="28"/>
          <w:szCs w:val="28"/>
        </w:rPr>
        <w:t>пользователя</w:t>
      </w:r>
    </w:p>
    <w:p w14:paraId="4D46F93D" w14:textId="77777777" w:rsidR="00BE2F6D" w:rsidRPr="00CD1674" w:rsidRDefault="00BE2F6D" w:rsidP="00BE2F6D">
      <w:pPr>
        <w:spacing w:line="360" w:lineRule="auto"/>
        <w:ind w:firstLine="709"/>
        <w:jc w:val="both"/>
        <w:rPr>
          <w:sz w:val="28"/>
          <w:szCs w:val="28"/>
        </w:rPr>
      </w:pPr>
      <w:r w:rsidRPr="00CD1674">
        <w:rPr>
          <w:sz w:val="28"/>
          <w:szCs w:val="28"/>
        </w:rPr>
        <w:t>Разработанная информационная система позволит автоматизировать процессы управления секциями, учета посещаемости, составления расписания, формирования отчетов о проделанной работе и многое другое. Это существенно облегчит работу администрации школы, а также повысит удовлетворенность участников за счет оптимизации их взаимодействия с системой.</w:t>
      </w:r>
    </w:p>
    <w:p w14:paraId="36D482F6" w14:textId="77777777" w:rsidR="00BE2F6D" w:rsidRPr="00CB26D0" w:rsidRDefault="00BE2F6D" w:rsidP="00BE2F6D">
      <w:pPr>
        <w:spacing w:line="360" w:lineRule="auto"/>
        <w:ind w:firstLine="709"/>
        <w:jc w:val="both"/>
      </w:pPr>
      <w:r w:rsidRPr="00CB26D0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CB26D0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CB26D0">
        <w:rPr>
          <w:sz w:val="28"/>
          <w:szCs w:val="28"/>
        </w:rPr>
        <w:t>достигн</w:t>
      </w:r>
      <w:r>
        <w:rPr>
          <w:sz w:val="28"/>
          <w:szCs w:val="28"/>
        </w:rPr>
        <w:t xml:space="preserve">ута цель, поставленная в данной квалификационной работе, а </w:t>
      </w:r>
      <w:r w:rsidRPr="00CB26D0">
        <w:rPr>
          <w:sz w:val="28"/>
          <w:szCs w:val="28"/>
        </w:rPr>
        <w:t>именно:</w:t>
      </w:r>
      <w:r>
        <w:rPr>
          <w:sz w:val="28"/>
          <w:szCs w:val="28"/>
        </w:rPr>
        <w:t xml:space="preserve"> разработана </w:t>
      </w:r>
      <w:r w:rsidRPr="00CD1674">
        <w:rPr>
          <w:bCs/>
          <w:color w:val="000000" w:themeColor="text1"/>
          <w:sz w:val="28"/>
          <w:szCs w:val="28"/>
        </w:rPr>
        <w:t>информационн</w:t>
      </w:r>
      <w:r>
        <w:rPr>
          <w:bCs/>
          <w:color w:val="000000" w:themeColor="text1"/>
          <w:sz w:val="28"/>
          <w:szCs w:val="28"/>
        </w:rPr>
        <w:t>ая</w:t>
      </w:r>
      <w:r w:rsidRPr="00CD1674">
        <w:rPr>
          <w:bCs/>
          <w:color w:val="000000" w:themeColor="text1"/>
          <w:sz w:val="28"/>
          <w:szCs w:val="28"/>
        </w:rPr>
        <w:t xml:space="preserve"> систем</w:t>
      </w:r>
      <w:r>
        <w:rPr>
          <w:bCs/>
          <w:color w:val="000000" w:themeColor="text1"/>
          <w:sz w:val="28"/>
          <w:szCs w:val="28"/>
        </w:rPr>
        <w:t>а</w:t>
      </w:r>
      <w:r w:rsidRPr="00CD1674">
        <w:rPr>
          <w:bCs/>
          <w:color w:val="000000" w:themeColor="text1"/>
          <w:sz w:val="28"/>
          <w:szCs w:val="28"/>
        </w:rPr>
        <w:t xml:space="preserve"> по осуществлению секционной деятельности в школе</w:t>
      </w:r>
      <w:r>
        <w:rPr>
          <w:sz w:val="28"/>
          <w:szCs w:val="28"/>
        </w:rPr>
        <w:t xml:space="preserve"> для МБОУ Хреновской СОШ №1.</w:t>
      </w:r>
    </w:p>
    <w:p w14:paraId="11B0DD21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14:paraId="491FF296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14:paraId="69AA35CA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14:paraId="41DE634B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14:paraId="0B941714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14:paraId="4B462425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CE57D07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6100CE">
        <w:rPr>
          <w:color w:val="000000"/>
          <w:sz w:val="28"/>
          <w:szCs w:val="28"/>
        </w:rPr>
        <w:t>СПИСОК</w:t>
      </w:r>
      <w:r>
        <w:rPr>
          <w:color w:val="000000"/>
          <w:sz w:val="28"/>
          <w:szCs w:val="28"/>
        </w:rPr>
        <w:t xml:space="preserve"> </w:t>
      </w:r>
      <w:r w:rsidRPr="006100CE">
        <w:rPr>
          <w:color w:val="000000"/>
          <w:sz w:val="28"/>
          <w:szCs w:val="28"/>
        </w:rPr>
        <w:t>ИСПОЛЬЗОВАННЫХ</w:t>
      </w:r>
      <w:r>
        <w:rPr>
          <w:color w:val="000000"/>
          <w:sz w:val="28"/>
          <w:szCs w:val="28"/>
        </w:rPr>
        <w:t xml:space="preserve"> </w:t>
      </w:r>
      <w:r w:rsidRPr="006100CE">
        <w:rPr>
          <w:color w:val="000000"/>
          <w:sz w:val="28"/>
          <w:szCs w:val="28"/>
        </w:rPr>
        <w:t>ИСТОЧНИКОВ</w:t>
      </w:r>
    </w:p>
    <w:p w14:paraId="6AFA4A5C" w14:textId="77777777" w:rsidR="00BE2F6D" w:rsidRDefault="00BE2F6D" w:rsidP="00BE2F6D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F039CF1" w14:textId="43EE8F8E" w:rsidR="00BE2F6D" w:rsidRPr="002F7A52" w:rsidRDefault="00BE2F6D" w:rsidP="00C10876">
      <w:pPr>
        <w:pStyle w:val="afff6"/>
        <w:numPr>
          <w:ilvl w:val="0"/>
          <w:numId w:val="20"/>
        </w:numPr>
        <w:tabs>
          <w:tab w:val="left" w:pos="0"/>
          <w:tab w:val="left" w:pos="993"/>
        </w:tabs>
        <w:spacing w:after="160" w:line="360" w:lineRule="auto"/>
        <w:ind w:left="0" w:firstLine="709"/>
        <w:jc w:val="both"/>
        <w:rPr>
          <w:sz w:val="28"/>
          <w:szCs w:val="28"/>
        </w:rPr>
      </w:pPr>
      <w:r w:rsidRPr="00D605BB">
        <w:rPr>
          <w:sz w:val="28"/>
          <w:szCs w:val="28"/>
        </w:rPr>
        <w:t>Муниципальное</w:t>
      </w:r>
      <w:r>
        <w:rPr>
          <w:sz w:val="28"/>
          <w:szCs w:val="28"/>
        </w:rPr>
        <w:t xml:space="preserve"> </w:t>
      </w:r>
      <w:r w:rsidRPr="00D605BB">
        <w:rPr>
          <w:sz w:val="28"/>
          <w:szCs w:val="28"/>
        </w:rPr>
        <w:t>бюджетное</w:t>
      </w:r>
      <w:r>
        <w:rPr>
          <w:sz w:val="28"/>
          <w:szCs w:val="28"/>
        </w:rPr>
        <w:t xml:space="preserve"> </w:t>
      </w:r>
      <w:r w:rsidRPr="00D605BB">
        <w:rPr>
          <w:sz w:val="28"/>
          <w:szCs w:val="28"/>
        </w:rPr>
        <w:t>общеобразовательное</w:t>
      </w:r>
      <w:r>
        <w:rPr>
          <w:sz w:val="28"/>
          <w:szCs w:val="28"/>
        </w:rPr>
        <w:t xml:space="preserve"> </w:t>
      </w:r>
      <w:r w:rsidRPr="00D605BB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proofErr w:type="spellStart"/>
      <w:r w:rsidRPr="00D605BB">
        <w:rPr>
          <w:sz w:val="28"/>
          <w:szCs w:val="28"/>
        </w:rPr>
        <w:t>Хреновская</w:t>
      </w:r>
      <w:proofErr w:type="spellEnd"/>
      <w:r>
        <w:rPr>
          <w:sz w:val="28"/>
          <w:szCs w:val="28"/>
        </w:rPr>
        <w:t xml:space="preserve"> </w:t>
      </w:r>
      <w:r w:rsidRPr="00D605BB">
        <w:rPr>
          <w:sz w:val="28"/>
          <w:szCs w:val="28"/>
        </w:rPr>
        <w:t>средняя</w:t>
      </w:r>
      <w:r>
        <w:rPr>
          <w:sz w:val="28"/>
          <w:szCs w:val="28"/>
        </w:rPr>
        <w:t xml:space="preserve"> </w:t>
      </w:r>
      <w:r w:rsidRPr="00D605BB">
        <w:rPr>
          <w:sz w:val="28"/>
          <w:szCs w:val="28"/>
        </w:rPr>
        <w:t>общеобразовательная</w:t>
      </w:r>
      <w:r>
        <w:rPr>
          <w:sz w:val="28"/>
          <w:szCs w:val="28"/>
        </w:rPr>
        <w:t xml:space="preserve"> </w:t>
      </w:r>
      <w:r w:rsidRPr="00D605BB">
        <w:rPr>
          <w:sz w:val="28"/>
          <w:szCs w:val="28"/>
        </w:rPr>
        <w:t>школа</w:t>
      </w:r>
      <w:r>
        <w:rPr>
          <w:sz w:val="28"/>
          <w:szCs w:val="28"/>
        </w:rPr>
        <w:t xml:space="preserve"> </w:t>
      </w:r>
      <w:r w:rsidRPr="00D605BB">
        <w:rPr>
          <w:sz w:val="28"/>
          <w:szCs w:val="28"/>
        </w:rPr>
        <w:t>№1</w:t>
      </w:r>
      <w:r>
        <w:rPr>
          <w:sz w:val="28"/>
          <w:szCs w:val="28"/>
        </w:rPr>
        <w:t xml:space="preserve"> </w:t>
      </w:r>
      <w:r>
        <w:rPr>
          <w:sz w:val="28"/>
        </w:rPr>
        <w:t xml:space="preserve">[Электронный ресурс] </w:t>
      </w:r>
      <w:r w:rsidRPr="00573212">
        <w:rPr>
          <w:sz w:val="28"/>
        </w:rPr>
        <w:t>–</w:t>
      </w:r>
      <w:r>
        <w:rPr>
          <w:sz w:val="28"/>
        </w:rPr>
        <w:t xml:space="preserve"> </w:t>
      </w:r>
      <w:r w:rsidRPr="00573212">
        <w:rPr>
          <w:sz w:val="28"/>
        </w:rPr>
        <w:t>Режим</w:t>
      </w:r>
      <w:r>
        <w:rPr>
          <w:sz w:val="28"/>
        </w:rPr>
        <w:t xml:space="preserve"> </w:t>
      </w:r>
      <w:r w:rsidRPr="00573212">
        <w:rPr>
          <w:sz w:val="28"/>
        </w:rPr>
        <w:t>доступа:</w:t>
      </w:r>
      <w:r>
        <w:rPr>
          <w:sz w:val="28"/>
        </w:rPr>
        <w:t xml:space="preserve"> </w:t>
      </w:r>
      <w:r w:rsidRPr="00D605BB">
        <w:rPr>
          <w:sz w:val="28"/>
        </w:rPr>
        <w:t>https://hr1.obrvrn.ru/</w:t>
      </w:r>
      <w:r>
        <w:rPr>
          <w:sz w:val="28"/>
        </w:rPr>
        <w:t xml:space="preserve"> - </w:t>
      </w:r>
      <w:r w:rsidR="00A103C6">
        <w:rPr>
          <w:sz w:val="28"/>
        </w:rPr>
        <w:t>20.05.2024.</w:t>
      </w:r>
    </w:p>
    <w:p w14:paraId="68A88438" w14:textId="42A758EF" w:rsidR="00BE2F6D" w:rsidRPr="00075EAD" w:rsidRDefault="00BE2F6D" w:rsidP="00C10876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Устав </w:t>
      </w:r>
      <w:r>
        <w:rPr>
          <w:sz w:val="28"/>
          <w:shd w:val="clear" w:color="auto" w:fill="FFFFFF"/>
        </w:rPr>
        <w:t xml:space="preserve">МБОУ Хреновской СОШ №1 </w:t>
      </w:r>
      <w:r>
        <w:rPr>
          <w:sz w:val="28"/>
        </w:rPr>
        <w:t xml:space="preserve">[Электронный ресурс] </w:t>
      </w:r>
      <w:r w:rsidRPr="00573212">
        <w:rPr>
          <w:sz w:val="28"/>
        </w:rPr>
        <w:t>–</w:t>
      </w:r>
      <w:r>
        <w:rPr>
          <w:sz w:val="28"/>
        </w:rPr>
        <w:t xml:space="preserve"> </w:t>
      </w:r>
      <w:r w:rsidRPr="00573212">
        <w:rPr>
          <w:sz w:val="28"/>
        </w:rPr>
        <w:t>Режим</w:t>
      </w:r>
      <w:r>
        <w:rPr>
          <w:sz w:val="28"/>
        </w:rPr>
        <w:t xml:space="preserve"> </w:t>
      </w:r>
      <w:r w:rsidRPr="00573212">
        <w:rPr>
          <w:sz w:val="28"/>
        </w:rPr>
        <w:t>доступа:</w:t>
      </w:r>
      <w:r>
        <w:rPr>
          <w:sz w:val="28"/>
        </w:rPr>
        <w:t xml:space="preserve"> </w:t>
      </w:r>
      <w:r w:rsidRPr="002F7A52">
        <w:rPr>
          <w:sz w:val="28"/>
          <w:szCs w:val="28"/>
        </w:rPr>
        <w:t>https://hr1.obrvrn.ru/sveden/document/</w:t>
      </w:r>
      <w:r w:rsidRPr="002F7A52">
        <w:rPr>
          <w:sz w:val="28"/>
        </w:rPr>
        <w:t>-</w:t>
      </w:r>
      <w:r>
        <w:rPr>
          <w:sz w:val="28"/>
        </w:rPr>
        <w:t xml:space="preserve"> </w:t>
      </w:r>
      <w:r w:rsidR="00A103C6">
        <w:rPr>
          <w:sz w:val="28"/>
        </w:rPr>
        <w:t>23.05.2024.</w:t>
      </w:r>
    </w:p>
    <w:p w14:paraId="5B934968" w14:textId="6364ACA4" w:rsidR="00075EAD" w:rsidRDefault="00075EAD" w:rsidP="00075EAD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75EAD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: Предприятие </w:t>
      </w:r>
      <w:r>
        <w:rPr>
          <w:sz w:val="28"/>
        </w:rPr>
        <w:t xml:space="preserve">[Электронный ресурс] </w:t>
      </w:r>
      <w:r w:rsidRPr="00573212">
        <w:rPr>
          <w:sz w:val="28"/>
        </w:rPr>
        <w:t>–</w:t>
      </w:r>
      <w:r>
        <w:rPr>
          <w:sz w:val="28"/>
        </w:rPr>
        <w:t xml:space="preserve"> </w:t>
      </w:r>
      <w:r w:rsidRPr="00573212">
        <w:rPr>
          <w:sz w:val="28"/>
        </w:rPr>
        <w:t>Режим</w:t>
      </w:r>
      <w:r>
        <w:rPr>
          <w:sz w:val="28"/>
        </w:rPr>
        <w:t xml:space="preserve"> </w:t>
      </w:r>
      <w:r w:rsidRPr="00573212">
        <w:rPr>
          <w:sz w:val="28"/>
        </w:rPr>
        <w:t>доступа:</w:t>
      </w:r>
      <w:r>
        <w:rPr>
          <w:sz w:val="28"/>
        </w:rPr>
        <w:t xml:space="preserve"> </w:t>
      </w:r>
      <w:r w:rsidRPr="00075EAD">
        <w:rPr>
          <w:sz w:val="28"/>
          <w:szCs w:val="28"/>
        </w:rPr>
        <w:t>https://1c.by/v8/education_products/programming_set.php</w:t>
      </w:r>
      <w:r>
        <w:rPr>
          <w:sz w:val="28"/>
          <w:szCs w:val="28"/>
        </w:rPr>
        <w:t xml:space="preserve"> - </w:t>
      </w:r>
      <w:r w:rsidR="00A103C6">
        <w:rPr>
          <w:sz w:val="28"/>
          <w:szCs w:val="28"/>
        </w:rPr>
        <w:t>25.05.2024.</w:t>
      </w:r>
    </w:p>
    <w:p w14:paraId="3D17BF7A" w14:textId="322F7753" w:rsidR="00075EAD" w:rsidRDefault="00075EAD" w:rsidP="00075EAD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75E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Галактика </w:t>
      </w:r>
      <w:r>
        <w:rPr>
          <w:sz w:val="28"/>
        </w:rPr>
        <w:t xml:space="preserve">[Электронный ресурс] </w:t>
      </w:r>
      <w:r w:rsidRPr="00573212">
        <w:rPr>
          <w:sz w:val="28"/>
        </w:rPr>
        <w:t>–</w:t>
      </w:r>
      <w:r>
        <w:rPr>
          <w:sz w:val="28"/>
        </w:rPr>
        <w:t xml:space="preserve"> </w:t>
      </w:r>
      <w:r w:rsidRPr="00573212">
        <w:rPr>
          <w:sz w:val="28"/>
        </w:rPr>
        <w:t>Режим</w:t>
      </w:r>
      <w:r>
        <w:rPr>
          <w:sz w:val="28"/>
        </w:rPr>
        <w:t xml:space="preserve"> </w:t>
      </w:r>
      <w:r w:rsidRPr="00573212">
        <w:rPr>
          <w:sz w:val="28"/>
        </w:rPr>
        <w:t>доступа:</w:t>
      </w:r>
      <w:r>
        <w:rPr>
          <w:sz w:val="28"/>
        </w:rPr>
        <w:t xml:space="preserve"> </w:t>
      </w:r>
      <w:r w:rsidRPr="00075EAD">
        <w:rPr>
          <w:sz w:val="28"/>
          <w:szCs w:val="28"/>
        </w:rPr>
        <w:t>https:</w:t>
      </w:r>
      <w:r>
        <w:rPr>
          <w:sz w:val="28"/>
          <w:szCs w:val="28"/>
        </w:rPr>
        <w:t xml:space="preserve"> </w:t>
      </w:r>
      <w:r w:rsidRPr="00075EAD">
        <w:rPr>
          <w:sz w:val="28"/>
          <w:szCs w:val="28"/>
        </w:rPr>
        <w:t>https://galaktika.ru/erp</w:t>
      </w:r>
      <w:r>
        <w:rPr>
          <w:sz w:val="28"/>
          <w:szCs w:val="28"/>
        </w:rPr>
        <w:t xml:space="preserve"> - </w:t>
      </w:r>
      <w:r w:rsidR="00A103C6">
        <w:rPr>
          <w:sz w:val="28"/>
          <w:szCs w:val="28"/>
        </w:rPr>
        <w:t>29.05.2024.</w:t>
      </w:r>
    </w:p>
    <w:p w14:paraId="773695CE" w14:textId="6748397A" w:rsidR="00075EAD" w:rsidRPr="002F7A52" w:rsidRDefault="00075EAD" w:rsidP="00075EAD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Парус Предприятие 8 </w:t>
      </w:r>
      <w:r>
        <w:rPr>
          <w:sz w:val="28"/>
        </w:rPr>
        <w:t xml:space="preserve">[Электронный ресурс] </w:t>
      </w:r>
      <w:r w:rsidRPr="00573212">
        <w:rPr>
          <w:sz w:val="28"/>
        </w:rPr>
        <w:t>–</w:t>
      </w:r>
      <w:r>
        <w:rPr>
          <w:sz w:val="28"/>
        </w:rPr>
        <w:t xml:space="preserve"> </w:t>
      </w:r>
      <w:r w:rsidRPr="00573212">
        <w:rPr>
          <w:sz w:val="28"/>
        </w:rPr>
        <w:t>Режим</w:t>
      </w:r>
      <w:r>
        <w:rPr>
          <w:sz w:val="28"/>
        </w:rPr>
        <w:t xml:space="preserve"> </w:t>
      </w:r>
      <w:r w:rsidRPr="00573212">
        <w:rPr>
          <w:sz w:val="28"/>
        </w:rPr>
        <w:t>доступа:</w:t>
      </w:r>
      <w:r>
        <w:rPr>
          <w:sz w:val="28"/>
        </w:rPr>
        <w:t xml:space="preserve"> </w:t>
      </w:r>
      <w:r w:rsidRPr="00075EAD">
        <w:rPr>
          <w:sz w:val="28"/>
        </w:rPr>
        <w:t>https://www.eastsoft.su/parus.html</w:t>
      </w:r>
      <w:r>
        <w:rPr>
          <w:sz w:val="28"/>
        </w:rPr>
        <w:t xml:space="preserve"> - </w:t>
      </w:r>
      <w:r w:rsidR="00A103C6">
        <w:rPr>
          <w:sz w:val="28"/>
        </w:rPr>
        <w:t>31.05.2024.</w:t>
      </w:r>
    </w:p>
    <w:p w14:paraId="2C0D97E0" w14:textId="173B424C" w:rsidR="00BE2F6D" w:rsidRPr="00E00262" w:rsidRDefault="00BE2F6D" w:rsidP="00C10876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13013">
        <w:rPr>
          <w:sz w:val="28"/>
          <w:szCs w:val="28"/>
        </w:rPr>
        <w:t>Функциональные</w:t>
      </w:r>
      <w:r>
        <w:rPr>
          <w:sz w:val="28"/>
          <w:szCs w:val="28"/>
        </w:rPr>
        <w:t xml:space="preserve"> </w:t>
      </w:r>
      <w:r w:rsidRPr="00D13013">
        <w:rPr>
          <w:sz w:val="28"/>
          <w:szCs w:val="28"/>
        </w:rPr>
        <w:t>диаграммы</w:t>
      </w:r>
      <w:r>
        <w:rPr>
          <w:sz w:val="28"/>
          <w:szCs w:val="28"/>
        </w:rPr>
        <w:t xml:space="preserve"> </w:t>
      </w:r>
      <w:r w:rsidRPr="00D13013">
        <w:rPr>
          <w:sz w:val="28"/>
        </w:rPr>
        <w:t>[Электронный</w:t>
      </w:r>
      <w:r>
        <w:rPr>
          <w:sz w:val="28"/>
        </w:rPr>
        <w:t xml:space="preserve"> </w:t>
      </w:r>
      <w:r w:rsidRPr="00D13013">
        <w:rPr>
          <w:sz w:val="28"/>
        </w:rPr>
        <w:t>ресурс]</w:t>
      </w:r>
      <w:r>
        <w:rPr>
          <w:sz w:val="28"/>
        </w:rPr>
        <w:t xml:space="preserve"> </w:t>
      </w:r>
      <w:r w:rsidRPr="00D13013">
        <w:rPr>
          <w:sz w:val="28"/>
        </w:rPr>
        <w:t>–</w:t>
      </w:r>
      <w:r>
        <w:rPr>
          <w:sz w:val="28"/>
        </w:rPr>
        <w:t xml:space="preserve"> </w:t>
      </w:r>
      <w:r w:rsidRPr="00D13013">
        <w:rPr>
          <w:sz w:val="28"/>
        </w:rPr>
        <w:t>Режим</w:t>
      </w:r>
      <w:r>
        <w:rPr>
          <w:sz w:val="28"/>
        </w:rPr>
        <w:t xml:space="preserve"> </w:t>
      </w:r>
      <w:r w:rsidRPr="00D13013">
        <w:rPr>
          <w:sz w:val="28"/>
        </w:rPr>
        <w:t>доступа:</w:t>
      </w:r>
      <w:r>
        <w:rPr>
          <w:sz w:val="28"/>
        </w:rPr>
        <w:t xml:space="preserve"> </w:t>
      </w:r>
      <w:r w:rsidRPr="00D13013">
        <w:rPr>
          <w:sz w:val="28"/>
        </w:rPr>
        <w:t>https://studfile.net/preview/1095292/page:11/</w:t>
      </w:r>
      <w:r>
        <w:rPr>
          <w:sz w:val="28"/>
        </w:rPr>
        <w:t xml:space="preserve"> </w:t>
      </w:r>
      <w:r w:rsidRPr="00D13013">
        <w:rPr>
          <w:sz w:val="28"/>
        </w:rPr>
        <w:t>-</w:t>
      </w:r>
      <w:r>
        <w:rPr>
          <w:sz w:val="28"/>
        </w:rPr>
        <w:t xml:space="preserve"> </w:t>
      </w:r>
      <w:r w:rsidR="00A103C6">
        <w:rPr>
          <w:sz w:val="28"/>
        </w:rPr>
        <w:t>02.06.2024.</w:t>
      </w:r>
    </w:p>
    <w:p w14:paraId="20883834" w14:textId="52419166" w:rsidR="00BE2F6D" w:rsidRPr="00D13013" w:rsidRDefault="00BE2F6D" w:rsidP="00C10876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13013">
        <w:rPr>
          <w:sz w:val="28"/>
          <w:szCs w:val="28"/>
        </w:rPr>
        <w:t>Диаграммы</w:t>
      </w:r>
      <w:r>
        <w:rPr>
          <w:sz w:val="28"/>
          <w:szCs w:val="28"/>
        </w:rPr>
        <w:t xml:space="preserve"> </w:t>
      </w:r>
      <w:r w:rsidRPr="00D13013">
        <w:rPr>
          <w:sz w:val="28"/>
          <w:szCs w:val="28"/>
        </w:rPr>
        <w:t>вариантов</w:t>
      </w:r>
      <w:r>
        <w:rPr>
          <w:sz w:val="28"/>
          <w:szCs w:val="28"/>
        </w:rPr>
        <w:t xml:space="preserve"> </w:t>
      </w:r>
      <w:r w:rsidRPr="00D13013">
        <w:rPr>
          <w:sz w:val="28"/>
          <w:szCs w:val="28"/>
        </w:rPr>
        <w:t>использования</w:t>
      </w:r>
      <w:r>
        <w:rPr>
          <w:sz w:val="28"/>
          <w:szCs w:val="28"/>
        </w:rPr>
        <w:t xml:space="preserve"> </w:t>
      </w:r>
      <w:r w:rsidRPr="00D13013">
        <w:rPr>
          <w:sz w:val="28"/>
        </w:rPr>
        <w:t>[Электронный</w:t>
      </w:r>
      <w:r>
        <w:rPr>
          <w:sz w:val="28"/>
        </w:rPr>
        <w:t xml:space="preserve"> </w:t>
      </w:r>
      <w:r w:rsidRPr="00D13013">
        <w:rPr>
          <w:sz w:val="28"/>
        </w:rPr>
        <w:t>ресурс]</w:t>
      </w:r>
      <w:r>
        <w:rPr>
          <w:sz w:val="28"/>
        </w:rPr>
        <w:t xml:space="preserve"> </w:t>
      </w:r>
      <w:r w:rsidRPr="00D13013">
        <w:rPr>
          <w:sz w:val="28"/>
        </w:rPr>
        <w:t>–</w:t>
      </w:r>
      <w:r>
        <w:rPr>
          <w:sz w:val="28"/>
        </w:rPr>
        <w:t xml:space="preserve"> </w:t>
      </w:r>
      <w:r w:rsidRPr="00D13013">
        <w:rPr>
          <w:sz w:val="28"/>
        </w:rPr>
        <w:t>Режим</w:t>
      </w:r>
      <w:r>
        <w:rPr>
          <w:sz w:val="28"/>
        </w:rPr>
        <w:t xml:space="preserve"> </w:t>
      </w:r>
      <w:r w:rsidRPr="00D13013">
        <w:rPr>
          <w:sz w:val="28"/>
        </w:rPr>
        <w:t>доступа:</w:t>
      </w:r>
      <w:r>
        <w:rPr>
          <w:sz w:val="28"/>
        </w:rPr>
        <w:t xml:space="preserve"> </w:t>
      </w:r>
      <w:r w:rsidRPr="00D13013">
        <w:rPr>
          <w:sz w:val="28"/>
        </w:rPr>
        <w:t>https://studfile.net/preview/1444532/page:34/</w:t>
      </w:r>
      <w:r>
        <w:rPr>
          <w:sz w:val="28"/>
        </w:rPr>
        <w:t xml:space="preserve"> </w:t>
      </w:r>
      <w:r w:rsidRPr="00D13013">
        <w:rPr>
          <w:sz w:val="28"/>
        </w:rPr>
        <w:t>-</w:t>
      </w:r>
      <w:r>
        <w:rPr>
          <w:sz w:val="28"/>
        </w:rPr>
        <w:t xml:space="preserve"> </w:t>
      </w:r>
      <w:r w:rsidR="00A103C6">
        <w:rPr>
          <w:sz w:val="28"/>
        </w:rPr>
        <w:t>06.06.2024.</w:t>
      </w:r>
    </w:p>
    <w:p w14:paraId="1188EBFE" w14:textId="75581C34" w:rsidR="00DC7382" w:rsidRPr="00E00262" w:rsidRDefault="00DC7382" w:rsidP="00DC7382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Схемы объектов </w:t>
      </w:r>
      <w:r w:rsidRPr="00E00262">
        <w:rPr>
          <w:sz w:val="28"/>
        </w:rPr>
        <w:t>[Электронный</w:t>
      </w:r>
      <w:r>
        <w:rPr>
          <w:sz w:val="28"/>
        </w:rPr>
        <w:t xml:space="preserve"> </w:t>
      </w:r>
      <w:r w:rsidRPr="00E00262">
        <w:rPr>
          <w:sz w:val="28"/>
        </w:rPr>
        <w:t>ресурс]</w:t>
      </w:r>
      <w:r>
        <w:rPr>
          <w:sz w:val="28"/>
        </w:rPr>
        <w:t xml:space="preserve"> </w:t>
      </w:r>
      <w:r w:rsidRPr="00E00262">
        <w:rPr>
          <w:sz w:val="28"/>
        </w:rPr>
        <w:t>–</w:t>
      </w:r>
      <w:r>
        <w:rPr>
          <w:sz w:val="28"/>
        </w:rPr>
        <w:t xml:space="preserve"> </w:t>
      </w:r>
      <w:r w:rsidRPr="00E00262">
        <w:rPr>
          <w:sz w:val="28"/>
        </w:rPr>
        <w:t>Режим</w:t>
      </w:r>
      <w:r>
        <w:rPr>
          <w:sz w:val="28"/>
        </w:rPr>
        <w:t xml:space="preserve"> </w:t>
      </w:r>
      <w:r w:rsidRPr="00E00262">
        <w:rPr>
          <w:sz w:val="28"/>
        </w:rPr>
        <w:t>доступа:</w:t>
      </w:r>
      <w:r>
        <w:rPr>
          <w:sz w:val="28"/>
        </w:rPr>
        <w:t xml:space="preserve"> </w:t>
      </w:r>
      <w:r w:rsidRPr="00E00262">
        <w:rPr>
          <w:sz w:val="28"/>
        </w:rPr>
        <w:t>https://studfile.net/preview/5059772/page:2/</w:t>
      </w:r>
      <w:r>
        <w:rPr>
          <w:sz w:val="28"/>
        </w:rPr>
        <w:t xml:space="preserve"> </w:t>
      </w:r>
      <w:r w:rsidRPr="00E00262">
        <w:rPr>
          <w:sz w:val="28"/>
        </w:rPr>
        <w:t>-</w:t>
      </w:r>
      <w:r>
        <w:rPr>
          <w:sz w:val="28"/>
        </w:rPr>
        <w:t xml:space="preserve"> </w:t>
      </w:r>
      <w:r w:rsidR="00A103C6">
        <w:rPr>
          <w:sz w:val="28"/>
        </w:rPr>
        <w:t>07.06.2024.</w:t>
      </w:r>
    </w:p>
    <w:p w14:paraId="27DB9C74" w14:textId="3C0E1573" w:rsidR="00DC7382" w:rsidRPr="00E00262" w:rsidRDefault="00DC7382" w:rsidP="00DC7382">
      <w:pPr>
        <w:pStyle w:val="afff6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схемы классов </w:t>
      </w:r>
      <w:r w:rsidRPr="00E00262">
        <w:rPr>
          <w:sz w:val="28"/>
        </w:rPr>
        <w:t>[Электронный</w:t>
      </w:r>
      <w:r>
        <w:rPr>
          <w:sz w:val="28"/>
        </w:rPr>
        <w:t xml:space="preserve"> </w:t>
      </w:r>
      <w:r w:rsidRPr="00E00262">
        <w:rPr>
          <w:sz w:val="28"/>
        </w:rPr>
        <w:t>ресурс]</w:t>
      </w:r>
      <w:r>
        <w:rPr>
          <w:sz w:val="28"/>
        </w:rPr>
        <w:t xml:space="preserve"> </w:t>
      </w:r>
      <w:r w:rsidRPr="00E00262">
        <w:rPr>
          <w:sz w:val="28"/>
        </w:rPr>
        <w:t>–</w:t>
      </w:r>
      <w:r>
        <w:rPr>
          <w:sz w:val="28"/>
        </w:rPr>
        <w:t xml:space="preserve"> </w:t>
      </w:r>
      <w:r w:rsidRPr="00E00262">
        <w:rPr>
          <w:sz w:val="28"/>
        </w:rPr>
        <w:t>Режим</w:t>
      </w:r>
      <w:r>
        <w:rPr>
          <w:sz w:val="28"/>
        </w:rPr>
        <w:t xml:space="preserve"> </w:t>
      </w:r>
      <w:r w:rsidRPr="00E00262">
        <w:rPr>
          <w:sz w:val="28"/>
        </w:rPr>
        <w:t>доступа:</w:t>
      </w:r>
      <w:r>
        <w:rPr>
          <w:sz w:val="28"/>
        </w:rPr>
        <w:t xml:space="preserve"> </w:t>
      </w:r>
      <w:r w:rsidRPr="00E00262">
        <w:rPr>
          <w:sz w:val="28"/>
        </w:rPr>
        <w:t>https://support.microsoft.com/ru-ru/topic/создание-схемы-классов-uml-de6be927</w:t>
      </w:r>
      <w:r>
        <w:rPr>
          <w:sz w:val="28"/>
        </w:rPr>
        <w:t xml:space="preserve"> </w:t>
      </w:r>
      <w:r w:rsidRPr="00E00262">
        <w:rPr>
          <w:sz w:val="28"/>
        </w:rPr>
        <w:t>-8a7b-4a79-ae63-90da8f1a8a6b</w:t>
      </w:r>
      <w:r>
        <w:rPr>
          <w:sz w:val="28"/>
        </w:rPr>
        <w:t xml:space="preserve"> </w:t>
      </w:r>
      <w:r w:rsidRPr="00E00262">
        <w:rPr>
          <w:sz w:val="28"/>
        </w:rPr>
        <w:t>-</w:t>
      </w:r>
      <w:r>
        <w:rPr>
          <w:sz w:val="28"/>
        </w:rPr>
        <w:t xml:space="preserve"> </w:t>
      </w:r>
      <w:r w:rsidR="00A103C6">
        <w:rPr>
          <w:sz w:val="28"/>
        </w:rPr>
        <w:t>10.06.2024.</w:t>
      </w:r>
    </w:p>
    <w:p w14:paraId="389EE737" w14:textId="0AC65865" w:rsidR="00DC7382" w:rsidRPr="00E00262" w:rsidRDefault="00DC7382" w:rsidP="00A103C6">
      <w:pPr>
        <w:pStyle w:val="afff6"/>
        <w:numPr>
          <w:ilvl w:val="0"/>
          <w:numId w:val="19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Непревзойденный инструмент для создания схем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</w:t>
      </w:r>
      <w:r>
        <w:rPr>
          <w:sz w:val="28"/>
          <w:szCs w:val="28"/>
        </w:rPr>
        <w:t xml:space="preserve"> </w:t>
      </w:r>
      <w:r>
        <w:rPr>
          <w:sz w:val="28"/>
        </w:rPr>
        <w:t xml:space="preserve">[Электронный ресурс] </w:t>
      </w:r>
      <w:r w:rsidRPr="00573212">
        <w:rPr>
          <w:sz w:val="28"/>
        </w:rPr>
        <w:t>–</w:t>
      </w:r>
      <w:r>
        <w:rPr>
          <w:sz w:val="28"/>
        </w:rPr>
        <w:t xml:space="preserve"> </w:t>
      </w:r>
      <w:r w:rsidRPr="00573212">
        <w:rPr>
          <w:sz w:val="28"/>
        </w:rPr>
        <w:t>Режим</w:t>
      </w:r>
      <w:r>
        <w:rPr>
          <w:sz w:val="28"/>
        </w:rPr>
        <w:t xml:space="preserve"> </w:t>
      </w:r>
      <w:r w:rsidRPr="00573212">
        <w:rPr>
          <w:sz w:val="28"/>
        </w:rPr>
        <w:t>доступа:</w:t>
      </w:r>
      <w:r>
        <w:rPr>
          <w:sz w:val="28"/>
        </w:rPr>
        <w:t xml:space="preserve"> </w:t>
      </w:r>
      <w:r w:rsidRPr="00E00262">
        <w:rPr>
          <w:sz w:val="28"/>
        </w:rPr>
        <w:t>https://www.microsoft.com/ru-ru/microsoft-365/visio/flowchart-software</w:t>
      </w:r>
      <w:r>
        <w:rPr>
          <w:sz w:val="28"/>
        </w:rPr>
        <w:t xml:space="preserve"> </w:t>
      </w:r>
      <w:r w:rsidRPr="00E00262">
        <w:rPr>
          <w:sz w:val="28"/>
        </w:rPr>
        <w:t>-</w:t>
      </w:r>
      <w:r>
        <w:rPr>
          <w:sz w:val="28"/>
        </w:rPr>
        <w:t xml:space="preserve"> </w:t>
      </w:r>
      <w:r w:rsidR="00A103C6">
        <w:rPr>
          <w:sz w:val="28"/>
        </w:rPr>
        <w:t>12.06.2024.</w:t>
      </w:r>
    </w:p>
    <w:p w14:paraId="7A47FCC1" w14:textId="77777777" w:rsidR="00BE2F6D" w:rsidRPr="006100CE" w:rsidRDefault="00BE2F6D" w:rsidP="00BE2F6D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14:paraId="36B87099" w14:textId="77777777" w:rsidR="00BE2F6D" w:rsidRPr="006100CE" w:rsidRDefault="00BE2F6D" w:rsidP="00BE2F6D">
      <w:pPr>
        <w:spacing w:line="360" w:lineRule="auto"/>
        <w:ind w:firstLine="709"/>
        <w:jc w:val="both"/>
      </w:pPr>
    </w:p>
    <w:p w14:paraId="5CC47A6B" w14:textId="77777777" w:rsidR="00BE2F6D" w:rsidRPr="000654DB" w:rsidRDefault="00BE2F6D" w:rsidP="00BE2F6D">
      <w:pPr>
        <w:spacing w:line="360" w:lineRule="auto"/>
        <w:sectPr w:rsidR="00BE2F6D" w:rsidRPr="000654DB" w:rsidSect="007F5A23">
          <w:footerReference w:type="default" r:id="rId54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p w14:paraId="789936BB" w14:textId="77777777" w:rsidR="00BE2F6D" w:rsidRDefault="00BE2F6D" w:rsidP="00BE2F6D"/>
    <w:p w14:paraId="28D5984D" w14:textId="77777777" w:rsidR="00BE2F6D" w:rsidRDefault="00BE2F6D" w:rsidP="00BE2F6D"/>
    <w:p w14:paraId="254078E6" w14:textId="77777777" w:rsidR="00BE2F6D" w:rsidRDefault="00BE2F6D" w:rsidP="00BE2F6D"/>
    <w:p w14:paraId="356AC880" w14:textId="77777777" w:rsidR="00BE2F6D" w:rsidRDefault="00BE2F6D" w:rsidP="00BE2F6D"/>
    <w:p w14:paraId="5C9AB223" w14:textId="77777777" w:rsidR="00BE2F6D" w:rsidRDefault="00BE2F6D" w:rsidP="00BE2F6D"/>
    <w:p w14:paraId="35B0C82D" w14:textId="77777777" w:rsidR="00BE2F6D" w:rsidRDefault="00BE2F6D" w:rsidP="00BE2F6D"/>
    <w:p w14:paraId="59FC298F" w14:textId="77777777" w:rsidR="00BE2F6D" w:rsidRDefault="00BE2F6D" w:rsidP="00BE2F6D"/>
    <w:p w14:paraId="39D32A2B" w14:textId="77777777" w:rsidR="00BE2F6D" w:rsidRDefault="00BE2F6D" w:rsidP="00BE2F6D"/>
    <w:p w14:paraId="75057794" w14:textId="77777777" w:rsidR="00BE2F6D" w:rsidRDefault="00BE2F6D" w:rsidP="00BE2F6D"/>
    <w:p w14:paraId="6DC95F4D" w14:textId="77777777" w:rsidR="00BE2F6D" w:rsidRDefault="00BE2F6D" w:rsidP="00BE2F6D"/>
    <w:p w14:paraId="6159F499" w14:textId="77777777" w:rsidR="00BE2F6D" w:rsidRDefault="00BE2F6D" w:rsidP="00BE2F6D"/>
    <w:p w14:paraId="53097383" w14:textId="77777777" w:rsidR="00BE2F6D" w:rsidRDefault="00BE2F6D" w:rsidP="00BE2F6D"/>
    <w:p w14:paraId="2CA151F1" w14:textId="77777777" w:rsidR="00BE2F6D" w:rsidRDefault="00BE2F6D" w:rsidP="00BE2F6D"/>
    <w:p w14:paraId="43D14CDD" w14:textId="77777777" w:rsidR="00BE2F6D" w:rsidRDefault="00BE2F6D" w:rsidP="00BE2F6D"/>
    <w:p w14:paraId="4F7E8A9C" w14:textId="77777777" w:rsidR="00BE2F6D" w:rsidRDefault="00BE2F6D" w:rsidP="00BE2F6D"/>
    <w:p w14:paraId="449851B9" w14:textId="77777777" w:rsidR="00BE2F6D" w:rsidRDefault="00BE2F6D" w:rsidP="00BE2F6D"/>
    <w:p w14:paraId="2283F1E3" w14:textId="77777777" w:rsidR="00BE2F6D" w:rsidRDefault="00BE2F6D" w:rsidP="00BE2F6D"/>
    <w:p w14:paraId="3AE35679" w14:textId="77777777" w:rsidR="00BE2F6D" w:rsidRDefault="00BE2F6D" w:rsidP="00BE2F6D"/>
    <w:p w14:paraId="3E7944F6" w14:textId="77777777" w:rsidR="00BE2F6D" w:rsidRDefault="00BE2F6D" w:rsidP="00BE2F6D"/>
    <w:p w14:paraId="4D576583" w14:textId="77777777" w:rsidR="00BE2F6D" w:rsidRDefault="00BE2F6D" w:rsidP="00BE2F6D"/>
    <w:p w14:paraId="2CDE2BC2" w14:textId="77777777" w:rsidR="00BE2F6D" w:rsidRDefault="00BE2F6D" w:rsidP="00BE2F6D"/>
    <w:p w14:paraId="62416ACC" w14:textId="77777777" w:rsidR="00BE2F6D" w:rsidRDefault="00BE2F6D" w:rsidP="00BE2F6D"/>
    <w:p w14:paraId="02AAEC3B" w14:textId="77777777" w:rsidR="00BE2F6D" w:rsidRPr="00A1078C" w:rsidRDefault="00BE2F6D" w:rsidP="00BE2F6D">
      <w:pPr>
        <w:jc w:val="center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</w:p>
    <w:p w14:paraId="723537EC" w14:textId="77777777" w:rsidR="00BE2F6D" w:rsidRDefault="00BE2F6D" w:rsidP="00BE2F6D">
      <w:pPr>
        <w:jc w:val="center"/>
        <w:rPr>
          <w:sz w:val="28"/>
          <w:szCs w:val="28"/>
        </w:rPr>
      </w:pPr>
    </w:p>
    <w:p w14:paraId="7EAF442E" w14:textId="77777777" w:rsidR="00BE2F6D" w:rsidRPr="00472291" w:rsidRDefault="00BE2F6D" w:rsidP="00BE2F6D">
      <w:pPr>
        <w:rPr>
          <w:sz w:val="28"/>
          <w:szCs w:val="28"/>
        </w:rPr>
      </w:pPr>
    </w:p>
    <w:p w14:paraId="24D79BC3" w14:textId="77777777" w:rsidR="00BE2F6D" w:rsidRPr="00472291" w:rsidRDefault="00BE2F6D" w:rsidP="00BE2F6D">
      <w:pPr>
        <w:rPr>
          <w:sz w:val="28"/>
          <w:szCs w:val="28"/>
        </w:rPr>
      </w:pPr>
    </w:p>
    <w:p w14:paraId="7E7F55D6" w14:textId="77777777" w:rsidR="00BE2F6D" w:rsidRPr="00472291" w:rsidRDefault="00BE2F6D" w:rsidP="00BE2F6D">
      <w:pPr>
        <w:rPr>
          <w:sz w:val="28"/>
          <w:szCs w:val="28"/>
        </w:rPr>
      </w:pPr>
    </w:p>
    <w:p w14:paraId="760CF650" w14:textId="77777777" w:rsidR="00BE2F6D" w:rsidRPr="00472291" w:rsidRDefault="00BE2F6D" w:rsidP="00BE2F6D">
      <w:pPr>
        <w:rPr>
          <w:sz w:val="28"/>
          <w:szCs w:val="28"/>
        </w:rPr>
      </w:pPr>
    </w:p>
    <w:p w14:paraId="6A5259C4" w14:textId="77777777" w:rsidR="00BE2F6D" w:rsidRPr="00472291" w:rsidRDefault="00BE2F6D" w:rsidP="00BE2F6D">
      <w:pPr>
        <w:rPr>
          <w:sz w:val="28"/>
          <w:szCs w:val="28"/>
        </w:rPr>
      </w:pPr>
    </w:p>
    <w:p w14:paraId="744A9409" w14:textId="77777777" w:rsidR="00BE2F6D" w:rsidRPr="00472291" w:rsidRDefault="00BE2F6D" w:rsidP="00BE2F6D">
      <w:pPr>
        <w:rPr>
          <w:sz w:val="28"/>
          <w:szCs w:val="28"/>
        </w:rPr>
      </w:pPr>
    </w:p>
    <w:p w14:paraId="6C1E0352" w14:textId="77777777" w:rsidR="00BE2F6D" w:rsidRDefault="00BE2F6D" w:rsidP="00BE2F6D">
      <w:pPr>
        <w:rPr>
          <w:sz w:val="28"/>
          <w:szCs w:val="28"/>
        </w:rPr>
        <w:sectPr w:rsidR="00BE2F6D" w:rsidSect="007F5A23">
          <w:footerReference w:type="default" r:id="rId55"/>
          <w:footerReference w:type="first" r:id="rId56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p w14:paraId="567249EA" w14:textId="77777777" w:rsidR="00BE2F6D" w:rsidRDefault="00BE2F6D" w:rsidP="00BE2F6D">
      <w:pPr>
        <w:jc w:val="center"/>
        <w:rPr>
          <w:sz w:val="28"/>
          <w:szCs w:val="28"/>
        </w:rPr>
      </w:pPr>
      <w:r w:rsidRPr="000654DB">
        <w:rPr>
          <w:noProof/>
          <w:sz w:val="28"/>
          <w:szCs w:val="28"/>
        </w:rPr>
        <w:drawing>
          <wp:inline distT="0" distB="0" distL="0" distR="0" wp14:anchorId="597C99D9" wp14:editId="1C27061B">
            <wp:extent cx="5939790" cy="3310345"/>
            <wp:effectExtent l="19050" t="0" r="3810" b="0"/>
            <wp:docPr id="20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69D9" w14:textId="77777777" w:rsidR="00BE2F6D" w:rsidRDefault="00BE2F6D" w:rsidP="00BE2F6D">
      <w:pPr>
        <w:jc w:val="center"/>
        <w:rPr>
          <w:sz w:val="28"/>
          <w:szCs w:val="28"/>
        </w:rPr>
      </w:pPr>
    </w:p>
    <w:p w14:paraId="4E0BB3D9" w14:textId="77777777" w:rsidR="00BE2F6D" w:rsidRDefault="00BE2F6D" w:rsidP="00BE2F6D">
      <w:pPr>
        <w:jc w:val="center"/>
        <w:rPr>
          <w:sz w:val="28"/>
          <w:szCs w:val="28"/>
        </w:rPr>
      </w:pPr>
    </w:p>
    <w:p w14:paraId="31FF7C27" w14:textId="77777777" w:rsidR="00BE2F6D" w:rsidRDefault="00BE2F6D" w:rsidP="00BE2F6D">
      <w:pPr>
        <w:jc w:val="center"/>
        <w:rPr>
          <w:sz w:val="28"/>
          <w:szCs w:val="28"/>
        </w:rPr>
      </w:pPr>
    </w:p>
    <w:p w14:paraId="314AA25C" w14:textId="77777777" w:rsidR="00BE2F6D" w:rsidRDefault="00BE2F6D" w:rsidP="00BE2F6D">
      <w:pPr>
        <w:jc w:val="center"/>
        <w:rPr>
          <w:sz w:val="28"/>
          <w:szCs w:val="28"/>
        </w:rPr>
        <w:sectPr w:rsidR="00BE2F6D" w:rsidSect="007F5A23">
          <w:footerReference w:type="default" r:id="rId58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p w14:paraId="1743741F" w14:textId="77777777" w:rsidR="00BE2F6D" w:rsidRDefault="00BE2F6D" w:rsidP="00BE2F6D">
      <w:pPr>
        <w:tabs>
          <w:tab w:val="left" w:pos="7920"/>
        </w:tabs>
        <w:jc w:val="center"/>
        <w:rPr>
          <w:sz w:val="28"/>
          <w:szCs w:val="28"/>
        </w:rPr>
      </w:pPr>
      <w:r w:rsidRPr="000654DB">
        <w:rPr>
          <w:rFonts w:eastAsiaTheme="minorHAnsi"/>
          <w:noProof/>
          <w:sz w:val="28"/>
          <w:szCs w:val="28"/>
        </w:rPr>
        <w:drawing>
          <wp:inline distT="0" distB="0" distL="0" distR="0" wp14:anchorId="2021FF58" wp14:editId="534D9C06">
            <wp:extent cx="5429250" cy="3244783"/>
            <wp:effectExtent l="19050" t="0" r="0" b="0"/>
            <wp:docPr id="20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34" cy="324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94CB" w14:textId="77777777" w:rsidR="00BE2F6D" w:rsidRDefault="00BE2F6D" w:rsidP="00BE2F6D">
      <w:pPr>
        <w:rPr>
          <w:sz w:val="28"/>
          <w:szCs w:val="28"/>
        </w:rPr>
      </w:pPr>
    </w:p>
    <w:p w14:paraId="23BAE6D2" w14:textId="77777777" w:rsidR="00BE2F6D" w:rsidRPr="00E46CC7" w:rsidRDefault="00BE2F6D" w:rsidP="00BE2F6D">
      <w:pPr>
        <w:rPr>
          <w:sz w:val="28"/>
          <w:szCs w:val="28"/>
        </w:rPr>
        <w:sectPr w:rsidR="00BE2F6D" w:rsidRPr="00E46CC7" w:rsidSect="007F5A23">
          <w:footerReference w:type="default" r:id="rId60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p w14:paraId="5435CD2C" w14:textId="77777777" w:rsidR="00BE2F6D" w:rsidRDefault="00BE2F6D" w:rsidP="00BE2F6D">
      <w:pPr>
        <w:jc w:val="center"/>
        <w:rPr>
          <w:rFonts w:eastAsiaTheme="minorHAnsi"/>
          <w:noProof/>
          <w:sz w:val="28"/>
          <w:szCs w:val="28"/>
        </w:rPr>
      </w:pPr>
      <w:r w:rsidRPr="000654DB">
        <w:rPr>
          <w:rFonts w:eastAsiaTheme="minorHAnsi"/>
          <w:noProof/>
          <w:sz w:val="28"/>
          <w:szCs w:val="28"/>
        </w:rPr>
        <w:drawing>
          <wp:inline distT="0" distB="0" distL="0" distR="0" wp14:anchorId="63676FD7" wp14:editId="123A66E5">
            <wp:extent cx="5438775" cy="3543300"/>
            <wp:effectExtent l="19050" t="0" r="9525" b="0"/>
            <wp:docPr id="20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090" cy="354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E462" w14:textId="77777777" w:rsidR="00BE2F6D" w:rsidRDefault="00BE2F6D" w:rsidP="00BE2F6D">
      <w:pPr>
        <w:jc w:val="center"/>
        <w:rPr>
          <w:rFonts w:eastAsiaTheme="minorHAnsi"/>
          <w:noProof/>
          <w:sz w:val="28"/>
          <w:szCs w:val="28"/>
        </w:rPr>
      </w:pPr>
    </w:p>
    <w:p w14:paraId="1CA23D73" w14:textId="77777777" w:rsidR="00BE2F6D" w:rsidRDefault="00BE2F6D" w:rsidP="00BE2F6D">
      <w:pPr>
        <w:jc w:val="center"/>
        <w:rPr>
          <w:sz w:val="28"/>
          <w:szCs w:val="28"/>
        </w:rPr>
        <w:sectPr w:rsidR="00BE2F6D" w:rsidSect="007F5A23">
          <w:footerReference w:type="default" r:id="rId61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p w14:paraId="171C20F3" w14:textId="77777777" w:rsidR="00BE2F6D" w:rsidRDefault="00BE2F6D" w:rsidP="00BE2F6D">
      <w:pPr>
        <w:tabs>
          <w:tab w:val="left" w:pos="3014"/>
        </w:tabs>
        <w:rPr>
          <w:noProof/>
          <w:sz w:val="28"/>
          <w:szCs w:val="28"/>
        </w:rPr>
      </w:pPr>
    </w:p>
    <w:p w14:paraId="2D28B849" w14:textId="77777777" w:rsidR="00BE2F6D" w:rsidRDefault="00BE2F6D" w:rsidP="00BE2F6D">
      <w:pPr>
        <w:tabs>
          <w:tab w:val="left" w:pos="3014"/>
        </w:tabs>
        <w:jc w:val="center"/>
        <w:rPr>
          <w:sz w:val="28"/>
          <w:szCs w:val="28"/>
        </w:rPr>
      </w:pPr>
      <w:r w:rsidRPr="000654DB">
        <w:rPr>
          <w:noProof/>
          <w:sz w:val="28"/>
          <w:szCs w:val="28"/>
        </w:rPr>
        <w:drawing>
          <wp:inline distT="0" distB="0" distL="0" distR="0" wp14:anchorId="658A2639" wp14:editId="7FE93A09">
            <wp:extent cx="5680710" cy="4556760"/>
            <wp:effectExtent l="19050" t="0" r="0" b="0"/>
            <wp:docPr id="20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204" cy="45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903B" w14:textId="77777777" w:rsidR="00BE2F6D" w:rsidRDefault="00BE2F6D" w:rsidP="00BE2F6D">
      <w:pPr>
        <w:tabs>
          <w:tab w:val="left" w:pos="3014"/>
        </w:tabs>
        <w:rPr>
          <w:sz w:val="28"/>
          <w:szCs w:val="28"/>
        </w:rPr>
      </w:pPr>
    </w:p>
    <w:p w14:paraId="44D3D464" w14:textId="77777777" w:rsidR="00BE2F6D" w:rsidRPr="0083500F" w:rsidRDefault="00BE2F6D" w:rsidP="00BE2F6D">
      <w:pPr>
        <w:tabs>
          <w:tab w:val="left" w:pos="3014"/>
        </w:tabs>
        <w:rPr>
          <w:sz w:val="28"/>
          <w:szCs w:val="28"/>
        </w:rPr>
        <w:sectPr w:rsidR="00BE2F6D" w:rsidRPr="0083500F" w:rsidSect="007F5A23">
          <w:footerReference w:type="default" r:id="rId62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p w14:paraId="0D87D992" w14:textId="77777777" w:rsidR="00BE2F6D" w:rsidRDefault="00BE2F6D" w:rsidP="00BE2F6D">
      <w:pPr>
        <w:rPr>
          <w:sz w:val="28"/>
          <w:szCs w:val="28"/>
        </w:rPr>
      </w:pPr>
    </w:p>
    <w:p w14:paraId="2FB27654" w14:textId="77777777" w:rsidR="00BE2F6D" w:rsidRDefault="00BE2F6D" w:rsidP="00BE2F6D">
      <w:pPr>
        <w:tabs>
          <w:tab w:val="left" w:pos="2311"/>
        </w:tabs>
        <w:jc w:val="center"/>
        <w:rPr>
          <w:sz w:val="28"/>
          <w:szCs w:val="28"/>
        </w:rPr>
      </w:pPr>
    </w:p>
    <w:p w14:paraId="6C724882" w14:textId="77777777" w:rsidR="00BE2F6D" w:rsidRDefault="00BE2F6D" w:rsidP="00BE2F6D">
      <w:pPr>
        <w:tabs>
          <w:tab w:val="left" w:pos="2311"/>
        </w:tabs>
        <w:rPr>
          <w:sz w:val="28"/>
          <w:szCs w:val="28"/>
        </w:rPr>
      </w:pPr>
    </w:p>
    <w:p w14:paraId="775494D1" w14:textId="77777777" w:rsidR="00BE2F6D" w:rsidRDefault="00BE2F6D" w:rsidP="00BE2F6D">
      <w:pPr>
        <w:rPr>
          <w:sz w:val="28"/>
          <w:szCs w:val="28"/>
        </w:rPr>
      </w:pPr>
    </w:p>
    <w:p w14:paraId="02DDFDDB" w14:textId="77777777" w:rsidR="00BE2F6D" w:rsidRDefault="00BE2F6D" w:rsidP="00BE2F6D">
      <w:pPr>
        <w:rPr>
          <w:sz w:val="28"/>
          <w:szCs w:val="28"/>
        </w:rPr>
      </w:pPr>
    </w:p>
    <w:p w14:paraId="19606BA4" w14:textId="77777777" w:rsidR="00BE2F6D" w:rsidRDefault="00BE2F6D" w:rsidP="00BE2F6D">
      <w:pPr>
        <w:rPr>
          <w:sz w:val="28"/>
          <w:szCs w:val="28"/>
        </w:rPr>
      </w:pPr>
    </w:p>
    <w:p w14:paraId="230E2516" w14:textId="77777777" w:rsidR="00BE2F6D" w:rsidRDefault="00BE2F6D" w:rsidP="00BE2F6D">
      <w:pPr>
        <w:rPr>
          <w:sz w:val="28"/>
          <w:szCs w:val="28"/>
        </w:rPr>
      </w:pPr>
    </w:p>
    <w:p w14:paraId="70B17170" w14:textId="77777777" w:rsidR="00BE2F6D" w:rsidRDefault="00BE2F6D" w:rsidP="00BE2F6D">
      <w:pPr>
        <w:rPr>
          <w:sz w:val="28"/>
          <w:szCs w:val="28"/>
        </w:rPr>
      </w:pPr>
    </w:p>
    <w:p w14:paraId="6259DB95" w14:textId="77777777" w:rsidR="00BE2F6D" w:rsidRDefault="00BE2F6D" w:rsidP="00BE2F6D">
      <w:pPr>
        <w:rPr>
          <w:sz w:val="28"/>
          <w:szCs w:val="28"/>
        </w:rPr>
      </w:pPr>
    </w:p>
    <w:p w14:paraId="2C49D3BF" w14:textId="77777777" w:rsidR="00BE2F6D" w:rsidRDefault="00BE2F6D" w:rsidP="00BE2F6D">
      <w:pPr>
        <w:rPr>
          <w:sz w:val="28"/>
          <w:szCs w:val="28"/>
        </w:rPr>
      </w:pPr>
    </w:p>
    <w:p w14:paraId="274D2074" w14:textId="77777777" w:rsidR="00BE2F6D" w:rsidRDefault="00BE2F6D" w:rsidP="00BE2F6D">
      <w:pPr>
        <w:rPr>
          <w:sz w:val="28"/>
          <w:szCs w:val="28"/>
        </w:rPr>
      </w:pPr>
    </w:p>
    <w:p w14:paraId="54E2C25A" w14:textId="77777777" w:rsidR="00BE2F6D" w:rsidRDefault="00BE2F6D" w:rsidP="00BE2F6D">
      <w:pPr>
        <w:rPr>
          <w:sz w:val="28"/>
          <w:szCs w:val="28"/>
        </w:rPr>
      </w:pPr>
    </w:p>
    <w:p w14:paraId="1A46EA16" w14:textId="77777777" w:rsidR="00BE2F6D" w:rsidRDefault="00BE2F6D" w:rsidP="00BE2F6D">
      <w:pPr>
        <w:rPr>
          <w:sz w:val="28"/>
          <w:szCs w:val="28"/>
        </w:rPr>
      </w:pPr>
    </w:p>
    <w:p w14:paraId="2D8F1D58" w14:textId="77777777" w:rsidR="00BE2F6D" w:rsidRDefault="00BE2F6D" w:rsidP="00BE2F6D">
      <w:pPr>
        <w:rPr>
          <w:sz w:val="28"/>
          <w:szCs w:val="28"/>
        </w:rPr>
      </w:pPr>
    </w:p>
    <w:p w14:paraId="66657A28" w14:textId="77777777" w:rsidR="00BE2F6D" w:rsidRDefault="00BE2F6D" w:rsidP="00BE2F6D">
      <w:pPr>
        <w:rPr>
          <w:sz w:val="28"/>
          <w:szCs w:val="28"/>
        </w:rPr>
      </w:pPr>
    </w:p>
    <w:p w14:paraId="5E0C2B6B" w14:textId="77777777" w:rsidR="00BE2F6D" w:rsidRDefault="00BE2F6D" w:rsidP="00BE2F6D">
      <w:pPr>
        <w:rPr>
          <w:sz w:val="28"/>
          <w:szCs w:val="28"/>
        </w:rPr>
      </w:pPr>
    </w:p>
    <w:p w14:paraId="13EA8E60" w14:textId="77777777" w:rsidR="00BE2F6D" w:rsidRDefault="00BE2F6D" w:rsidP="00BE2F6D">
      <w:pPr>
        <w:rPr>
          <w:sz w:val="28"/>
          <w:szCs w:val="28"/>
        </w:rPr>
      </w:pPr>
    </w:p>
    <w:p w14:paraId="2864BEEF" w14:textId="77777777" w:rsidR="00BE2F6D" w:rsidRDefault="00BE2F6D" w:rsidP="00BE2F6D">
      <w:pPr>
        <w:rPr>
          <w:sz w:val="28"/>
          <w:szCs w:val="28"/>
        </w:rPr>
      </w:pPr>
    </w:p>
    <w:p w14:paraId="3BFDAA4B" w14:textId="77777777" w:rsidR="00BE2F6D" w:rsidRDefault="00BE2F6D" w:rsidP="00BE2F6D">
      <w:pPr>
        <w:rPr>
          <w:sz w:val="28"/>
          <w:szCs w:val="28"/>
        </w:rPr>
      </w:pPr>
    </w:p>
    <w:p w14:paraId="0D7AE66D" w14:textId="77777777" w:rsidR="00BE2F6D" w:rsidRDefault="00BE2F6D" w:rsidP="00BE2F6D">
      <w:pPr>
        <w:rPr>
          <w:sz w:val="28"/>
          <w:szCs w:val="28"/>
        </w:rPr>
      </w:pPr>
    </w:p>
    <w:p w14:paraId="3EE69BA5" w14:textId="215E57D7" w:rsidR="00BE2F6D" w:rsidRDefault="002F26C3" w:rsidP="00BE2F6D">
      <w:pPr>
        <w:jc w:val="center"/>
        <w:rPr>
          <w:sz w:val="28"/>
          <w:szCs w:val="28"/>
        </w:rPr>
        <w:sectPr w:rsidR="00BE2F6D" w:rsidSect="007F5A23">
          <w:footerReference w:type="default" r:id="rId63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  <w:r>
        <w:rPr>
          <w:sz w:val="28"/>
          <w:szCs w:val="28"/>
        </w:rPr>
        <w:t>ПРИЛОЖЕНИЕ</w:t>
      </w:r>
    </w:p>
    <w:p w14:paraId="2FEDDDB0" w14:textId="77777777" w:rsidR="00BE2F6D" w:rsidRDefault="00BE2F6D" w:rsidP="00BE2F6D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ПРИЛОЖЕНИЕ А</w:t>
      </w:r>
    </w:p>
    <w:p w14:paraId="535E6D1F" w14:textId="77777777" w:rsidR="00BE2F6D" w:rsidRDefault="00BE2F6D" w:rsidP="00BE2F6D">
      <w:pPr>
        <w:jc w:val="center"/>
        <w:rPr>
          <w:sz w:val="28"/>
          <w:szCs w:val="28"/>
        </w:rPr>
      </w:pPr>
    </w:p>
    <w:p w14:paraId="09919BB9" w14:textId="27284074" w:rsidR="00BE2F6D" w:rsidRDefault="00BE2F6D" w:rsidP="00E04AF0">
      <w:pPr>
        <w:jc w:val="center"/>
        <w:rPr>
          <w:sz w:val="28"/>
          <w:szCs w:val="28"/>
        </w:rPr>
      </w:pPr>
      <w:r>
        <w:rPr>
          <w:sz w:val="28"/>
          <w:szCs w:val="28"/>
        </w:rPr>
        <w:t>Листинг кода авторизации пользователей</w:t>
      </w:r>
    </w:p>
    <w:p w14:paraId="41273D63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>&amp;</w:t>
      </w:r>
      <w:proofErr w:type="spellStart"/>
      <w:r w:rsidRPr="002F26C3">
        <w:rPr>
          <w:sz w:val="28"/>
          <w:szCs w:val="28"/>
        </w:rPr>
        <w:t>НаСервере</w:t>
      </w:r>
      <w:proofErr w:type="spellEnd"/>
    </w:p>
    <w:p w14:paraId="196AE458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Процедура </w:t>
      </w:r>
      <w:proofErr w:type="spellStart"/>
      <w:proofErr w:type="gramStart"/>
      <w:r w:rsidRPr="002F26C3">
        <w:rPr>
          <w:sz w:val="28"/>
          <w:szCs w:val="28"/>
        </w:rPr>
        <w:t>ПередЗаписьюНаСервере</w:t>
      </w:r>
      <w:proofErr w:type="spellEnd"/>
      <w:r w:rsidRPr="002F26C3">
        <w:rPr>
          <w:sz w:val="28"/>
          <w:szCs w:val="28"/>
        </w:rPr>
        <w:t>(</w:t>
      </w:r>
      <w:proofErr w:type="gramEnd"/>
      <w:r w:rsidRPr="002F26C3">
        <w:rPr>
          <w:sz w:val="28"/>
          <w:szCs w:val="28"/>
        </w:rPr>
        <w:t xml:space="preserve">Отказ, </w:t>
      </w:r>
      <w:proofErr w:type="spellStart"/>
      <w:r w:rsidRPr="002F26C3">
        <w:rPr>
          <w:sz w:val="28"/>
          <w:szCs w:val="28"/>
        </w:rPr>
        <w:t>ТекущийОбъект</w:t>
      </w:r>
      <w:proofErr w:type="spellEnd"/>
      <w:r w:rsidRPr="002F26C3">
        <w:rPr>
          <w:sz w:val="28"/>
          <w:szCs w:val="28"/>
        </w:rPr>
        <w:t xml:space="preserve">, </w:t>
      </w:r>
      <w:proofErr w:type="spellStart"/>
      <w:r w:rsidRPr="002F26C3">
        <w:rPr>
          <w:sz w:val="28"/>
          <w:szCs w:val="28"/>
        </w:rPr>
        <w:t>ПараметрыЗаписи</w:t>
      </w:r>
      <w:proofErr w:type="spellEnd"/>
      <w:r w:rsidRPr="002F26C3">
        <w:rPr>
          <w:sz w:val="28"/>
          <w:szCs w:val="28"/>
        </w:rPr>
        <w:t>)</w:t>
      </w:r>
    </w:p>
    <w:p w14:paraId="34C6D498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>Запрос = Новый запрос;</w:t>
      </w:r>
    </w:p>
    <w:p w14:paraId="4AD68FC7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proofErr w:type="spellStart"/>
      <w:r w:rsidRPr="002F26C3">
        <w:rPr>
          <w:sz w:val="28"/>
          <w:szCs w:val="28"/>
        </w:rPr>
        <w:t>Запрос.Текст</w:t>
      </w:r>
      <w:proofErr w:type="spellEnd"/>
      <w:r w:rsidRPr="002F26C3">
        <w:rPr>
          <w:sz w:val="28"/>
          <w:szCs w:val="28"/>
        </w:rPr>
        <w:t xml:space="preserve"> =</w:t>
      </w:r>
      <w:r w:rsidRPr="002F26C3">
        <w:rPr>
          <w:sz w:val="28"/>
          <w:szCs w:val="28"/>
        </w:rPr>
        <w:tab/>
        <w:t>"ВЫБРАТЬ</w:t>
      </w:r>
    </w:p>
    <w:p w14:paraId="2456A6DA" w14:textId="0CDEE2B9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|</w:t>
      </w:r>
      <w:proofErr w:type="spellStart"/>
      <w:r w:rsidRPr="002F26C3">
        <w:rPr>
          <w:sz w:val="28"/>
          <w:szCs w:val="28"/>
        </w:rPr>
        <w:t>Пользователи.Логин</w:t>
      </w:r>
      <w:proofErr w:type="spellEnd"/>
      <w:r w:rsidRPr="002F26C3">
        <w:rPr>
          <w:sz w:val="28"/>
          <w:szCs w:val="28"/>
        </w:rPr>
        <w:t xml:space="preserve"> КАК Логин,</w:t>
      </w:r>
    </w:p>
    <w:p w14:paraId="2B4BBFB4" w14:textId="0C2CDA76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|</w:t>
      </w:r>
      <w:proofErr w:type="spellStart"/>
      <w:r w:rsidRPr="002F26C3">
        <w:rPr>
          <w:sz w:val="28"/>
          <w:szCs w:val="28"/>
        </w:rPr>
        <w:t>Пользователи.УникальныйИдентификатор</w:t>
      </w:r>
      <w:proofErr w:type="spellEnd"/>
      <w:r w:rsidRPr="002F26C3">
        <w:rPr>
          <w:sz w:val="28"/>
          <w:szCs w:val="28"/>
        </w:rPr>
        <w:t xml:space="preserve"> КАК </w:t>
      </w:r>
      <w:proofErr w:type="spellStart"/>
      <w:r w:rsidRPr="002F26C3">
        <w:rPr>
          <w:sz w:val="28"/>
          <w:szCs w:val="28"/>
        </w:rPr>
        <w:t>УникальныйИдентификатор</w:t>
      </w:r>
      <w:proofErr w:type="spellEnd"/>
    </w:p>
    <w:p w14:paraId="1406334F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|ИЗ</w:t>
      </w:r>
    </w:p>
    <w:p w14:paraId="4CEB2C26" w14:textId="4CDE02DA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|</w:t>
      </w:r>
      <w:proofErr w:type="spellStart"/>
      <w:r w:rsidRPr="002F26C3">
        <w:rPr>
          <w:sz w:val="28"/>
          <w:szCs w:val="28"/>
        </w:rPr>
        <w:t>Справочник.Пользователи</w:t>
      </w:r>
      <w:proofErr w:type="spellEnd"/>
      <w:r w:rsidRPr="002F26C3">
        <w:rPr>
          <w:sz w:val="28"/>
          <w:szCs w:val="28"/>
        </w:rPr>
        <w:t xml:space="preserve"> КАК Пользователи</w:t>
      </w:r>
    </w:p>
    <w:p w14:paraId="75098E76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|ГДЕ</w:t>
      </w:r>
    </w:p>
    <w:p w14:paraId="0AAB2AD9" w14:textId="3B53B44E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|</w:t>
      </w:r>
      <w:proofErr w:type="spellStart"/>
      <w:r w:rsidRPr="002F26C3">
        <w:rPr>
          <w:sz w:val="28"/>
          <w:szCs w:val="28"/>
        </w:rPr>
        <w:t>Пользователи.Логин</w:t>
      </w:r>
      <w:proofErr w:type="spellEnd"/>
      <w:r w:rsidRPr="002F26C3">
        <w:rPr>
          <w:sz w:val="28"/>
          <w:szCs w:val="28"/>
        </w:rPr>
        <w:t xml:space="preserve"> = &amp;Логин";</w:t>
      </w:r>
    </w:p>
    <w:p w14:paraId="6397828C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</w:t>
      </w:r>
    </w:p>
    <w:p w14:paraId="46782C25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Запрос.УстановитьПараметр</w:t>
      </w:r>
      <w:proofErr w:type="spellEnd"/>
      <w:r w:rsidRPr="002F26C3">
        <w:rPr>
          <w:sz w:val="28"/>
          <w:szCs w:val="28"/>
        </w:rPr>
        <w:t xml:space="preserve">("Логин", </w:t>
      </w:r>
      <w:proofErr w:type="spellStart"/>
      <w:r w:rsidRPr="002F26C3">
        <w:rPr>
          <w:sz w:val="28"/>
          <w:szCs w:val="28"/>
        </w:rPr>
        <w:t>Объект.Логин</w:t>
      </w:r>
      <w:proofErr w:type="spellEnd"/>
      <w:r w:rsidRPr="002F26C3">
        <w:rPr>
          <w:sz w:val="28"/>
          <w:szCs w:val="28"/>
        </w:rPr>
        <w:t>);</w:t>
      </w:r>
    </w:p>
    <w:p w14:paraId="0B4267E1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Результат = </w:t>
      </w:r>
      <w:proofErr w:type="spellStart"/>
      <w:r w:rsidRPr="002F26C3">
        <w:rPr>
          <w:sz w:val="28"/>
          <w:szCs w:val="28"/>
        </w:rPr>
        <w:t>Запрос.Выполнить</w:t>
      </w:r>
      <w:proofErr w:type="spellEnd"/>
      <w:r w:rsidRPr="002F26C3">
        <w:rPr>
          <w:sz w:val="28"/>
          <w:szCs w:val="28"/>
        </w:rPr>
        <w:t>(</w:t>
      </w:r>
      <w:proofErr w:type="gramStart"/>
      <w:r w:rsidRPr="002F26C3">
        <w:rPr>
          <w:sz w:val="28"/>
          <w:szCs w:val="28"/>
        </w:rPr>
        <w:t>).Выбрать</w:t>
      </w:r>
      <w:proofErr w:type="gramEnd"/>
      <w:r w:rsidRPr="002F26C3">
        <w:rPr>
          <w:sz w:val="28"/>
          <w:szCs w:val="28"/>
        </w:rPr>
        <w:t>();</w:t>
      </w:r>
    </w:p>
    <w:p w14:paraId="0D97CD73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Если </w:t>
      </w:r>
      <w:proofErr w:type="spellStart"/>
      <w:r w:rsidRPr="002F26C3">
        <w:rPr>
          <w:sz w:val="28"/>
          <w:szCs w:val="28"/>
        </w:rPr>
        <w:t>Результат.Следующий</w:t>
      </w:r>
      <w:proofErr w:type="spellEnd"/>
      <w:r w:rsidRPr="002F26C3">
        <w:rPr>
          <w:sz w:val="28"/>
          <w:szCs w:val="28"/>
        </w:rPr>
        <w:t>() Тогда</w:t>
      </w:r>
    </w:p>
    <w:p w14:paraId="13B17CC9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Если </w:t>
      </w:r>
      <w:proofErr w:type="spellStart"/>
      <w:r w:rsidRPr="002F26C3">
        <w:rPr>
          <w:sz w:val="28"/>
          <w:szCs w:val="28"/>
        </w:rPr>
        <w:t>Результат.Количество</w:t>
      </w:r>
      <w:proofErr w:type="spellEnd"/>
      <w:r w:rsidRPr="002F26C3">
        <w:rPr>
          <w:sz w:val="28"/>
          <w:szCs w:val="28"/>
        </w:rPr>
        <w:t xml:space="preserve">() = 0 ИЛИ </w:t>
      </w:r>
      <w:proofErr w:type="spellStart"/>
      <w:r w:rsidRPr="002F26C3">
        <w:rPr>
          <w:sz w:val="28"/>
          <w:szCs w:val="28"/>
        </w:rPr>
        <w:t>ТекущийОбъект.УникальныйИдентификатор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Результат.УникальныйИдентификатор</w:t>
      </w:r>
      <w:proofErr w:type="spellEnd"/>
      <w:r w:rsidRPr="002F26C3">
        <w:rPr>
          <w:sz w:val="28"/>
          <w:szCs w:val="28"/>
        </w:rPr>
        <w:t xml:space="preserve"> Тогда</w:t>
      </w:r>
    </w:p>
    <w:p w14:paraId="1B0CF3DA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proofErr w:type="spellStart"/>
      <w:r w:rsidRPr="002F26C3">
        <w:rPr>
          <w:sz w:val="28"/>
          <w:szCs w:val="28"/>
        </w:rPr>
        <w:t>ПользовательСсылка</w:t>
      </w:r>
      <w:proofErr w:type="spellEnd"/>
      <w:r w:rsidRPr="002F26C3">
        <w:rPr>
          <w:sz w:val="28"/>
          <w:szCs w:val="28"/>
        </w:rPr>
        <w:t xml:space="preserve"> = ПользователиИнформационнойБазы.НайтиПоУникальномуИдентификатору(ТекущийОбъект.УникальныйИдентификатор);</w:t>
      </w:r>
    </w:p>
    <w:p w14:paraId="5AF3BAF3" w14:textId="3585E09D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Если </w:t>
      </w:r>
      <w:proofErr w:type="spellStart"/>
      <w:r w:rsidRPr="002F26C3">
        <w:rPr>
          <w:sz w:val="28"/>
          <w:szCs w:val="28"/>
        </w:rPr>
        <w:t>ПользовательСсылка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Неопределено</w:t>
      </w:r>
      <w:proofErr w:type="spellEnd"/>
      <w:r w:rsidRPr="002F26C3">
        <w:rPr>
          <w:sz w:val="28"/>
          <w:szCs w:val="28"/>
        </w:rPr>
        <w:t xml:space="preserve"> Тогда</w:t>
      </w:r>
    </w:p>
    <w:p w14:paraId="5357E46D" w14:textId="63123AD6" w:rsidR="00E04AF0" w:rsidRPr="002F26C3" w:rsidRDefault="00E04AF0" w:rsidP="00E04AF0">
      <w:pPr>
        <w:pStyle w:val="afff6"/>
        <w:ind w:left="0" w:right="-143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ПользователиИнформационнойБазы.СоздатьПользователя</w:t>
      </w:r>
      <w:proofErr w:type="spellEnd"/>
      <w:r w:rsidRPr="002F26C3">
        <w:rPr>
          <w:sz w:val="28"/>
          <w:szCs w:val="28"/>
        </w:rPr>
        <w:t>();</w:t>
      </w:r>
    </w:p>
    <w:p w14:paraId="6DE315DE" w14:textId="5D2EBCC5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НовыйПользователь.Имя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Объект.Логин</w:t>
      </w:r>
      <w:proofErr w:type="spellEnd"/>
      <w:r w:rsidRPr="002F26C3">
        <w:rPr>
          <w:sz w:val="28"/>
          <w:szCs w:val="28"/>
        </w:rPr>
        <w:t>;</w:t>
      </w:r>
    </w:p>
    <w:p w14:paraId="3BCAD18C" w14:textId="324F1E48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НовыйПользователь.Пароль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Объект.Пароль</w:t>
      </w:r>
      <w:proofErr w:type="spellEnd"/>
      <w:r w:rsidRPr="002F26C3">
        <w:rPr>
          <w:sz w:val="28"/>
          <w:szCs w:val="28"/>
        </w:rPr>
        <w:t>;</w:t>
      </w:r>
    </w:p>
    <w:p w14:paraId="6ED5B0E9" w14:textId="6EEDB13F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НовыйПользователь.ПолноеИмя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Объект.Наименование</w:t>
      </w:r>
      <w:proofErr w:type="spellEnd"/>
      <w:r w:rsidRPr="002F26C3">
        <w:rPr>
          <w:sz w:val="28"/>
          <w:szCs w:val="28"/>
        </w:rPr>
        <w:t>;</w:t>
      </w:r>
    </w:p>
    <w:p w14:paraId="16F0DEAC" w14:textId="2D70EBF0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Если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Директор</w:t>
      </w:r>
      <w:r w:rsidRPr="002F26C3">
        <w:rPr>
          <w:sz w:val="28"/>
          <w:szCs w:val="28"/>
        </w:rPr>
        <w:t>Тогда</w:t>
      </w:r>
      <w:proofErr w:type="spellEnd"/>
    </w:p>
    <w:p w14:paraId="319B220F" w14:textId="2FF767A6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r w:rsidR="002F26C3" w:rsidRPr="002F26C3">
        <w:rPr>
          <w:sz w:val="28"/>
          <w:szCs w:val="28"/>
        </w:rPr>
        <w:t>Директор</w:t>
      </w:r>
      <w:r w:rsidRPr="002F26C3">
        <w:rPr>
          <w:sz w:val="28"/>
          <w:szCs w:val="28"/>
        </w:rPr>
        <w:t>);</w:t>
      </w:r>
    </w:p>
    <w:p w14:paraId="27766E6B" w14:textId="2A23560F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ТренерСекцииПоБаскетболу</w:t>
      </w:r>
      <w:r w:rsidRPr="002F26C3">
        <w:rPr>
          <w:sz w:val="28"/>
          <w:szCs w:val="28"/>
        </w:rPr>
        <w:t>Тогда</w:t>
      </w:r>
      <w:proofErr w:type="spellEnd"/>
    </w:p>
    <w:p w14:paraId="0576D7F7" w14:textId="78BF6951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>НовыйПользователь.Р</w:t>
      </w:r>
      <w:r w:rsidR="002F26C3">
        <w:rPr>
          <w:sz w:val="28"/>
          <w:szCs w:val="28"/>
        </w:rPr>
        <w:t>оли.</w:t>
      </w:r>
      <w:proofErr w:type="gramStart"/>
      <w:r w:rsidR="002F26C3">
        <w:rPr>
          <w:sz w:val="28"/>
          <w:szCs w:val="28"/>
        </w:rPr>
        <w:t>Добавить(</w:t>
      </w:r>
      <w:proofErr w:type="gramEnd"/>
      <w:r w:rsidR="002F26C3">
        <w:rPr>
          <w:sz w:val="28"/>
          <w:szCs w:val="28"/>
        </w:rPr>
        <w:t>Метаданные.Роли.</w:t>
      </w:r>
      <w:r w:rsidR="002F26C3" w:rsidRPr="002F26C3">
        <w:rPr>
          <w:sz w:val="28"/>
          <w:szCs w:val="28"/>
        </w:rPr>
        <w:t>ТренерСекцииПоБаскетболу</w:t>
      </w:r>
      <w:r w:rsidRPr="002F26C3">
        <w:rPr>
          <w:sz w:val="28"/>
          <w:szCs w:val="28"/>
        </w:rPr>
        <w:t>);</w:t>
      </w:r>
    </w:p>
    <w:p w14:paraId="3B47D115" w14:textId="237392CB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ТренерСекцииПоДзюдо</w:t>
      </w:r>
      <w:r w:rsidRPr="002F26C3">
        <w:rPr>
          <w:sz w:val="28"/>
          <w:szCs w:val="28"/>
        </w:rPr>
        <w:t>Тогда</w:t>
      </w:r>
      <w:proofErr w:type="spellEnd"/>
    </w:p>
    <w:p w14:paraId="4D2CEEDD" w14:textId="0798D641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ТренерСекцииПоДзюдо</w:t>
      </w:r>
      <w:proofErr w:type="spellEnd"/>
      <w:r w:rsidRPr="002F26C3">
        <w:rPr>
          <w:sz w:val="28"/>
          <w:szCs w:val="28"/>
        </w:rPr>
        <w:t>);</w:t>
      </w:r>
    </w:p>
    <w:p w14:paraId="4FD48520" w14:textId="5E1381AC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ТренерСекцииПоФутболу</w:t>
      </w:r>
      <w:r w:rsidRPr="002F26C3">
        <w:rPr>
          <w:sz w:val="28"/>
          <w:szCs w:val="28"/>
        </w:rPr>
        <w:t>Тогда</w:t>
      </w:r>
      <w:proofErr w:type="spellEnd"/>
    </w:p>
    <w:p w14:paraId="1440907A" w14:textId="34559AD2" w:rsidR="00E04AF0" w:rsidRPr="002F26C3" w:rsidRDefault="00E04AF0" w:rsidP="002F26C3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ТренерСекцииПоФутболу</w:t>
      </w:r>
      <w:proofErr w:type="spellEnd"/>
      <w:r w:rsidRPr="002F26C3">
        <w:rPr>
          <w:sz w:val="28"/>
          <w:szCs w:val="28"/>
        </w:rPr>
        <w:t>);</w:t>
      </w:r>
    </w:p>
    <w:p w14:paraId="0BF35D1C" w14:textId="55264419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КонецЕсли</w:t>
      </w:r>
      <w:proofErr w:type="spellEnd"/>
      <w:r w:rsidRPr="002F26C3">
        <w:rPr>
          <w:sz w:val="28"/>
          <w:szCs w:val="28"/>
        </w:rPr>
        <w:t>;</w:t>
      </w:r>
    </w:p>
    <w:p w14:paraId="1247A4E9" w14:textId="7C7377BF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НовыйПользователь.ПоказыватьВСпискеВыбора</w:t>
      </w:r>
      <w:proofErr w:type="spellEnd"/>
      <w:r w:rsidRPr="002F26C3">
        <w:rPr>
          <w:sz w:val="28"/>
          <w:szCs w:val="28"/>
        </w:rPr>
        <w:t xml:space="preserve"> = Ложь;</w:t>
      </w:r>
    </w:p>
    <w:p w14:paraId="618E38CA" w14:textId="7F58C3A8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НовыйПользователь.Записать</w:t>
      </w:r>
      <w:proofErr w:type="spellEnd"/>
      <w:r w:rsidRPr="002F26C3">
        <w:rPr>
          <w:sz w:val="28"/>
          <w:szCs w:val="28"/>
        </w:rPr>
        <w:t>();</w:t>
      </w:r>
    </w:p>
    <w:p w14:paraId="2825756D" w14:textId="19DE5D39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ТекущийОбъект.УникальныйИдентификатор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НовыйПользователь.УникальныйИдентификатор</w:t>
      </w:r>
      <w:proofErr w:type="spellEnd"/>
      <w:r w:rsidRPr="002F26C3">
        <w:rPr>
          <w:sz w:val="28"/>
          <w:szCs w:val="28"/>
        </w:rPr>
        <w:t>;</w:t>
      </w:r>
    </w:p>
    <w:p w14:paraId="40169A7C" w14:textId="62DD8BA1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>Иначе</w:t>
      </w:r>
    </w:p>
    <w:p w14:paraId="3E315041" w14:textId="33647963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ПользовательСсылка.Пароль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Объект.Пароль</w:t>
      </w:r>
      <w:proofErr w:type="spellEnd"/>
      <w:r w:rsidRPr="002F26C3">
        <w:rPr>
          <w:sz w:val="28"/>
          <w:szCs w:val="28"/>
        </w:rPr>
        <w:t>;</w:t>
      </w:r>
    </w:p>
    <w:p w14:paraId="04E092DA" w14:textId="0143615E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ПользовательСсылка.ПолноеИмя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Объект.Наименование</w:t>
      </w:r>
      <w:proofErr w:type="spellEnd"/>
      <w:r w:rsidRPr="002F26C3">
        <w:rPr>
          <w:sz w:val="28"/>
          <w:szCs w:val="28"/>
        </w:rPr>
        <w:t>;</w:t>
      </w:r>
    </w:p>
    <w:p w14:paraId="366E6261" w14:textId="38EDE978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ПользовательСсылка.Роли.</w:t>
      </w:r>
      <w:proofErr w:type="gramStart"/>
      <w:r w:rsidRPr="002F26C3">
        <w:rPr>
          <w:sz w:val="28"/>
          <w:szCs w:val="28"/>
        </w:rPr>
        <w:t>Очистить</w:t>
      </w:r>
      <w:proofErr w:type="spellEnd"/>
      <w:r w:rsidRPr="002F26C3">
        <w:rPr>
          <w:sz w:val="28"/>
          <w:szCs w:val="28"/>
        </w:rPr>
        <w:t>(</w:t>
      </w:r>
      <w:proofErr w:type="gramEnd"/>
      <w:r w:rsidRPr="002F26C3">
        <w:rPr>
          <w:sz w:val="28"/>
          <w:szCs w:val="28"/>
        </w:rPr>
        <w:t>);</w:t>
      </w:r>
    </w:p>
    <w:p w14:paraId="43C0EB05" w14:textId="24DA6638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Если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Директор</w:t>
      </w:r>
      <w:r w:rsidRPr="002F26C3">
        <w:rPr>
          <w:sz w:val="28"/>
          <w:szCs w:val="28"/>
        </w:rPr>
        <w:t>Тогда</w:t>
      </w:r>
      <w:proofErr w:type="spellEnd"/>
    </w:p>
    <w:p w14:paraId="5B04F91B" w14:textId="01375FC0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ПользовательСсылка.Роли.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r w:rsidR="002F26C3" w:rsidRPr="002F26C3">
        <w:rPr>
          <w:sz w:val="28"/>
          <w:szCs w:val="28"/>
        </w:rPr>
        <w:t>Директор</w:t>
      </w:r>
      <w:r w:rsidRPr="002F26C3">
        <w:rPr>
          <w:sz w:val="28"/>
          <w:szCs w:val="28"/>
        </w:rPr>
        <w:t>);</w:t>
      </w:r>
    </w:p>
    <w:p w14:paraId="68D555ED" w14:textId="5DDADF3F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ТренерСекцииПоБаскетболу</w:t>
      </w:r>
      <w:r w:rsidRPr="002F26C3">
        <w:rPr>
          <w:sz w:val="28"/>
          <w:szCs w:val="28"/>
        </w:rPr>
        <w:t>Тогда</w:t>
      </w:r>
      <w:proofErr w:type="spellEnd"/>
    </w:p>
    <w:p w14:paraId="5B4E4C1F" w14:textId="3AA39078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ПользовательСсылка.Роли.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ТренерСекцииПоБаскетболу</w:t>
      </w:r>
      <w:proofErr w:type="spellEnd"/>
      <w:r w:rsidRPr="002F26C3">
        <w:rPr>
          <w:sz w:val="28"/>
          <w:szCs w:val="28"/>
        </w:rPr>
        <w:t>);</w:t>
      </w:r>
    </w:p>
    <w:p w14:paraId="65CB3819" w14:textId="727AC3A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ТренерСекцииПоДзюдо</w:t>
      </w:r>
      <w:r w:rsidRPr="002F26C3">
        <w:rPr>
          <w:sz w:val="28"/>
          <w:szCs w:val="28"/>
        </w:rPr>
        <w:t>Тогда</w:t>
      </w:r>
      <w:proofErr w:type="spellEnd"/>
    </w:p>
    <w:p w14:paraId="4033F411" w14:textId="49C85184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ПользовательСсылка.Роли.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ТренерСекцииПоДзюдо</w:t>
      </w:r>
      <w:proofErr w:type="spellEnd"/>
      <w:r w:rsidRPr="002F26C3">
        <w:rPr>
          <w:sz w:val="28"/>
          <w:szCs w:val="28"/>
        </w:rPr>
        <w:t>);</w:t>
      </w:r>
    </w:p>
    <w:p w14:paraId="242719FA" w14:textId="4852FF26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ТренерСекцииПоФутболу</w:t>
      </w:r>
      <w:r w:rsidRPr="002F26C3">
        <w:rPr>
          <w:sz w:val="28"/>
          <w:szCs w:val="28"/>
        </w:rPr>
        <w:t>Тогда</w:t>
      </w:r>
      <w:proofErr w:type="spellEnd"/>
    </w:p>
    <w:p w14:paraId="0B1C5195" w14:textId="41334A25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ПользовательСсылка.Роли.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ТренерСекцииПоФутболу</w:t>
      </w:r>
      <w:proofErr w:type="spellEnd"/>
      <w:r w:rsidRPr="002F26C3">
        <w:rPr>
          <w:sz w:val="28"/>
          <w:szCs w:val="28"/>
        </w:rPr>
        <w:t>);</w:t>
      </w:r>
    </w:p>
    <w:p w14:paraId="7F8E498E" w14:textId="2FAA38C1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КонецЕсли</w:t>
      </w:r>
      <w:proofErr w:type="spellEnd"/>
      <w:r w:rsidRPr="002F26C3">
        <w:rPr>
          <w:sz w:val="28"/>
          <w:szCs w:val="28"/>
        </w:rPr>
        <w:t>;</w:t>
      </w:r>
    </w:p>
    <w:p w14:paraId="10A8D5C8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       </w:t>
      </w:r>
      <w:proofErr w:type="spellStart"/>
      <w:r w:rsidRPr="002F26C3">
        <w:rPr>
          <w:sz w:val="28"/>
          <w:szCs w:val="28"/>
        </w:rPr>
        <w:t>ПользовательСсылка.Записать</w:t>
      </w:r>
      <w:proofErr w:type="spellEnd"/>
      <w:r w:rsidRPr="002F26C3">
        <w:rPr>
          <w:sz w:val="28"/>
          <w:szCs w:val="28"/>
        </w:rPr>
        <w:t>();</w:t>
      </w:r>
    </w:p>
    <w:p w14:paraId="381E239C" w14:textId="36E9A85A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</w:p>
    <w:p w14:paraId="7748FC39" w14:textId="28A3C934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</w:t>
      </w:r>
      <w:proofErr w:type="spellStart"/>
      <w:r w:rsidRPr="002F26C3">
        <w:rPr>
          <w:sz w:val="28"/>
          <w:szCs w:val="28"/>
        </w:rPr>
        <w:t>КонецЕсли</w:t>
      </w:r>
      <w:proofErr w:type="spellEnd"/>
    </w:p>
    <w:p w14:paraId="46010DC5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Иначе </w:t>
      </w:r>
    </w:p>
    <w:p w14:paraId="317A0A2C" w14:textId="27597F3D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</w:t>
      </w:r>
      <w:proofErr w:type="spellStart"/>
      <w:r w:rsidRPr="002F26C3">
        <w:rPr>
          <w:sz w:val="28"/>
          <w:szCs w:val="28"/>
        </w:rPr>
        <w:t>Сообщ</w:t>
      </w:r>
      <w:proofErr w:type="spellEnd"/>
      <w:r w:rsidRPr="002F26C3">
        <w:rPr>
          <w:sz w:val="28"/>
          <w:szCs w:val="28"/>
        </w:rPr>
        <w:t xml:space="preserve"> = Новый </w:t>
      </w:r>
      <w:proofErr w:type="spellStart"/>
      <w:r w:rsidRPr="002F26C3">
        <w:rPr>
          <w:sz w:val="28"/>
          <w:szCs w:val="28"/>
        </w:rPr>
        <w:t>СообщениеПользователю</w:t>
      </w:r>
      <w:proofErr w:type="spellEnd"/>
      <w:r w:rsidRPr="002F26C3">
        <w:rPr>
          <w:sz w:val="28"/>
          <w:szCs w:val="28"/>
        </w:rPr>
        <w:t>;</w:t>
      </w:r>
    </w:p>
    <w:p w14:paraId="31E4F807" w14:textId="6C6749F5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</w:t>
      </w:r>
      <w:proofErr w:type="spellStart"/>
      <w:r w:rsidRPr="002F26C3">
        <w:rPr>
          <w:sz w:val="28"/>
          <w:szCs w:val="28"/>
        </w:rPr>
        <w:t>Сообщ.Текст</w:t>
      </w:r>
      <w:proofErr w:type="spellEnd"/>
      <w:r w:rsidRPr="002F26C3">
        <w:rPr>
          <w:sz w:val="28"/>
          <w:szCs w:val="28"/>
        </w:rPr>
        <w:t xml:space="preserve"> = "Пользователь с таким </w:t>
      </w:r>
      <w:proofErr w:type="spellStart"/>
      <w:r w:rsidRPr="002F26C3">
        <w:rPr>
          <w:sz w:val="28"/>
          <w:szCs w:val="28"/>
        </w:rPr>
        <w:t>логиным</w:t>
      </w:r>
      <w:proofErr w:type="spellEnd"/>
      <w:r w:rsidRPr="002F26C3">
        <w:rPr>
          <w:sz w:val="28"/>
          <w:szCs w:val="28"/>
        </w:rPr>
        <w:t xml:space="preserve"> уже существует";</w:t>
      </w:r>
    </w:p>
    <w:p w14:paraId="380BE74E" w14:textId="304EC5F8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</w:t>
      </w:r>
      <w:proofErr w:type="spellStart"/>
      <w:r w:rsidRPr="002F26C3">
        <w:rPr>
          <w:sz w:val="28"/>
          <w:szCs w:val="28"/>
        </w:rPr>
        <w:t>Сообщ.Сообщить</w:t>
      </w:r>
      <w:proofErr w:type="spellEnd"/>
      <w:r w:rsidRPr="002F26C3">
        <w:rPr>
          <w:sz w:val="28"/>
          <w:szCs w:val="28"/>
        </w:rPr>
        <w:t>();</w:t>
      </w:r>
    </w:p>
    <w:p w14:paraId="3BB56F1B" w14:textId="729E8A28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Отказ = Истина;</w:t>
      </w:r>
    </w:p>
    <w:p w14:paraId="3A743B7F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 </w:t>
      </w:r>
      <w:proofErr w:type="spellStart"/>
      <w:r w:rsidRPr="002F26C3">
        <w:rPr>
          <w:sz w:val="28"/>
          <w:szCs w:val="28"/>
        </w:rPr>
        <w:t>КонецЕсли</w:t>
      </w:r>
      <w:proofErr w:type="spellEnd"/>
    </w:p>
    <w:p w14:paraId="181B4511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Иначе</w:t>
      </w:r>
    </w:p>
    <w:p w14:paraId="69354D0E" w14:textId="7CF81ADB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>НовыйПользовате</w:t>
      </w:r>
      <w:r w:rsidR="002F26C3">
        <w:rPr>
          <w:sz w:val="28"/>
          <w:szCs w:val="28"/>
        </w:rPr>
        <w:t>ль=</w:t>
      </w:r>
      <w:r w:rsidRPr="002F26C3">
        <w:rPr>
          <w:sz w:val="28"/>
          <w:szCs w:val="28"/>
        </w:rPr>
        <w:t>П</w:t>
      </w:r>
      <w:r w:rsidR="002F26C3">
        <w:rPr>
          <w:sz w:val="28"/>
          <w:szCs w:val="28"/>
        </w:rPr>
        <w:t>ользователиИнформационнойБазы.С</w:t>
      </w:r>
      <w:r w:rsidRPr="002F26C3">
        <w:rPr>
          <w:sz w:val="28"/>
          <w:szCs w:val="28"/>
        </w:rPr>
        <w:t>здатьПользователя();</w:t>
      </w:r>
    </w:p>
    <w:p w14:paraId="3CD9EE8C" w14:textId="3368A8C2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НовыйПользователь.Имя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Объект.Логин</w:t>
      </w:r>
      <w:proofErr w:type="spellEnd"/>
      <w:r w:rsidRPr="002F26C3">
        <w:rPr>
          <w:sz w:val="28"/>
          <w:szCs w:val="28"/>
        </w:rPr>
        <w:t>;</w:t>
      </w:r>
    </w:p>
    <w:p w14:paraId="0FA1503F" w14:textId="32CA3DF1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НовыйПользователь.Пароль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Объект.Пароль</w:t>
      </w:r>
      <w:proofErr w:type="spellEnd"/>
      <w:r w:rsidRPr="002F26C3">
        <w:rPr>
          <w:sz w:val="28"/>
          <w:szCs w:val="28"/>
        </w:rPr>
        <w:t>;</w:t>
      </w:r>
    </w:p>
    <w:p w14:paraId="3A903D21" w14:textId="28D5188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НовыйПользователь.ПолноеИмя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Объект.Наименование</w:t>
      </w:r>
      <w:proofErr w:type="spellEnd"/>
      <w:r w:rsidRPr="002F26C3">
        <w:rPr>
          <w:sz w:val="28"/>
          <w:szCs w:val="28"/>
        </w:rPr>
        <w:t>;</w:t>
      </w:r>
    </w:p>
    <w:p w14:paraId="4A85F653" w14:textId="40484C12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  <w:t xml:space="preserve">Если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Директор</w:t>
      </w:r>
      <w:r w:rsidRPr="002F26C3">
        <w:rPr>
          <w:sz w:val="28"/>
          <w:szCs w:val="28"/>
        </w:rPr>
        <w:t>Тогда</w:t>
      </w:r>
      <w:proofErr w:type="spellEnd"/>
    </w:p>
    <w:p w14:paraId="1047B81B" w14:textId="7B7BD39A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  <w:vertAlign w:val="subscript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r w:rsidR="002F26C3" w:rsidRPr="002F26C3">
        <w:rPr>
          <w:sz w:val="28"/>
          <w:szCs w:val="28"/>
        </w:rPr>
        <w:t>Директор</w:t>
      </w:r>
      <w:r w:rsidRPr="002F26C3">
        <w:rPr>
          <w:sz w:val="28"/>
          <w:szCs w:val="28"/>
        </w:rPr>
        <w:t>);</w:t>
      </w:r>
    </w:p>
    <w:p w14:paraId="2A6E9124" w14:textId="7CDFC71F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ТренерСекцииПоБаскетболу</w:t>
      </w:r>
      <w:r w:rsidRPr="002F26C3">
        <w:rPr>
          <w:sz w:val="28"/>
          <w:szCs w:val="28"/>
        </w:rPr>
        <w:t>Тогда</w:t>
      </w:r>
      <w:proofErr w:type="spellEnd"/>
    </w:p>
    <w:p w14:paraId="6EC2E7CB" w14:textId="3D4EDE21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ТренерСекцииПоБаскетболу</w:t>
      </w:r>
      <w:proofErr w:type="spellEnd"/>
      <w:r w:rsidRPr="002F26C3">
        <w:rPr>
          <w:sz w:val="28"/>
          <w:szCs w:val="28"/>
        </w:rPr>
        <w:t>);</w:t>
      </w:r>
    </w:p>
    <w:p w14:paraId="46434F28" w14:textId="2294BF72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ТренерСекцииПоДзюдо</w:t>
      </w:r>
      <w:r w:rsidRPr="002F26C3">
        <w:rPr>
          <w:sz w:val="28"/>
          <w:szCs w:val="28"/>
        </w:rPr>
        <w:t>Тогда</w:t>
      </w:r>
      <w:proofErr w:type="spellEnd"/>
    </w:p>
    <w:p w14:paraId="1F40877A" w14:textId="3EFDA07B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ТренерСекцииПоДзюдо</w:t>
      </w:r>
      <w:proofErr w:type="spellEnd"/>
      <w:r w:rsidRPr="002F26C3">
        <w:rPr>
          <w:sz w:val="28"/>
          <w:szCs w:val="28"/>
        </w:rPr>
        <w:t>);</w:t>
      </w:r>
    </w:p>
    <w:p w14:paraId="099A13EA" w14:textId="37DD0965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ИначеЕсли</w:t>
      </w:r>
      <w:proofErr w:type="spellEnd"/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Объект.Роль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Перечисления.Роли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ТренерСекцииПоФутболу</w:t>
      </w:r>
      <w:r w:rsidRPr="002F26C3">
        <w:rPr>
          <w:sz w:val="28"/>
          <w:szCs w:val="28"/>
        </w:rPr>
        <w:t>Тогда</w:t>
      </w:r>
      <w:proofErr w:type="spellEnd"/>
    </w:p>
    <w:p w14:paraId="46CD9112" w14:textId="00405E7C" w:rsidR="00E04AF0" w:rsidRPr="002F26C3" w:rsidRDefault="00E04AF0" w:rsidP="002F26C3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НовыйПользователь.Роли.</w:t>
      </w:r>
      <w:proofErr w:type="gramStart"/>
      <w:r w:rsidRPr="002F26C3">
        <w:rPr>
          <w:sz w:val="28"/>
          <w:szCs w:val="28"/>
        </w:rPr>
        <w:t>Добавить</w:t>
      </w:r>
      <w:proofErr w:type="spellEnd"/>
      <w:r w:rsidRPr="002F26C3">
        <w:rPr>
          <w:sz w:val="28"/>
          <w:szCs w:val="28"/>
        </w:rPr>
        <w:t>(</w:t>
      </w:r>
      <w:proofErr w:type="spellStart"/>
      <w:proofErr w:type="gramEnd"/>
      <w:r w:rsidRPr="002F26C3">
        <w:rPr>
          <w:sz w:val="28"/>
          <w:szCs w:val="28"/>
        </w:rPr>
        <w:t>Метаданные.Роли</w:t>
      </w:r>
      <w:proofErr w:type="spellEnd"/>
      <w:r w:rsidRPr="002F26C3">
        <w:rPr>
          <w:sz w:val="28"/>
          <w:szCs w:val="28"/>
        </w:rPr>
        <w:t>.</w:t>
      </w:r>
      <w:r w:rsidR="002F26C3" w:rsidRPr="002F26C3">
        <w:t xml:space="preserve"> </w:t>
      </w:r>
      <w:proofErr w:type="spellStart"/>
      <w:r w:rsidR="002F26C3" w:rsidRPr="002F26C3">
        <w:rPr>
          <w:sz w:val="28"/>
          <w:szCs w:val="28"/>
        </w:rPr>
        <w:t>ТренерСекцииПоФутболу</w:t>
      </w:r>
      <w:proofErr w:type="spellEnd"/>
      <w:r w:rsidRPr="002F26C3">
        <w:rPr>
          <w:sz w:val="28"/>
          <w:szCs w:val="28"/>
        </w:rPr>
        <w:t>);</w:t>
      </w:r>
    </w:p>
    <w:p w14:paraId="574328D1" w14:textId="77CC8BDB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КонецЕсли</w:t>
      </w:r>
      <w:proofErr w:type="spellEnd"/>
      <w:r w:rsidRPr="002F26C3">
        <w:rPr>
          <w:sz w:val="28"/>
          <w:szCs w:val="28"/>
        </w:rPr>
        <w:t>;</w:t>
      </w:r>
    </w:p>
    <w:p w14:paraId="4681CC7E" w14:textId="4226857F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НовыйПользователь.ПоказыватьВСпискеВыбора</w:t>
      </w:r>
      <w:proofErr w:type="spellEnd"/>
      <w:r w:rsidRPr="002F26C3">
        <w:rPr>
          <w:sz w:val="28"/>
          <w:szCs w:val="28"/>
        </w:rPr>
        <w:t xml:space="preserve"> = Ложь;</w:t>
      </w:r>
    </w:p>
    <w:p w14:paraId="7C8ECD32" w14:textId="4F205586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НовыйПользователь.Записать</w:t>
      </w:r>
      <w:proofErr w:type="spellEnd"/>
      <w:r w:rsidRPr="002F26C3">
        <w:rPr>
          <w:sz w:val="28"/>
          <w:szCs w:val="28"/>
        </w:rPr>
        <w:t>();</w:t>
      </w:r>
    </w:p>
    <w:p w14:paraId="0D62E5B0" w14:textId="4321B7E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ab/>
      </w:r>
      <w:proofErr w:type="spellStart"/>
      <w:r w:rsidRPr="002F26C3">
        <w:rPr>
          <w:sz w:val="28"/>
          <w:szCs w:val="28"/>
        </w:rPr>
        <w:t>ТекущийОбъект.УникальныйИдентификатор</w:t>
      </w:r>
      <w:proofErr w:type="spellEnd"/>
      <w:r w:rsidRPr="002F26C3">
        <w:rPr>
          <w:sz w:val="28"/>
          <w:szCs w:val="28"/>
        </w:rPr>
        <w:t xml:space="preserve"> = </w:t>
      </w:r>
      <w:proofErr w:type="spellStart"/>
      <w:r w:rsidRPr="002F26C3">
        <w:rPr>
          <w:sz w:val="28"/>
          <w:szCs w:val="28"/>
        </w:rPr>
        <w:t>НовыйПользователь.УникальныйИдентификатор</w:t>
      </w:r>
      <w:proofErr w:type="spellEnd"/>
      <w:r w:rsidRPr="002F26C3">
        <w:rPr>
          <w:sz w:val="28"/>
          <w:szCs w:val="28"/>
        </w:rPr>
        <w:t xml:space="preserve">; </w:t>
      </w:r>
    </w:p>
    <w:p w14:paraId="2612416B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r w:rsidRPr="002F26C3">
        <w:rPr>
          <w:sz w:val="28"/>
          <w:szCs w:val="28"/>
        </w:rPr>
        <w:t xml:space="preserve"> </w:t>
      </w:r>
      <w:proofErr w:type="spellStart"/>
      <w:r w:rsidRPr="002F26C3">
        <w:rPr>
          <w:sz w:val="28"/>
          <w:szCs w:val="28"/>
        </w:rPr>
        <w:t>КонецЕсли</w:t>
      </w:r>
      <w:proofErr w:type="spellEnd"/>
    </w:p>
    <w:p w14:paraId="25646D5B" w14:textId="77777777" w:rsidR="00E04AF0" w:rsidRPr="002F26C3" w:rsidRDefault="00E04AF0" w:rsidP="00E04AF0">
      <w:pPr>
        <w:pStyle w:val="afff6"/>
        <w:ind w:left="0" w:firstLine="709"/>
        <w:jc w:val="both"/>
        <w:rPr>
          <w:sz w:val="28"/>
          <w:szCs w:val="28"/>
        </w:rPr>
      </w:pPr>
      <w:proofErr w:type="spellStart"/>
      <w:r w:rsidRPr="002F26C3">
        <w:rPr>
          <w:sz w:val="28"/>
          <w:szCs w:val="28"/>
        </w:rPr>
        <w:t>КонецПроцедуры</w:t>
      </w:r>
      <w:proofErr w:type="spellEnd"/>
    </w:p>
    <w:p w14:paraId="18C3FA7A" w14:textId="77777777" w:rsidR="00E04AF0" w:rsidRPr="002F26C3" w:rsidRDefault="00E04AF0" w:rsidP="00E04AF0">
      <w:pPr>
        <w:pStyle w:val="afff6"/>
        <w:ind w:left="426"/>
        <w:rPr>
          <w:sz w:val="28"/>
          <w:szCs w:val="28"/>
        </w:rPr>
      </w:pPr>
    </w:p>
    <w:p w14:paraId="320FB6E3" w14:textId="77777777" w:rsidR="00BE2F6D" w:rsidRPr="002F26C3" w:rsidRDefault="00BE2F6D" w:rsidP="00BE2F6D">
      <w:pPr>
        <w:spacing w:line="360" w:lineRule="auto"/>
        <w:jc w:val="both"/>
        <w:rPr>
          <w:rFonts w:eastAsia="Calibri"/>
          <w:sz w:val="28"/>
          <w:szCs w:val="28"/>
        </w:rPr>
      </w:pPr>
    </w:p>
    <w:p w14:paraId="2D45910B" w14:textId="7ECAF49C" w:rsidR="00BE2F6D" w:rsidRDefault="00BE2F6D" w:rsidP="00A103C6">
      <w:pPr>
        <w:spacing w:line="360" w:lineRule="auto"/>
        <w:rPr>
          <w:rFonts w:eastAsia="Calibri"/>
          <w:sz w:val="28"/>
          <w:szCs w:val="28"/>
        </w:rPr>
        <w:sectPr w:rsidR="00BE2F6D" w:rsidSect="007F5A23">
          <w:footerReference w:type="default" r:id="rId64"/>
          <w:pgSz w:w="11906" w:h="16838" w:code="9"/>
          <w:pgMar w:top="1134" w:right="851" w:bottom="1134" w:left="1701" w:header="397" w:footer="170" w:gutter="0"/>
          <w:pgBorders>
            <w:top w:val="single" w:sz="18" w:space="20" w:color="auto"/>
            <w:left w:val="single" w:sz="18" w:space="18" w:color="auto"/>
            <w:bottom w:val="single" w:sz="18" w:space="0" w:color="auto"/>
            <w:right w:val="single" w:sz="18" w:space="20" w:color="auto"/>
          </w:pgBorders>
          <w:pgNumType w:start="4"/>
          <w:cols w:space="720"/>
          <w:docGrid w:linePitch="272"/>
        </w:sectPr>
      </w:pPr>
    </w:p>
    <w:bookmarkEnd w:id="0"/>
    <w:p w14:paraId="09E9026D" w14:textId="1293E466" w:rsidR="00BE2F6D" w:rsidRPr="001C57DE" w:rsidRDefault="00BE2F6D" w:rsidP="00A103C6">
      <w:pPr>
        <w:spacing w:line="360" w:lineRule="auto"/>
        <w:rPr>
          <w:sz w:val="28"/>
          <w:szCs w:val="28"/>
        </w:rPr>
      </w:pPr>
    </w:p>
    <w:sectPr w:rsidR="00BE2F6D" w:rsidRPr="001C57DE" w:rsidSect="007F5A23">
      <w:footerReference w:type="default" r:id="rId65"/>
      <w:pgSz w:w="11906" w:h="16838" w:code="9"/>
      <w:pgMar w:top="1134" w:right="851" w:bottom="1134" w:left="1701" w:header="397" w:footer="170" w:gutter="0"/>
      <w:pgBorders>
        <w:top w:val="single" w:sz="18" w:space="20" w:color="auto"/>
        <w:left w:val="single" w:sz="18" w:space="18" w:color="auto"/>
        <w:bottom w:val="single" w:sz="18" w:space="0" w:color="auto"/>
        <w:right w:val="single" w:sz="18" w:space="20" w:color="auto"/>
      </w:pgBorders>
      <w:pgNumType w:start="4"/>
      <w:cols w:space="720"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id566844132" w:date="2024-08-16T10:08:00Z" w:initials="Илья ИВ">
    <w:p w14:paraId="58CB160A" w14:textId="29EB738E" w:rsidR="00BD0548" w:rsidRDefault="00BD0548">
      <w:pPr>
        <w:pStyle w:val="af2"/>
      </w:pPr>
      <w:r>
        <w:rPr>
          <w:rStyle w:val="af1"/>
        </w:rPr>
        <w:annotationRef/>
      </w:r>
      <w:r>
        <w:t xml:space="preserve">Написать из устава из подчёркнутого </w:t>
      </w:r>
      <w:proofErr w:type="spellStart"/>
      <w:r>
        <w:t>карандашем</w:t>
      </w:r>
      <w:proofErr w:type="spellEnd"/>
    </w:p>
  </w:comment>
  <w:comment w:id="2" w:author="id566844132" w:date="2024-08-16T10:12:00Z" w:initials="Илья ИВ">
    <w:p w14:paraId="0E6C38D1" w14:textId="15CFF40D" w:rsidR="00BD0548" w:rsidRDefault="00BD0548">
      <w:pPr>
        <w:pStyle w:val="af2"/>
      </w:pPr>
      <w:r>
        <w:rPr>
          <w:rStyle w:val="af1"/>
        </w:rPr>
        <w:annotationRef/>
      </w:r>
      <w:r>
        <w:t>Про продажи и удобство АИС в этом деле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8CB160A" w15:done="0"/>
  <w15:commentEx w15:paraId="0E6C38D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CB160A" w16cid:durableId="2BE89C09"/>
  <w16cid:commentId w16cid:paraId="0E6C38D1" w16cid:durableId="2BE89C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EBB74" w14:textId="77777777" w:rsidR="00373264" w:rsidRDefault="00373264">
      <w:r>
        <w:separator/>
      </w:r>
    </w:p>
  </w:endnote>
  <w:endnote w:type="continuationSeparator" w:id="0">
    <w:p w14:paraId="37A1D85C" w14:textId="77777777" w:rsidR="00373264" w:rsidRDefault="0037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cademy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Times NR Cyr MT">
    <w:altName w:val="Times New Roman"/>
    <w:charset w:val="00"/>
    <w:family w:val="roman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56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575"/>
      <w:gridCol w:w="553"/>
      <w:gridCol w:w="1279"/>
      <w:gridCol w:w="851"/>
      <w:gridCol w:w="567"/>
      <w:gridCol w:w="3912"/>
      <w:gridCol w:w="284"/>
      <w:gridCol w:w="283"/>
      <w:gridCol w:w="284"/>
      <w:gridCol w:w="850"/>
      <w:gridCol w:w="718"/>
    </w:tblGrid>
    <w:tr w:rsidR="00BD0548" w:rsidRPr="00343024" w14:paraId="6A2F396B" w14:textId="77777777" w:rsidTr="002F26C3">
      <w:trPr>
        <w:cantSplit/>
      </w:trPr>
      <w:tc>
        <w:tcPr>
          <w:tcW w:w="575" w:type="dxa"/>
          <w:tcBorders>
            <w:bottom w:val="single" w:sz="8" w:space="0" w:color="auto"/>
          </w:tcBorders>
        </w:tcPr>
        <w:p w14:paraId="3164699A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553" w:type="dxa"/>
          <w:tcBorders>
            <w:bottom w:val="single" w:sz="8" w:space="0" w:color="auto"/>
          </w:tcBorders>
        </w:tcPr>
        <w:p w14:paraId="7433F602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1279" w:type="dxa"/>
          <w:tcBorders>
            <w:bottom w:val="single" w:sz="8" w:space="0" w:color="auto"/>
          </w:tcBorders>
        </w:tcPr>
        <w:p w14:paraId="0871AC5B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851" w:type="dxa"/>
          <w:tcBorders>
            <w:bottom w:val="single" w:sz="8" w:space="0" w:color="auto"/>
          </w:tcBorders>
        </w:tcPr>
        <w:p w14:paraId="0BEDDBD4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F171368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6331" w:type="dxa"/>
          <w:gridSpan w:val="6"/>
          <w:vMerge w:val="restart"/>
          <w:vAlign w:val="center"/>
        </w:tcPr>
        <w:p w14:paraId="735049E1" w14:textId="528ADE4F" w:rsidR="00BD0548" w:rsidRPr="00343024" w:rsidRDefault="00BD0548" w:rsidP="00BE2F6D">
          <w:pPr>
            <w:pStyle w:val="a7"/>
            <w:jc w:val="center"/>
            <w:rPr>
              <w:sz w:val="32"/>
              <w:szCs w:val="32"/>
            </w:rPr>
          </w:pPr>
          <w:r w:rsidRPr="00343024">
            <w:rPr>
              <w:sz w:val="32"/>
              <w:szCs w:val="32"/>
            </w:rPr>
            <w:t xml:space="preserve">09.02.07 </w:t>
          </w:r>
          <w:r>
            <w:rPr>
              <w:sz w:val="32"/>
              <w:szCs w:val="32"/>
            </w:rPr>
            <w:t>И</w:t>
          </w:r>
          <w:r w:rsidRPr="00343024">
            <w:rPr>
              <w:sz w:val="32"/>
              <w:szCs w:val="32"/>
            </w:rPr>
            <w:t xml:space="preserve"> </w:t>
          </w:r>
          <w:r>
            <w:rPr>
              <w:sz w:val="32"/>
              <w:szCs w:val="32"/>
            </w:rPr>
            <w:t>8</w:t>
          </w:r>
          <w:r>
            <w:rPr>
              <w:sz w:val="32"/>
              <w:szCs w:val="32"/>
              <w:highlight w:val="yellow"/>
            </w:rPr>
            <w:t>734</w:t>
          </w:r>
          <w:r>
            <w:rPr>
              <w:sz w:val="32"/>
              <w:szCs w:val="32"/>
            </w:rPr>
            <w:t xml:space="preserve"> 2025</w:t>
          </w:r>
          <w:r w:rsidRPr="00343024">
            <w:rPr>
              <w:sz w:val="32"/>
              <w:szCs w:val="32"/>
            </w:rPr>
            <w:t xml:space="preserve"> ДР</w:t>
          </w:r>
          <w:r>
            <w:rPr>
              <w:sz w:val="32"/>
              <w:szCs w:val="32"/>
            </w:rPr>
            <w:t>-</w:t>
          </w:r>
          <w:r w:rsidRPr="00343024">
            <w:rPr>
              <w:sz w:val="32"/>
              <w:szCs w:val="32"/>
            </w:rPr>
            <w:t xml:space="preserve">ПЗ </w:t>
          </w:r>
        </w:p>
      </w:tc>
    </w:tr>
    <w:tr w:rsidR="00BD0548" w:rsidRPr="00343024" w14:paraId="2BAEC93A" w14:textId="77777777" w:rsidTr="002F26C3">
      <w:trPr>
        <w:cantSplit/>
      </w:trPr>
      <w:tc>
        <w:tcPr>
          <w:tcW w:w="575" w:type="dxa"/>
          <w:tcBorders>
            <w:top w:val="single" w:sz="8" w:space="0" w:color="auto"/>
          </w:tcBorders>
        </w:tcPr>
        <w:p w14:paraId="30BAA14D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553" w:type="dxa"/>
          <w:tcBorders>
            <w:top w:val="single" w:sz="8" w:space="0" w:color="auto"/>
          </w:tcBorders>
        </w:tcPr>
        <w:p w14:paraId="02CAE23D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1279" w:type="dxa"/>
          <w:tcBorders>
            <w:top w:val="single" w:sz="8" w:space="0" w:color="auto"/>
          </w:tcBorders>
        </w:tcPr>
        <w:p w14:paraId="3C55FAC7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851" w:type="dxa"/>
          <w:tcBorders>
            <w:top w:val="single" w:sz="8" w:space="0" w:color="auto"/>
          </w:tcBorders>
        </w:tcPr>
        <w:p w14:paraId="49827C1C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567" w:type="dxa"/>
          <w:tcBorders>
            <w:top w:val="single" w:sz="8" w:space="0" w:color="auto"/>
          </w:tcBorders>
        </w:tcPr>
        <w:p w14:paraId="2DE02A85" w14:textId="77777777" w:rsidR="00BD0548" w:rsidRPr="00343024" w:rsidRDefault="00BD0548" w:rsidP="00E76F4A">
          <w:pPr>
            <w:pStyle w:val="a7"/>
            <w:rPr>
              <w:i/>
              <w:sz w:val="24"/>
            </w:rPr>
          </w:pPr>
        </w:p>
      </w:tc>
      <w:tc>
        <w:tcPr>
          <w:tcW w:w="6331" w:type="dxa"/>
          <w:gridSpan w:val="6"/>
          <w:vMerge/>
        </w:tcPr>
        <w:p w14:paraId="0BCBFCD2" w14:textId="77777777" w:rsidR="00BD0548" w:rsidRPr="00343024" w:rsidRDefault="00BD0548" w:rsidP="00E76F4A">
          <w:pPr>
            <w:pStyle w:val="a7"/>
            <w:rPr>
              <w:sz w:val="24"/>
            </w:rPr>
          </w:pPr>
        </w:p>
      </w:tc>
    </w:tr>
    <w:tr w:rsidR="00BD0548" w:rsidRPr="00343024" w14:paraId="01CD1E83" w14:textId="77777777" w:rsidTr="002F26C3">
      <w:trPr>
        <w:cantSplit/>
      </w:trPr>
      <w:tc>
        <w:tcPr>
          <w:tcW w:w="575" w:type="dxa"/>
        </w:tcPr>
        <w:p w14:paraId="6B6A6DBD" w14:textId="77777777" w:rsidR="00BD0548" w:rsidRPr="00343024" w:rsidRDefault="00BD0548" w:rsidP="00E76F4A">
          <w:pPr>
            <w:pStyle w:val="a7"/>
            <w:ind w:right="-14"/>
            <w:jc w:val="center"/>
            <w:rPr>
              <w:sz w:val="18"/>
              <w:szCs w:val="18"/>
            </w:rPr>
          </w:pPr>
          <w:r w:rsidRPr="00343024">
            <w:rPr>
              <w:sz w:val="18"/>
              <w:szCs w:val="18"/>
            </w:rPr>
            <w:t>изм.</w:t>
          </w:r>
        </w:p>
      </w:tc>
      <w:tc>
        <w:tcPr>
          <w:tcW w:w="553" w:type="dxa"/>
        </w:tcPr>
        <w:p w14:paraId="6D00EA49" w14:textId="77777777" w:rsidR="00BD0548" w:rsidRPr="00343024" w:rsidRDefault="00BD0548" w:rsidP="00E76F4A">
          <w:pPr>
            <w:pStyle w:val="a7"/>
            <w:jc w:val="center"/>
            <w:rPr>
              <w:sz w:val="18"/>
              <w:szCs w:val="18"/>
            </w:rPr>
          </w:pPr>
          <w:r w:rsidRPr="00343024">
            <w:rPr>
              <w:sz w:val="18"/>
              <w:szCs w:val="18"/>
            </w:rPr>
            <w:t>Лист</w:t>
          </w:r>
        </w:p>
      </w:tc>
      <w:tc>
        <w:tcPr>
          <w:tcW w:w="1279" w:type="dxa"/>
        </w:tcPr>
        <w:p w14:paraId="5728F1D2" w14:textId="77777777" w:rsidR="00BD0548" w:rsidRPr="00343024" w:rsidRDefault="00BD0548" w:rsidP="00E76F4A">
          <w:pPr>
            <w:pStyle w:val="a7"/>
            <w:jc w:val="center"/>
            <w:rPr>
              <w:sz w:val="18"/>
              <w:szCs w:val="18"/>
            </w:rPr>
          </w:pPr>
          <w:r w:rsidRPr="00343024">
            <w:rPr>
              <w:sz w:val="18"/>
              <w:szCs w:val="18"/>
            </w:rPr>
            <w:t>№ докум.</w:t>
          </w:r>
        </w:p>
      </w:tc>
      <w:tc>
        <w:tcPr>
          <w:tcW w:w="851" w:type="dxa"/>
        </w:tcPr>
        <w:p w14:paraId="58D1F681" w14:textId="77777777" w:rsidR="00BD0548" w:rsidRPr="00343024" w:rsidRDefault="00BD0548" w:rsidP="00E76F4A">
          <w:pPr>
            <w:pStyle w:val="a7"/>
            <w:jc w:val="center"/>
            <w:rPr>
              <w:sz w:val="18"/>
              <w:szCs w:val="18"/>
            </w:rPr>
          </w:pPr>
          <w:r w:rsidRPr="00343024">
            <w:rPr>
              <w:sz w:val="18"/>
              <w:szCs w:val="18"/>
            </w:rPr>
            <w:t>Подп.</w:t>
          </w:r>
        </w:p>
      </w:tc>
      <w:tc>
        <w:tcPr>
          <w:tcW w:w="567" w:type="dxa"/>
        </w:tcPr>
        <w:p w14:paraId="09EA9E50" w14:textId="77777777" w:rsidR="00BD0548" w:rsidRPr="00343024" w:rsidRDefault="00BD0548" w:rsidP="00E76F4A">
          <w:pPr>
            <w:pStyle w:val="a7"/>
            <w:jc w:val="center"/>
            <w:rPr>
              <w:sz w:val="18"/>
              <w:szCs w:val="18"/>
            </w:rPr>
          </w:pPr>
          <w:r w:rsidRPr="00343024">
            <w:rPr>
              <w:sz w:val="18"/>
              <w:szCs w:val="18"/>
            </w:rPr>
            <w:t>Дата</w:t>
          </w:r>
        </w:p>
      </w:tc>
      <w:tc>
        <w:tcPr>
          <w:tcW w:w="6331" w:type="dxa"/>
          <w:gridSpan w:val="6"/>
          <w:vMerge/>
        </w:tcPr>
        <w:p w14:paraId="08C828AD" w14:textId="77777777" w:rsidR="00BD0548" w:rsidRPr="00343024" w:rsidRDefault="00BD0548" w:rsidP="00E76F4A">
          <w:pPr>
            <w:pStyle w:val="a7"/>
            <w:rPr>
              <w:sz w:val="22"/>
            </w:rPr>
          </w:pPr>
        </w:p>
      </w:tc>
    </w:tr>
    <w:tr w:rsidR="00BD0548" w:rsidRPr="00343024" w14:paraId="14761A58" w14:textId="77777777" w:rsidTr="002F26C3">
      <w:trPr>
        <w:cantSplit/>
      </w:trPr>
      <w:tc>
        <w:tcPr>
          <w:tcW w:w="1128" w:type="dxa"/>
          <w:gridSpan w:val="2"/>
          <w:tcBorders>
            <w:bottom w:val="single" w:sz="8" w:space="0" w:color="auto"/>
          </w:tcBorders>
        </w:tcPr>
        <w:p w14:paraId="35183AC4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  <w:proofErr w:type="spellStart"/>
          <w:r w:rsidRPr="00343024">
            <w:rPr>
              <w:sz w:val="18"/>
              <w:szCs w:val="18"/>
            </w:rPr>
            <w:t>Руков</w:t>
          </w:r>
          <w:proofErr w:type="spellEnd"/>
          <w:r w:rsidRPr="00343024">
            <w:rPr>
              <w:sz w:val="18"/>
              <w:szCs w:val="18"/>
            </w:rPr>
            <w:t>.</w:t>
          </w:r>
        </w:p>
      </w:tc>
      <w:tc>
        <w:tcPr>
          <w:tcW w:w="1279" w:type="dxa"/>
          <w:tcBorders>
            <w:bottom w:val="single" w:sz="8" w:space="0" w:color="auto"/>
          </w:tcBorders>
        </w:tcPr>
        <w:p w14:paraId="7D934D5D" w14:textId="4B081D96" w:rsidR="00BD0548" w:rsidRPr="00E95658" w:rsidRDefault="00BD0548" w:rsidP="00AA0C61">
          <w:pPr>
            <w:pStyle w:val="a7"/>
            <w:rPr>
              <w:sz w:val="16"/>
              <w:szCs w:val="16"/>
            </w:rPr>
          </w:pPr>
          <w:r>
            <w:rPr>
              <w:sz w:val="16"/>
              <w:szCs w:val="16"/>
            </w:rPr>
            <w:t>Кащенко М.А.</w:t>
          </w:r>
        </w:p>
      </w:tc>
      <w:tc>
        <w:tcPr>
          <w:tcW w:w="851" w:type="dxa"/>
          <w:tcBorders>
            <w:bottom w:val="single" w:sz="8" w:space="0" w:color="auto"/>
          </w:tcBorders>
        </w:tcPr>
        <w:p w14:paraId="170BE9AA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567" w:type="dxa"/>
          <w:tcBorders>
            <w:bottom w:val="single" w:sz="8" w:space="0" w:color="auto"/>
          </w:tcBorders>
        </w:tcPr>
        <w:p w14:paraId="3F0FE26B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3912" w:type="dxa"/>
          <w:vMerge w:val="restart"/>
          <w:vAlign w:val="center"/>
        </w:tcPr>
        <w:p w14:paraId="5F6DFD88" w14:textId="6F5BFB0B" w:rsidR="00BD0548" w:rsidRPr="00343024" w:rsidRDefault="00BD0548" w:rsidP="00E76F4A">
          <w:pPr>
            <w:pStyle w:val="a7"/>
            <w:jc w:val="center"/>
            <w:rPr>
              <w:i/>
              <w:sz w:val="28"/>
              <w:szCs w:val="28"/>
            </w:rPr>
          </w:pPr>
          <w:r>
            <w:rPr>
              <w:sz w:val="28"/>
              <w:szCs w:val="28"/>
            </w:rPr>
            <w:t>Разработка информационной системы учёта продаж в ООО «Бобровский Лес»</w:t>
          </w:r>
        </w:p>
      </w:tc>
      <w:tc>
        <w:tcPr>
          <w:tcW w:w="851" w:type="dxa"/>
          <w:gridSpan w:val="3"/>
        </w:tcPr>
        <w:p w14:paraId="19A4425E" w14:textId="77777777" w:rsidR="00BD0548" w:rsidRPr="00343024" w:rsidRDefault="00BD0548" w:rsidP="00E76F4A">
          <w:pPr>
            <w:pStyle w:val="a7"/>
            <w:jc w:val="center"/>
            <w:rPr>
              <w:sz w:val="18"/>
            </w:rPr>
          </w:pPr>
          <w:r w:rsidRPr="00343024">
            <w:rPr>
              <w:sz w:val="18"/>
            </w:rPr>
            <w:t>Литера</w:t>
          </w:r>
        </w:p>
      </w:tc>
      <w:tc>
        <w:tcPr>
          <w:tcW w:w="850" w:type="dxa"/>
        </w:tcPr>
        <w:p w14:paraId="4D92E292" w14:textId="77777777" w:rsidR="00BD0548" w:rsidRPr="00343024" w:rsidRDefault="00BD0548" w:rsidP="00E76F4A">
          <w:pPr>
            <w:pStyle w:val="a7"/>
            <w:jc w:val="center"/>
            <w:rPr>
              <w:sz w:val="18"/>
            </w:rPr>
          </w:pPr>
          <w:r w:rsidRPr="00343024">
            <w:rPr>
              <w:sz w:val="18"/>
            </w:rPr>
            <w:t>Лист</w:t>
          </w:r>
        </w:p>
      </w:tc>
      <w:tc>
        <w:tcPr>
          <w:tcW w:w="718" w:type="dxa"/>
        </w:tcPr>
        <w:p w14:paraId="170ACD63" w14:textId="77777777" w:rsidR="00BD0548" w:rsidRPr="00343024" w:rsidRDefault="00BD0548" w:rsidP="00E76F4A">
          <w:pPr>
            <w:pStyle w:val="a7"/>
            <w:jc w:val="center"/>
            <w:rPr>
              <w:sz w:val="18"/>
            </w:rPr>
          </w:pPr>
          <w:r w:rsidRPr="00343024">
            <w:rPr>
              <w:sz w:val="18"/>
            </w:rPr>
            <w:t>Листов</w:t>
          </w:r>
        </w:p>
      </w:tc>
    </w:tr>
    <w:tr w:rsidR="00BD0548" w:rsidRPr="00343024" w14:paraId="124A41D1" w14:textId="77777777" w:rsidTr="002F26C3">
      <w:trPr>
        <w:cantSplit/>
      </w:trPr>
      <w:tc>
        <w:tcPr>
          <w:tcW w:w="1128" w:type="dxa"/>
          <w:gridSpan w:val="2"/>
          <w:tcBorders>
            <w:top w:val="single" w:sz="8" w:space="0" w:color="auto"/>
            <w:bottom w:val="single" w:sz="8" w:space="0" w:color="auto"/>
          </w:tcBorders>
        </w:tcPr>
        <w:p w14:paraId="11DD7179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  <w:proofErr w:type="spellStart"/>
          <w:r w:rsidRPr="00343024">
            <w:rPr>
              <w:sz w:val="18"/>
              <w:szCs w:val="18"/>
            </w:rPr>
            <w:t>Реценз</w:t>
          </w:r>
          <w:proofErr w:type="spellEnd"/>
          <w:r w:rsidRPr="00343024">
            <w:rPr>
              <w:sz w:val="18"/>
              <w:szCs w:val="18"/>
            </w:rPr>
            <w:t>.</w:t>
          </w:r>
        </w:p>
      </w:tc>
      <w:tc>
        <w:tcPr>
          <w:tcW w:w="1279" w:type="dxa"/>
          <w:tcBorders>
            <w:top w:val="single" w:sz="8" w:space="0" w:color="auto"/>
            <w:bottom w:val="single" w:sz="8" w:space="0" w:color="auto"/>
          </w:tcBorders>
        </w:tcPr>
        <w:p w14:paraId="7756D7B7" w14:textId="77777777" w:rsidR="00BD0548" w:rsidRPr="00343024" w:rsidRDefault="00BD0548" w:rsidP="00E76F4A">
          <w:pPr>
            <w:pStyle w:val="a7"/>
            <w:ind w:right="-24"/>
            <w:rPr>
              <w:bCs/>
              <w:sz w:val="18"/>
              <w:szCs w:val="18"/>
            </w:rPr>
          </w:pPr>
        </w:p>
      </w:tc>
      <w:tc>
        <w:tcPr>
          <w:tcW w:w="851" w:type="dxa"/>
          <w:tcBorders>
            <w:top w:val="single" w:sz="8" w:space="0" w:color="auto"/>
            <w:bottom w:val="single" w:sz="8" w:space="0" w:color="auto"/>
          </w:tcBorders>
        </w:tcPr>
        <w:p w14:paraId="599E807D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8" w:space="0" w:color="auto"/>
          </w:tcBorders>
        </w:tcPr>
        <w:p w14:paraId="30B422BD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3912" w:type="dxa"/>
          <w:vMerge/>
        </w:tcPr>
        <w:p w14:paraId="09A572A6" w14:textId="77777777" w:rsidR="00BD0548" w:rsidRPr="00343024" w:rsidRDefault="00BD0548" w:rsidP="00E76F4A">
          <w:pPr>
            <w:pStyle w:val="a7"/>
            <w:rPr>
              <w:i/>
              <w:sz w:val="22"/>
            </w:rPr>
          </w:pPr>
        </w:p>
      </w:tc>
      <w:tc>
        <w:tcPr>
          <w:tcW w:w="284" w:type="dxa"/>
          <w:tcBorders>
            <w:right w:val="single" w:sz="8" w:space="0" w:color="auto"/>
          </w:tcBorders>
        </w:tcPr>
        <w:p w14:paraId="2B2BF072" w14:textId="77777777" w:rsidR="00BD0548" w:rsidRPr="00F66C52" w:rsidRDefault="00BD0548" w:rsidP="00E76F4A">
          <w:pPr>
            <w:pStyle w:val="a7"/>
            <w:rPr>
              <w:sz w:val="18"/>
              <w:highlight w:val="yellow"/>
            </w:rPr>
          </w:pPr>
        </w:p>
      </w:tc>
      <w:tc>
        <w:tcPr>
          <w:tcW w:w="283" w:type="dxa"/>
          <w:tcBorders>
            <w:left w:val="nil"/>
            <w:right w:val="single" w:sz="8" w:space="0" w:color="auto"/>
          </w:tcBorders>
        </w:tcPr>
        <w:p w14:paraId="4FB40A59" w14:textId="77777777" w:rsidR="00BD0548" w:rsidRPr="00F66C52" w:rsidRDefault="00BD0548" w:rsidP="00E76F4A">
          <w:pPr>
            <w:pStyle w:val="a7"/>
            <w:rPr>
              <w:sz w:val="18"/>
              <w:highlight w:val="yellow"/>
            </w:rPr>
          </w:pPr>
        </w:p>
      </w:tc>
      <w:tc>
        <w:tcPr>
          <w:tcW w:w="284" w:type="dxa"/>
          <w:tcBorders>
            <w:left w:val="nil"/>
          </w:tcBorders>
        </w:tcPr>
        <w:p w14:paraId="48FDD65E" w14:textId="77777777" w:rsidR="00BD0548" w:rsidRPr="00F66C52" w:rsidRDefault="00BD0548" w:rsidP="00E76F4A">
          <w:pPr>
            <w:pStyle w:val="a7"/>
            <w:rPr>
              <w:sz w:val="18"/>
              <w:highlight w:val="yellow"/>
            </w:rPr>
          </w:pPr>
        </w:p>
      </w:tc>
      <w:tc>
        <w:tcPr>
          <w:tcW w:w="850" w:type="dxa"/>
        </w:tcPr>
        <w:p w14:paraId="4D15AC6A" w14:textId="77777777" w:rsidR="00BD0548" w:rsidRPr="00F66C52" w:rsidRDefault="00BD0548" w:rsidP="00E76F4A">
          <w:pPr>
            <w:pStyle w:val="a7"/>
            <w:jc w:val="center"/>
            <w:rPr>
              <w:sz w:val="18"/>
              <w:highlight w:val="yellow"/>
            </w:rPr>
          </w:pPr>
          <w:r w:rsidRPr="00F66C52">
            <w:rPr>
              <w:sz w:val="18"/>
              <w:highlight w:val="yellow"/>
            </w:rPr>
            <w:t>3</w:t>
          </w:r>
        </w:p>
      </w:tc>
      <w:tc>
        <w:tcPr>
          <w:tcW w:w="718" w:type="dxa"/>
        </w:tcPr>
        <w:p w14:paraId="5384374C" w14:textId="77777777" w:rsidR="00BD0548" w:rsidRPr="00F66C52" w:rsidRDefault="00BD0548" w:rsidP="00E76F4A">
          <w:pPr>
            <w:pStyle w:val="a7"/>
            <w:jc w:val="center"/>
            <w:rPr>
              <w:sz w:val="18"/>
              <w:highlight w:val="yellow"/>
            </w:rPr>
          </w:pPr>
          <w:r w:rsidRPr="00F66C52">
            <w:rPr>
              <w:sz w:val="18"/>
              <w:highlight w:val="yellow"/>
            </w:rPr>
            <w:t>52</w:t>
          </w:r>
        </w:p>
      </w:tc>
    </w:tr>
    <w:tr w:rsidR="00BD0548" w:rsidRPr="00343024" w14:paraId="0C99BB3B" w14:textId="77777777" w:rsidTr="002F26C3">
      <w:trPr>
        <w:cantSplit/>
      </w:trPr>
      <w:tc>
        <w:tcPr>
          <w:tcW w:w="1128" w:type="dxa"/>
          <w:gridSpan w:val="2"/>
          <w:tcBorders>
            <w:top w:val="single" w:sz="8" w:space="0" w:color="auto"/>
            <w:bottom w:val="single" w:sz="8" w:space="0" w:color="auto"/>
          </w:tcBorders>
        </w:tcPr>
        <w:p w14:paraId="45CBB549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  <w:proofErr w:type="spellStart"/>
          <w:r w:rsidRPr="00343024">
            <w:rPr>
              <w:sz w:val="18"/>
              <w:szCs w:val="18"/>
            </w:rPr>
            <w:t>Дипл</w:t>
          </w:r>
          <w:proofErr w:type="spellEnd"/>
          <w:r w:rsidRPr="00343024">
            <w:rPr>
              <w:sz w:val="18"/>
              <w:szCs w:val="18"/>
            </w:rPr>
            <w:t>.</w:t>
          </w:r>
        </w:p>
      </w:tc>
      <w:tc>
        <w:tcPr>
          <w:tcW w:w="1279" w:type="dxa"/>
          <w:tcBorders>
            <w:top w:val="single" w:sz="8" w:space="0" w:color="auto"/>
            <w:bottom w:val="single" w:sz="8" w:space="0" w:color="auto"/>
          </w:tcBorders>
        </w:tcPr>
        <w:p w14:paraId="32F67A80" w14:textId="499FB32A" w:rsidR="00BD0548" w:rsidRPr="00343024" w:rsidRDefault="00BD0548" w:rsidP="00E76F4A">
          <w:pPr>
            <w:pStyle w:val="a7"/>
            <w:ind w:right="-24"/>
            <w:rPr>
              <w:bCs/>
              <w:sz w:val="16"/>
              <w:szCs w:val="16"/>
            </w:rPr>
          </w:pPr>
          <w:r>
            <w:rPr>
              <w:bCs/>
              <w:sz w:val="16"/>
              <w:szCs w:val="16"/>
            </w:rPr>
            <w:t>Иванников И.В.</w:t>
          </w:r>
        </w:p>
      </w:tc>
      <w:tc>
        <w:tcPr>
          <w:tcW w:w="851" w:type="dxa"/>
          <w:tcBorders>
            <w:top w:val="single" w:sz="8" w:space="0" w:color="auto"/>
            <w:bottom w:val="single" w:sz="8" w:space="0" w:color="auto"/>
          </w:tcBorders>
        </w:tcPr>
        <w:p w14:paraId="34C65731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8" w:space="0" w:color="auto"/>
          </w:tcBorders>
        </w:tcPr>
        <w:p w14:paraId="380BD2B6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3912" w:type="dxa"/>
          <w:vMerge/>
        </w:tcPr>
        <w:p w14:paraId="389F56C6" w14:textId="77777777" w:rsidR="00BD0548" w:rsidRPr="00343024" w:rsidRDefault="00BD0548" w:rsidP="00E76F4A">
          <w:pPr>
            <w:pStyle w:val="a7"/>
            <w:rPr>
              <w:i/>
              <w:sz w:val="22"/>
            </w:rPr>
          </w:pPr>
        </w:p>
      </w:tc>
      <w:tc>
        <w:tcPr>
          <w:tcW w:w="2419" w:type="dxa"/>
          <w:gridSpan w:val="5"/>
          <w:vMerge w:val="restart"/>
          <w:vAlign w:val="center"/>
        </w:tcPr>
        <w:p w14:paraId="53D0CEC8" w14:textId="77777777" w:rsidR="00BD0548" w:rsidRPr="00F66C52" w:rsidRDefault="00BD0548" w:rsidP="00E76F4A">
          <w:pPr>
            <w:pStyle w:val="a7"/>
            <w:jc w:val="center"/>
            <w:rPr>
              <w:sz w:val="32"/>
              <w:szCs w:val="32"/>
              <w:highlight w:val="yellow"/>
            </w:rPr>
          </w:pPr>
          <w:r w:rsidRPr="002E7C43">
            <w:rPr>
              <w:sz w:val="32"/>
              <w:szCs w:val="32"/>
            </w:rPr>
            <w:t>ХЛК 641</w:t>
          </w:r>
        </w:p>
      </w:tc>
    </w:tr>
    <w:tr w:rsidR="00BD0548" w:rsidRPr="00343024" w14:paraId="6B9C96A8" w14:textId="77777777" w:rsidTr="002F26C3">
      <w:trPr>
        <w:cantSplit/>
      </w:trPr>
      <w:tc>
        <w:tcPr>
          <w:tcW w:w="1128" w:type="dxa"/>
          <w:gridSpan w:val="2"/>
          <w:tcBorders>
            <w:top w:val="single" w:sz="8" w:space="0" w:color="auto"/>
            <w:bottom w:val="single" w:sz="8" w:space="0" w:color="auto"/>
          </w:tcBorders>
        </w:tcPr>
        <w:p w14:paraId="00B0817B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  <w:proofErr w:type="spellStart"/>
          <w:proofErr w:type="gramStart"/>
          <w:r w:rsidRPr="00343024">
            <w:rPr>
              <w:sz w:val="18"/>
              <w:szCs w:val="18"/>
            </w:rPr>
            <w:t>Н.контр</w:t>
          </w:r>
          <w:proofErr w:type="spellEnd"/>
          <w:proofErr w:type="gramEnd"/>
          <w:r w:rsidRPr="00343024">
            <w:rPr>
              <w:sz w:val="18"/>
              <w:szCs w:val="18"/>
            </w:rPr>
            <w:t>.</w:t>
          </w:r>
        </w:p>
      </w:tc>
      <w:tc>
        <w:tcPr>
          <w:tcW w:w="1279" w:type="dxa"/>
          <w:tcBorders>
            <w:top w:val="single" w:sz="8" w:space="0" w:color="auto"/>
            <w:bottom w:val="single" w:sz="8" w:space="0" w:color="auto"/>
          </w:tcBorders>
        </w:tcPr>
        <w:p w14:paraId="0E640442" w14:textId="4C382550" w:rsidR="00BD0548" w:rsidRPr="00343024" w:rsidRDefault="00BD0548" w:rsidP="00E76F4A">
          <w:pPr>
            <w:pStyle w:val="a7"/>
            <w:rPr>
              <w:sz w:val="16"/>
              <w:szCs w:val="16"/>
            </w:rPr>
          </w:pPr>
          <w:r>
            <w:rPr>
              <w:sz w:val="16"/>
              <w:szCs w:val="16"/>
            </w:rPr>
            <w:t>Кравцова</w:t>
          </w:r>
          <w:r w:rsidRPr="00343024"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</w:rPr>
            <w:t>Ю</w:t>
          </w:r>
          <w:r w:rsidRPr="00343024">
            <w:rPr>
              <w:sz w:val="16"/>
              <w:szCs w:val="16"/>
            </w:rPr>
            <w:t>.</w:t>
          </w:r>
          <w:r>
            <w:rPr>
              <w:sz w:val="16"/>
              <w:szCs w:val="16"/>
            </w:rPr>
            <w:t xml:space="preserve"> </w:t>
          </w:r>
          <w:r w:rsidRPr="00343024">
            <w:rPr>
              <w:sz w:val="16"/>
              <w:szCs w:val="16"/>
            </w:rPr>
            <w:t>В.</w:t>
          </w:r>
        </w:p>
      </w:tc>
      <w:tc>
        <w:tcPr>
          <w:tcW w:w="851" w:type="dxa"/>
          <w:tcBorders>
            <w:top w:val="single" w:sz="8" w:space="0" w:color="auto"/>
            <w:bottom w:val="single" w:sz="8" w:space="0" w:color="auto"/>
          </w:tcBorders>
        </w:tcPr>
        <w:p w14:paraId="2E0410C6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567" w:type="dxa"/>
          <w:tcBorders>
            <w:top w:val="single" w:sz="8" w:space="0" w:color="auto"/>
            <w:bottom w:val="single" w:sz="8" w:space="0" w:color="auto"/>
          </w:tcBorders>
        </w:tcPr>
        <w:p w14:paraId="6D045521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3912" w:type="dxa"/>
          <w:vMerge/>
        </w:tcPr>
        <w:p w14:paraId="5A42C956" w14:textId="77777777" w:rsidR="00BD0548" w:rsidRPr="00343024" w:rsidRDefault="00BD0548" w:rsidP="00E76F4A">
          <w:pPr>
            <w:pStyle w:val="a7"/>
            <w:rPr>
              <w:i/>
              <w:sz w:val="22"/>
            </w:rPr>
          </w:pPr>
        </w:p>
      </w:tc>
      <w:tc>
        <w:tcPr>
          <w:tcW w:w="2419" w:type="dxa"/>
          <w:gridSpan w:val="5"/>
          <w:vMerge/>
        </w:tcPr>
        <w:p w14:paraId="4F32D184" w14:textId="77777777" w:rsidR="00BD0548" w:rsidRPr="00343024" w:rsidRDefault="00BD0548" w:rsidP="00E76F4A">
          <w:pPr>
            <w:pStyle w:val="a7"/>
            <w:rPr>
              <w:i/>
              <w:sz w:val="22"/>
            </w:rPr>
          </w:pPr>
        </w:p>
      </w:tc>
    </w:tr>
    <w:tr w:rsidR="00BD0548" w:rsidRPr="00343024" w14:paraId="7ECD9042" w14:textId="77777777" w:rsidTr="002F26C3">
      <w:trPr>
        <w:cantSplit/>
      </w:trPr>
      <w:tc>
        <w:tcPr>
          <w:tcW w:w="1128" w:type="dxa"/>
          <w:gridSpan w:val="2"/>
          <w:tcBorders>
            <w:top w:val="single" w:sz="8" w:space="0" w:color="auto"/>
          </w:tcBorders>
        </w:tcPr>
        <w:p w14:paraId="714CA5D6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1279" w:type="dxa"/>
          <w:tcBorders>
            <w:top w:val="single" w:sz="8" w:space="0" w:color="auto"/>
          </w:tcBorders>
        </w:tcPr>
        <w:p w14:paraId="2482F7DB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851" w:type="dxa"/>
          <w:tcBorders>
            <w:top w:val="single" w:sz="8" w:space="0" w:color="auto"/>
          </w:tcBorders>
        </w:tcPr>
        <w:p w14:paraId="4F6B62CD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567" w:type="dxa"/>
          <w:tcBorders>
            <w:top w:val="single" w:sz="8" w:space="0" w:color="auto"/>
          </w:tcBorders>
        </w:tcPr>
        <w:p w14:paraId="65BA2EEF" w14:textId="77777777" w:rsidR="00BD0548" w:rsidRPr="00343024" w:rsidRDefault="00BD0548" w:rsidP="00E76F4A">
          <w:pPr>
            <w:pStyle w:val="a7"/>
            <w:rPr>
              <w:sz w:val="18"/>
              <w:szCs w:val="18"/>
            </w:rPr>
          </w:pPr>
        </w:p>
      </w:tc>
      <w:tc>
        <w:tcPr>
          <w:tcW w:w="3912" w:type="dxa"/>
          <w:vMerge/>
        </w:tcPr>
        <w:p w14:paraId="32A76636" w14:textId="77777777" w:rsidR="00BD0548" w:rsidRPr="00343024" w:rsidRDefault="00BD0548" w:rsidP="00E76F4A">
          <w:pPr>
            <w:pStyle w:val="a7"/>
            <w:rPr>
              <w:i/>
              <w:sz w:val="22"/>
            </w:rPr>
          </w:pPr>
        </w:p>
      </w:tc>
      <w:tc>
        <w:tcPr>
          <w:tcW w:w="2419" w:type="dxa"/>
          <w:gridSpan w:val="5"/>
          <w:vMerge/>
        </w:tcPr>
        <w:p w14:paraId="5B08E1DC" w14:textId="77777777" w:rsidR="00BD0548" w:rsidRPr="00343024" w:rsidRDefault="00BD0548" w:rsidP="00E76F4A">
          <w:pPr>
            <w:pStyle w:val="a7"/>
            <w:rPr>
              <w:i/>
              <w:sz w:val="22"/>
            </w:rPr>
          </w:pPr>
        </w:p>
      </w:tc>
    </w:tr>
  </w:tbl>
  <w:p w14:paraId="2F241DED" w14:textId="77777777" w:rsidR="00BD0548" w:rsidRDefault="00BD0548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49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7"/>
      <w:gridCol w:w="550"/>
      <w:gridCol w:w="1262"/>
      <w:gridCol w:w="824"/>
      <w:gridCol w:w="550"/>
      <w:gridCol w:w="6026"/>
      <w:gridCol w:w="550"/>
    </w:tblGrid>
    <w:tr w:rsidR="00BD0548" w:rsidRPr="007F5A23" w14:paraId="0753E0A9" w14:textId="77777777" w:rsidTr="00A22680">
      <w:trPr>
        <w:cantSplit/>
        <w:trHeight w:val="284"/>
      </w:trPr>
      <w:tc>
        <w:tcPr>
          <w:tcW w:w="397" w:type="dxa"/>
        </w:tcPr>
        <w:p w14:paraId="1D95021E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787F0CE4" w14:textId="77777777" w:rsidR="00BD0548" w:rsidRPr="007F5A23" w:rsidRDefault="00BD0548" w:rsidP="00A84868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1304" w:type="dxa"/>
        </w:tcPr>
        <w:p w14:paraId="3D1E786B" w14:textId="77777777" w:rsidR="00BD0548" w:rsidRPr="007F5A23" w:rsidRDefault="00BD0548" w:rsidP="00A84868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851" w:type="dxa"/>
        </w:tcPr>
        <w:p w14:paraId="54FE88CC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43D2D17A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6237" w:type="dxa"/>
          <w:vMerge w:val="restart"/>
          <w:vAlign w:val="center"/>
        </w:tcPr>
        <w:p w14:paraId="09BB0738" w14:textId="1EED6AE7" w:rsidR="00BD0548" w:rsidRPr="007F5A23" w:rsidRDefault="00BD0548" w:rsidP="008D5C4E">
          <w:pPr>
            <w:pStyle w:val="a7"/>
            <w:jc w:val="center"/>
            <w:rPr>
              <w:i/>
              <w:sz w:val="22"/>
            </w:rPr>
          </w:pPr>
          <w:r>
            <w:rPr>
              <w:sz w:val="32"/>
              <w:szCs w:val="32"/>
            </w:rPr>
            <w:t xml:space="preserve">09.02.07 </w:t>
          </w:r>
          <w:r>
            <w:rPr>
              <w:sz w:val="32"/>
              <w:szCs w:val="32"/>
              <w:lang w:val="en-US"/>
            </w:rPr>
            <w:t>C</w:t>
          </w:r>
          <w:r>
            <w:rPr>
              <w:sz w:val="32"/>
              <w:szCs w:val="32"/>
            </w:rPr>
            <w:t xml:space="preserve"> 8</w:t>
          </w:r>
          <w:r>
            <w:rPr>
              <w:sz w:val="32"/>
              <w:szCs w:val="32"/>
              <w:lang w:val="en-US"/>
            </w:rPr>
            <w:t>613</w:t>
          </w:r>
          <w:r>
            <w:rPr>
              <w:sz w:val="32"/>
              <w:szCs w:val="32"/>
            </w:rPr>
            <w:t xml:space="preserve"> 2024 ДР ПЗ</w:t>
          </w:r>
        </w:p>
      </w:tc>
      <w:tc>
        <w:tcPr>
          <w:tcW w:w="567" w:type="dxa"/>
          <w:vAlign w:val="center"/>
        </w:tcPr>
        <w:p w14:paraId="6710B746" w14:textId="77777777" w:rsidR="00BD0548" w:rsidRPr="007F5A23" w:rsidRDefault="00BD0548" w:rsidP="00A84868">
          <w:pPr>
            <w:pStyle w:val="a7"/>
            <w:jc w:val="center"/>
          </w:pPr>
          <w:r w:rsidRPr="007F5A23">
            <w:t xml:space="preserve">Лист </w:t>
          </w:r>
        </w:p>
      </w:tc>
    </w:tr>
    <w:tr w:rsidR="00BD0548" w:rsidRPr="007F5A23" w14:paraId="0127A2F3" w14:textId="77777777" w:rsidTr="00A22680">
      <w:trPr>
        <w:cantSplit/>
        <w:trHeight w:val="284"/>
      </w:trPr>
      <w:tc>
        <w:tcPr>
          <w:tcW w:w="397" w:type="dxa"/>
        </w:tcPr>
        <w:p w14:paraId="37DE59E9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682C010E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1304" w:type="dxa"/>
        </w:tcPr>
        <w:p w14:paraId="7B3165E0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851" w:type="dxa"/>
        </w:tcPr>
        <w:p w14:paraId="311E42E1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70F878FE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6237" w:type="dxa"/>
          <w:vMerge/>
        </w:tcPr>
        <w:p w14:paraId="07469E84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  <w:tc>
        <w:tcPr>
          <w:tcW w:w="567" w:type="dxa"/>
          <w:vMerge w:val="restart"/>
          <w:vAlign w:val="center"/>
        </w:tcPr>
        <w:p w14:paraId="3B3BD358" w14:textId="77777777" w:rsidR="00BD0548" w:rsidRPr="007F5A23" w:rsidRDefault="00BD0548" w:rsidP="00A84868">
          <w:pPr>
            <w:pStyle w:val="a7"/>
            <w:jc w:val="center"/>
            <w:rPr>
              <w:iCs/>
              <w:sz w:val="28"/>
              <w:szCs w:val="28"/>
            </w:rPr>
          </w:pPr>
          <w:r>
            <w:rPr>
              <w:iCs/>
              <w:sz w:val="28"/>
              <w:szCs w:val="28"/>
            </w:rPr>
            <w:t>51</w:t>
          </w:r>
        </w:p>
      </w:tc>
    </w:tr>
    <w:tr w:rsidR="00BD0548" w:rsidRPr="007F5A23" w14:paraId="58228AB2" w14:textId="77777777" w:rsidTr="00A22680">
      <w:trPr>
        <w:cantSplit/>
        <w:trHeight w:val="284"/>
      </w:trPr>
      <w:tc>
        <w:tcPr>
          <w:tcW w:w="397" w:type="dxa"/>
          <w:vAlign w:val="center"/>
        </w:tcPr>
        <w:p w14:paraId="68A2FECB" w14:textId="77777777" w:rsidR="00BD0548" w:rsidRPr="007F5A23" w:rsidRDefault="00BD0548" w:rsidP="00A84868">
          <w:pPr>
            <w:pStyle w:val="a7"/>
            <w:jc w:val="center"/>
          </w:pPr>
          <w:proofErr w:type="spellStart"/>
          <w:r w:rsidRPr="007F5A23">
            <w:t>изм</w:t>
          </w:r>
          <w:proofErr w:type="spellEnd"/>
        </w:p>
      </w:tc>
      <w:tc>
        <w:tcPr>
          <w:tcW w:w="567" w:type="dxa"/>
          <w:vAlign w:val="center"/>
        </w:tcPr>
        <w:p w14:paraId="5015ACA1" w14:textId="77777777" w:rsidR="00BD0548" w:rsidRPr="007F5A23" w:rsidRDefault="00BD0548" w:rsidP="00A84868">
          <w:pPr>
            <w:pStyle w:val="a7"/>
            <w:jc w:val="center"/>
          </w:pPr>
          <w:r w:rsidRPr="007F5A23">
            <w:t>Лист</w:t>
          </w:r>
        </w:p>
      </w:tc>
      <w:tc>
        <w:tcPr>
          <w:tcW w:w="1304" w:type="dxa"/>
          <w:vAlign w:val="center"/>
        </w:tcPr>
        <w:p w14:paraId="6A8C7D98" w14:textId="77777777" w:rsidR="00BD0548" w:rsidRPr="007F5A23" w:rsidRDefault="00BD0548" w:rsidP="00A84868">
          <w:pPr>
            <w:pStyle w:val="a7"/>
            <w:jc w:val="center"/>
          </w:pPr>
          <w:r w:rsidRPr="007F5A23">
            <w:t xml:space="preserve">№ </w:t>
          </w:r>
          <w:proofErr w:type="spellStart"/>
          <w:r w:rsidRPr="007F5A23">
            <w:t>докум</w:t>
          </w:r>
          <w:proofErr w:type="spellEnd"/>
        </w:p>
      </w:tc>
      <w:tc>
        <w:tcPr>
          <w:tcW w:w="851" w:type="dxa"/>
          <w:vAlign w:val="center"/>
        </w:tcPr>
        <w:p w14:paraId="2ABB19A5" w14:textId="77777777" w:rsidR="00BD0548" w:rsidRPr="007F5A23" w:rsidRDefault="00BD0548" w:rsidP="00A84868">
          <w:pPr>
            <w:pStyle w:val="a7"/>
            <w:jc w:val="center"/>
          </w:pPr>
          <w:r w:rsidRPr="007F5A23">
            <w:t>Подп.</w:t>
          </w:r>
        </w:p>
      </w:tc>
      <w:tc>
        <w:tcPr>
          <w:tcW w:w="567" w:type="dxa"/>
          <w:vAlign w:val="center"/>
        </w:tcPr>
        <w:p w14:paraId="66D39838" w14:textId="77777777" w:rsidR="00BD0548" w:rsidRPr="007F5A23" w:rsidRDefault="00BD0548" w:rsidP="00A84868">
          <w:pPr>
            <w:pStyle w:val="a7"/>
            <w:jc w:val="center"/>
          </w:pPr>
          <w:r w:rsidRPr="007F5A23">
            <w:t>Дата</w:t>
          </w:r>
        </w:p>
      </w:tc>
      <w:tc>
        <w:tcPr>
          <w:tcW w:w="6237" w:type="dxa"/>
          <w:vMerge/>
        </w:tcPr>
        <w:p w14:paraId="5E838EE8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  <w:tc>
        <w:tcPr>
          <w:tcW w:w="567" w:type="dxa"/>
          <w:vMerge/>
        </w:tcPr>
        <w:p w14:paraId="780E5011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</w:tr>
  </w:tbl>
  <w:p w14:paraId="402FA582" w14:textId="77777777" w:rsidR="00BD0548" w:rsidRPr="00E46084" w:rsidRDefault="00BD0548" w:rsidP="00E46084">
    <w:pPr>
      <w:pStyle w:val="a7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49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7"/>
      <w:gridCol w:w="550"/>
      <w:gridCol w:w="1262"/>
      <w:gridCol w:w="824"/>
      <w:gridCol w:w="550"/>
      <w:gridCol w:w="6026"/>
      <w:gridCol w:w="550"/>
    </w:tblGrid>
    <w:tr w:rsidR="00BD0548" w:rsidRPr="007F5A23" w14:paraId="3AC02DE4" w14:textId="77777777" w:rsidTr="00A22680">
      <w:trPr>
        <w:cantSplit/>
        <w:trHeight w:val="284"/>
      </w:trPr>
      <w:tc>
        <w:tcPr>
          <w:tcW w:w="397" w:type="dxa"/>
        </w:tcPr>
        <w:p w14:paraId="3B82FCC1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2B2744C4" w14:textId="77777777" w:rsidR="00BD0548" w:rsidRPr="007F5A23" w:rsidRDefault="00BD0548" w:rsidP="00A84868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1304" w:type="dxa"/>
        </w:tcPr>
        <w:p w14:paraId="1C85E614" w14:textId="77777777" w:rsidR="00BD0548" w:rsidRPr="007F5A23" w:rsidRDefault="00BD0548" w:rsidP="00A84868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851" w:type="dxa"/>
        </w:tcPr>
        <w:p w14:paraId="57D83CB2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1D9D51AE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6237" w:type="dxa"/>
          <w:vMerge w:val="restart"/>
          <w:vAlign w:val="center"/>
        </w:tcPr>
        <w:p w14:paraId="375351F5" w14:textId="0951DB04" w:rsidR="00BD0548" w:rsidRPr="007F5A23" w:rsidRDefault="00BD0548" w:rsidP="008D5C4E">
          <w:pPr>
            <w:pStyle w:val="a7"/>
            <w:jc w:val="center"/>
            <w:rPr>
              <w:i/>
              <w:sz w:val="22"/>
            </w:rPr>
          </w:pPr>
          <w:r>
            <w:rPr>
              <w:sz w:val="32"/>
              <w:szCs w:val="32"/>
            </w:rPr>
            <w:t xml:space="preserve">09.02.07 </w:t>
          </w:r>
          <w:r>
            <w:rPr>
              <w:sz w:val="32"/>
              <w:szCs w:val="32"/>
              <w:lang w:val="en-US"/>
            </w:rPr>
            <w:t>C</w:t>
          </w:r>
          <w:r>
            <w:rPr>
              <w:sz w:val="32"/>
              <w:szCs w:val="32"/>
            </w:rPr>
            <w:t xml:space="preserve"> 8</w:t>
          </w:r>
          <w:r>
            <w:rPr>
              <w:sz w:val="32"/>
              <w:szCs w:val="32"/>
              <w:lang w:val="en-US"/>
            </w:rPr>
            <w:t>613</w:t>
          </w:r>
          <w:r>
            <w:rPr>
              <w:sz w:val="32"/>
              <w:szCs w:val="32"/>
            </w:rPr>
            <w:t xml:space="preserve"> 2024 ДР ПЗ</w:t>
          </w:r>
        </w:p>
      </w:tc>
      <w:tc>
        <w:tcPr>
          <w:tcW w:w="567" w:type="dxa"/>
          <w:vAlign w:val="center"/>
        </w:tcPr>
        <w:p w14:paraId="127C045D" w14:textId="77777777" w:rsidR="00BD0548" w:rsidRPr="007F5A23" w:rsidRDefault="00BD0548" w:rsidP="00A84868">
          <w:pPr>
            <w:pStyle w:val="a7"/>
            <w:jc w:val="center"/>
          </w:pPr>
          <w:r w:rsidRPr="007F5A23">
            <w:t xml:space="preserve">Лист </w:t>
          </w:r>
        </w:p>
      </w:tc>
    </w:tr>
    <w:tr w:rsidR="00BD0548" w:rsidRPr="007F5A23" w14:paraId="2DC2476A" w14:textId="77777777" w:rsidTr="00A22680">
      <w:trPr>
        <w:cantSplit/>
        <w:trHeight w:val="284"/>
      </w:trPr>
      <w:tc>
        <w:tcPr>
          <w:tcW w:w="397" w:type="dxa"/>
        </w:tcPr>
        <w:p w14:paraId="79AD4FF4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08E13277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1304" w:type="dxa"/>
        </w:tcPr>
        <w:p w14:paraId="4259A538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851" w:type="dxa"/>
        </w:tcPr>
        <w:p w14:paraId="042432B5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7BBA09AA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6237" w:type="dxa"/>
          <w:vMerge/>
        </w:tcPr>
        <w:p w14:paraId="2B11BCA4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  <w:tc>
        <w:tcPr>
          <w:tcW w:w="567" w:type="dxa"/>
          <w:vMerge w:val="restart"/>
          <w:vAlign w:val="center"/>
        </w:tcPr>
        <w:p w14:paraId="627E990C" w14:textId="0BE864EF" w:rsidR="00BD0548" w:rsidRPr="007F5A23" w:rsidRDefault="00BD0548" w:rsidP="00A84868">
          <w:pPr>
            <w:pStyle w:val="a7"/>
            <w:jc w:val="center"/>
            <w:rPr>
              <w:iCs/>
              <w:sz w:val="28"/>
              <w:szCs w:val="28"/>
            </w:rPr>
          </w:pPr>
          <w:r>
            <w:rPr>
              <w:iCs/>
              <w:sz w:val="28"/>
              <w:szCs w:val="28"/>
            </w:rPr>
            <w:t>52</w:t>
          </w:r>
        </w:p>
      </w:tc>
    </w:tr>
    <w:tr w:rsidR="00BD0548" w:rsidRPr="007F5A23" w14:paraId="5C06588B" w14:textId="77777777" w:rsidTr="00A22680">
      <w:trPr>
        <w:cantSplit/>
        <w:trHeight w:val="284"/>
      </w:trPr>
      <w:tc>
        <w:tcPr>
          <w:tcW w:w="397" w:type="dxa"/>
          <w:vAlign w:val="center"/>
        </w:tcPr>
        <w:p w14:paraId="113A701F" w14:textId="77777777" w:rsidR="00BD0548" w:rsidRPr="007F5A23" w:rsidRDefault="00BD0548" w:rsidP="00A84868">
          <w:pPr>
            <w:pStyle w:val="a7"/>
            <w:jc w:val="center"/>
          </w:pPr>
          <w:proofErr w:type="spellStart"/>
          <w:r w:rsidRPr="007F5A23">
            <w:t>изм</w:t>
          </w:r>
          <w:proofErr w:type="spellEnd"/>
        </w:p>
      </w:tc>
      <w:tc>
        <w:tcPr>
          <w:tcW w:w="567" w:type="dxa"/>
          <w:vAlign w:val="center"/>
        </w:tcPr>
        <w:p w14:paraId="09EC1B19" w14:textId="77777777" w:rsidR="00BD0548" w:rsidRPr="007F5A23" w:rsidRDefault="00BD0548" w:rsidP="00A84868">
          <w:pPr>
            <w:pStyle w:val="a7"/>
            <w:jc w:val="center"/>
          </w:pPr>
          <w:r w:rsidRPr="007F5A23">
            <w:t>Лист</w:t>
          </w:r>
        </w:p>
      </w:tc>
      <w:tc>
        <w:tcPr>
          <w:tcW w:w="1304" w:type="dxa"/>
          <w:vAlign w:val="center"/>
        </w:tcPr>
        <w:p w14:paraId="41D84CA6" w14:textId="77777777" w:rsidR="00BD0548" w:rsidRPr="007F5A23" w:rsidRDefault="00BD0548" w:rsidP="00A84868">
          <w:pPr>
            <w:pStyle w:val="a7"/>
            <w:jc w:val="center"/>
          </w:pPr>
          <w:r w:rsidRPr="007F5A23">
            <w:t xml:space="preserve">№ </w:t>
          </w:r>
          <w:proofErr w:type="spellStart"/>
          <w:r w:rsidRPr="007F5A23">
            <w:t>докум</w:t>
          </w:r>
          <w:proofErr w:type="spellEnd"/>
        </w:p>
      </w:tc>
      <w:tc>
        <w:tcPr>
          <w:tcW w:w="851" w:type="dxa"/>
          <w:vAlign w:val="center"/>
        </w:tcPr>
        <w:p w14:paraId="2201497C" w14:textId="77777777" w:rsidR="00BD0548" w:rsidRPr="007F5A23" w:rsidRDefault="00BD0548" w:rsidP="00A84868">
          <w:pPr>
            <w:pStyle w:val="a7"/>
            <w:jc w:val="center"/>
          </w:pPr>
          <w:r w:rsidRPr="007F5A23">
            <w:t>Подп.</w:t>
          </w:r>
        </w:p>
      </w:tc>
      <w:tc>
        <w:tcPr>
          <w:tcW w:w="567" w:type="dxa"/>
          <w:vAlign w:val="center"/>
        </w:tcPr>
        <w:p w14:paraId="266CD0F9" w14:textId="77777777" w:rsidR="00BD0548" w:rsidRPr="007F5A23" w:rsidRDefault="00BD0548" w:rsidP="00A84868">
          <w:pPr>
            <w:pStyle w:val="a7"/>
            <w:jc w:val="center"/>
          </w:pPr>
          <w:r w:rsidRPr="007F5A23">
            <w:t>Дата</w:t>
          </w:r>
        </w:p>
      </w:tc>
      <w:tc>
        <w:tcPr>
          <w:tcW w:w="6237" w:type="dxa"/>
          <w:vMerge/>
        </w:tcPr>
        <w:p w14:paraId="37999967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  <w:tc>
        <w:tcPr>
          <w:tcW w:w="567" w:type="dxa"/>
          <w:vMerge/>
        </w:tcPr>
        <w:p w14:paraId="1A9EE00F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</w:tr>
  </w:tbl>
  <w:p w14:paraId="4B2DAFE3" w14:textId="77777777" w:rsidR="00BD0548" w:rsidRPr="00E46084" w:rsidRDefault="00BD0548" w:rsidP="00E4608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56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7"/>
      <w:gridCol w:w="550"/>
      <w:gridCol w:w="1262"/>
      <w:gridCol w:w="824"/>
      <w:gridCol w:w="550"/>
      <w:gridCol w:w="6026"/>
      <w:gridCol w:w="557"/>
    </w:tblGrid>
    <w:tr w:rsidR="00BD0548" w:rsidRPr="007F5A23" w14:paraId="2F60F471" w14:textId="77777777" w:rsidTr="00BE2F6D">
      <w:trPr>
        <w:cantSplit/>
        <w:trHeight w:val="284"/>
      </w:trPr>
      <w:tc>
        <w:tcPr>
          <w:tcW w:w="387" w:type="dxa"/>
        </w:tcPr>
        <w:p w14:paraId="786E6134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550" w:type="dxa"/>
        </w:tcPr>
        <w:p w14:paraId="3D93F80F" w14:textId="77777777" w:rsidR="00BD0548" w:rsidRPr="007F5A23" w:rsidRDefault="00BD0548" w:rsidP="00D60DC2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1262" w:type="dxa"/>
        </w:tcPr>
        <w:p w14:paraId="70A02E23" w14:textId="77777777" w:rsidR="00BD0548" w:rsidRPr="007F5A23" w:rsidRDefault="00BD0548" w:rsidP="00D60DC2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824" w:type="dxa"/>
        </w:tcPr>
        <w:p w14:paraId="4C16FAFC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550" w:type="dxa"/>
        </w:tcPr>
        <w:p w14:paraId="28A78292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6026" w:type="dxa"/>
          <w:vMerge w:val="restart"/>
          <w:vAlign w:val="center"/>
        </w:tcPr>
        <w:p w14:paraId="3D48D988" w14:textId="696F19BC" w:rsidR="00BD0548" w:rsidRPr="007F5A23" w:rsidRDefault="00BD0548" w:rsidP="006C5774">
          <w:pPr>
            <w:pStyle w:val="a7"/>
            <w:jc w:val="center"/>
            <w:rPr>
              <w:i/>
              <w:sz w:val="22"/>
            </w:rPr>
          </w:pPr>
          <w:r w:rsidRPr="00343024">
            <w:rPr>
              <w:sz w:val="32"/>
              <w:szCs w:val="32"/>
            </w:rPr>
            <w:t xml:space="preserve">09.02.07 </w:t>
          </w:r>
          <w:r>
            <w:rPr>
              <w:sz w:val="32"/>
              <w:szCs w:val="32"/>
            </w:rPr>
            <w:t>И 8</w:t>
          </w:r>
          <w:r w:rsidR="00BA4127">
            <w:rPr>
              <w:sz w:val="32"/>
              <w:szCs w:val="32"/>
            </w:rPr>
            <w:t>734</w:t>
          </w:r>
          <w:r>
            <w:rPr>
              <w:sz w:val="32"/>
              <w:szCs w:val="32"/>
            </w:rPr>
            <w:t xml:space="preserve"> 202</w:t>
          </w:r>
          <w:r w:rsidR="00BA4127">
            <w:rPr>
              <w:sz w:val="32"/>
              <w:szCs w:val="32"/>
            </w:rPr>
            <w:t>5</w:t>
          </w:r>
          <w:r w:rsidRPr="00343024">
            <w:rPr>
              <w:sz w:val="32"/>
              <w:szCs w:val="32"/>
            </w:rPr>
            <w:t xml:space="preserve"> ДР</w:t>
          </w:r>
          <w:r>
            <w:rPr>
              <w:sz w:val="32"/>
              <w:szCs w:val="32"/>
            </w:rPr>
            <w:t>-</w:t>
          </w:r>
          <w:r w:rsidRPr="00343024">
            <w:rPr>
              <w:sz w:val="32"/>
              <w:szCs w:val="32"/>
            </w:rPr>
            <w:t>ПЗ</w:t>
          </w:r>
        </w:p>
      </w:tc>
      <w:tc>
        <w:tcPr>
          <w:tcW w:w="557" w:type="dxa"/>
          <w:vAlign w:val="center"/>
        </w:tcPr>
        <w:p w14:paraId="2ECDFC9E" w14:textId="77777777" w:rsidR="00BD0548" w:rsidRPr="007F5A23" w:rsidRDefault="00BD0548" w:rsidP="00D60DC2">
          <w:pPr>
            <w:pStyle w:val="a7"/>
            <w:jc w:val="center"/>
          </w:pPr>
          <w:r w:rsidRPr="007F5A23">
            <w:t xml:space="preserve">Лист </w:t>
          </w:r>
        </w:p>
      </w:tc>
    </w:tr>
    <w:tr w:rsidR="00BD0548" w:rsidRPr="007F5A23" w14:paraId="3BBAFA45" w14:textId="77777777" w:rsidTr="00BE2F6D">
      <w:trPr>
        <w:cantSplit/>
        <w:trHeight w:val="284"/>
      </w:trPr>
      <w:tc>
        <w:tcPr>
          <w:tcW w:w="387" w:type="dxa"/>
        </w:tcPr>
        <w:p w14:paraId="358E71FC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550" w:type="dxa"/>
        </w:tcPr>
        <w:p w14:paraId="34B7AFB5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1262" w:type="dxa"/>
        </w:tcPr>
        <w:p w14:paraId="05DC8075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824" w:type="dxa"/>
        </w:tcPr>
        <w:p w14:paraId="7738C9D7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550" w:type="dxa"/>
        </w:tcPr>
        <w:p w14:paraId="58A425EE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6026" w:type="dxa"/>
          <w:vMerge/>
        </w:tcPr>
        <w:p w14:paraId="2C4FF9CC" w14:textId="77777777" w:rsidR="00BD0548" w:rsidRPr="007F5A23" w:rsidRDefault="00BD0548" w:rsidP="00D60DC2">
          <w:pPr>
            <w:pStyle w:val="a7"/>
            <w:rPr>
              <w:i/>
              <w:sz w:val="22"/>
            </w:rPr>
          </w:pPr>
        </w:p>
      </w:tc>
      <w:tc>
        <w:tcPr>
          <w:tcW w:w="557" w:type="dxa"/>
          <w:vMerge w:val="restart"/>
          <w:vAlign w:val="center"/>
        </w:tcPr>
        <w:p w14:paraId="132ED4E3" w14:textId="0257C79A" w:rsidR="00BD0548" w:rsidRDefault="00BD0548" w:rsidP="007E44AA">
          <w:pPr>
            <w:pStyle w:val="a7"/>
            <w:jc w:val="center"/>
            <w:rPr>
              <w:iCs/>
              <w:sz w:val="28"/>
              <w:szCs w:val="28"/>
            </w:rPr>
          </w:pPr>
          <w:r w:rsidRPr="007F5A23">
            <w:rPr>
              <w:iCs/>
              <w:sz w:val="28"/>
              <w:szCs w:val="28"/>
            </w:rPr>
            <w:fldChar w:fldCharType="begin"/>
          </w:r>
          <w:r w:rsidRPr="007F5A23">
            <w:rPr>
              <w:iCs/>
              <w:sz w:val="28"/>
              <w:szCs w:val="28"/>
            </w:rPr>
            <w:instrText>PAGE   \* MERGEFORMAT</w:instrText>
          </w:r>
          <w:r w:rsidRPr="007F5A23">
            <w:rPr>
              <w:iCs/>
              <w:sz w:val="28"/>
              <w:szCs w:val="28"/>
            </w:rPr>
            <w:fldChar w:fldCharType="separate"/>
          </w:r>
          <w:r>
            <w:rPr>
              <w:iCs/>
              <w:noProof/>
              <w:sz w:val="28"/>
              <w:szCs w:val="28"/>
            </w:rPr>
            <w:t>25</w:t>
          </w:r>
          <w:r w:rsidRPr="007F5A23">
            <w:rPr>
              <w:iCs/>
              <w:sz w:val="28"/>
              <w:szCs w:val="28"/>
            </w:rPr>
            <w:fldChar w:fldCharType="end"/>
          </w:r>
        </w:p>
        <w:p w14:paraId="06A9D0C6" w14:textId="77777777" w:rsidR="00BD0548" w:rsidRPr="007F5A23" w:rsidRDefault="00BD0548" w:rsidP="00BE2F6D">
          <w:pPr>
            <w:pStyle w:val="a7"/>
            <w:rPr>
              <w:iCs/>
              <w:sz w:val="28"/>
              <w:szCs w:val="28"/>
            </w:rPr>
          </w:pPr>
        </w:p>
      </w:tc>
    </w:tr>
    <w:tr w:rsidR="00BD0548" w:rsidRPr="007F5A23" w14:paraId="58613D84" w14:textId="77777777" w:rsidTr="00BE2F6D">
      <w:trPr>
        <w:cantSplit/>
        <w:trHeight w:val="284"/>
      </w:trPr>
      <w:tc>
        <w:tcPr>
          <w:tcW w:w="387" w:type="dxa"/>
        </w:tcPr>
        <w:p w14:paraId="0F2007B4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550" w:type="dxa"/>
        </w:tcPr>
        <w:p w14:paraId="5AD447AD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1262" w:type="dxa"/>
        </w:tcPr>
        <w:p w14:paraId="1CCE9609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824" w:type="dxa"/>
        </w:tcPr>
        <w:p w14:paraId="3C5E971C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550" w:type="dxa"/>
        </w:tcPr>
        <w:p w14:paraId="13D7DDB9" w14:textId="77777777" w:rsidR="00BD0548" w:rsidRPr="007F5A23" w:rsidRDefault="00BD0548" w:rsidP="00D60DC2">
          <w:pPr>
            <w:pStyle w:val="a7"/>
            <w:rPr>
              <w:sz w:val="24"/>
              <w:szCs w:val="24"/>
            </w:rPr>
          </w:pPr>
        </w:p>
      </w:tc>
      <w:tc>
        <w:tcPr>
          <w:tcW w:w="6026" w:type="dxa"/>
          <w:vMerge/>
        </w:tcPr>
        <w:p w14:paraId="5B61BFCC" w14:textId="77777777" w:rsidR="00BD0548" w:rsidRPr="007F5A23" w:rsidRDefault="00BD0548" w:rsidP="00D60DC2">
          <w:pPr>
            <w:pStyle w:val="a7"/>
            <w:rPr>
              <w:i/>
              <w:sz w:val="22"/>
            </w:rPr>
          </w:pPr>
        </w:p>
      </w:tc>
      <w:tc>
        <w:tcPr>
          <w:tcW w:w="557" w:type="dxa"/>
          <w:vMerge/>
          <w:vAlign w:val="center"/>
        </w:tcPr>
        <w:p w14:paraId="5007DAC9" w14:textId="77777777" w:rsidR="00BD0548" w:rsidRPr="007F5A23" w:rsidRDefault="00BD0548" w:rsidP="007E44AA">
          <w:pPr>
            <w:pStyle w:val="a7"/>
            <w:jc w:val="center"/>
            <w:rPr>
              <w:iCs/>
              <w:sz w:val="28"/>
              <w:szCs w:val="28"/>
            </w:rPr>
          </w:pPr>
        </w:p>
      </w:tc>
    </w:tr>
    <w:tr w:rsidR="00BD0548" w:rsidRPr="007F5A23" w14:paraId="42CB93C2" w14:textId="77777777" w:rsidTr="00BE2F6D">
      <w:trPr>
        <w:cantSplit/>
        <w:trHeight w:val="284"/>
      </w:trPr>
      <w:tc>
        <w:tcPr>
          <w:tcW w:w="387" w:type="dxa"/>
          <w:vAlign w:val="center"/>
        </w:tcPr>
        <w:p w14:paraId="2581CB65" w14:textId="7C267911" w:rsidR="00BD0548" w:rsidRPr="007F5A23" w:rsidRDefault="00BD0548" w:rsidP="00D60DC2">
          <w:pPr>
            <w:pStyle w:val="a7"/>
            <w:jc w:val="center"/>
          </w:pPr>
        </w:p>
      </w:tc>
      <w:tc>
        <w:tcPr>
          <w:tcW w:w="550" w:type="dxa"/>
          <w:vAlign w:val="center"/>
        </w:tcPr>
        <w:p w14:paraId="7F649E61" w14:textId="129BBBE4" w:rsidR="00BD0548" w:rsidRPr="007F5A23" w:rsidRDefault="00BD0548" w:rsidP="00D60DC2">
          <w:pPr>
            <w:pStyle w:val="a7"/>
            <w:jc w:val="center"/>
          </w:pPr>
        </w:p>
      </w:tc>
      <w:tc>
        <w:tcPr>
          <w:tcW w:w="1262" w:type="dxa"/>
          <w:vAlign w:val="center"/>
        </w:tcPr>
        <w:p w14:paraId="521CF463" w14:textId="279107CC" w:rsidR="00BD0548" w:rsidRPr="007F5A23" w:rsidRDefault="00BD0548" w:rsidP="00D60DC2">
          <w:pPr>
            <w:pStyle w:val="a7"/>
            <w:jc w:val="center"/>
          </w:pPr>
        </w:p>
      </w:tc>
      <w:tc>
        <w:tcPr>
          <w:tcW w:w="824" w:type="dxa"/>
          <w:vAlign w:val="center"/>
        </w:tcPr>
        <w:p w14:paraId="3BD84B43" w14:textId="27A61FFD" w:rsidR="00BD0548" w:rsidRPr="007F5A23" w:rsidRDefault="00BD0548" w:rsidP="00D60DC2">
          <w:pPr>
            <w:pStyle w:val="a7"/>
            <w:jc w:val="center"/>
          </w:pPr>
        </w:p>
      </w:tc>
      <w:tc>
        <w:tcPr>
          <w:tcW w:w="550" w:type="dxa"/>
          <w:vAlign w:val="center"/>
        </w:tcPr>
        <w:p w14:paraId="73CC2640" w14:textId="103630B0" w:rsidR="00BD0548" w:rsidRPr="007F5A23" w:rsidRDefault="00BD0548" w:rsidP="00D60DC2">
          <w:pPr>
            <w:pStyle w:val="a7"/>
            <w:jc w:val="center"/>
          </w:pPr>
        </w:p>
      </w:tc>
      <w:tc>
        <w:tcPr>
          <w:tcW w:w="6026" w:type="dxa"/>
          <w:vMerge/>
        </w:tcPr>
        <w:p w14:paraId="79E44814" w14:textId="77777777" w:rsidR="00BD0548" w:rsidRPr="007F5A23" w:rsidRDefault="00BD0548" w:rsidP="00D60DC2">
          <w:pPr>
            <w:pStyle w:val="a7"/>
            <w:rPr>
              <w:i/>
              <w:sz w:val="22"/>
            </w:rPr>
          </w:pPr>
        </w:p>
      </w:tc>
      <w:tc>
        <w:tcPr>
          <w:tcW w:w="557" w:type="dxa"/>
          <w:vMerge/>
        </w:tcPr>
        <w:p w14:paraId="45AE1795" w14:textId="77777777" w:rsidR="00BD0548" w:rsidRPr="007F5A23" w:rsidRDefault="00BD0548" w:rsidP="00D60DC2">
          <w:pPr>
            <w:pStyle w:val="a7"/>
            <w:rPr>
              <w:i/>
              <w:sz w:val="22"/>
            </w:rPr>
          </w:pPr>
        </w:p>
      </w:tc>
    </w:tr>
  </w:tbl>
  <w:p w14:paraId="16F05125" w14:textId="77777777" w:rsidR="00BD0548" w:rsidRPr="007F5A23" w:rsidRDefault="00BD0548" w:rsidP="00D60D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56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9"/>
      <w:gridCol w:w="554"/>
      <w:gridCol w:w="1468"/>
      <w:gridCol w:w="638"/>
      <w:gridCol w:w="555"/>
      <w:gridCol w:w="3874"/>
      <w:gridCol w:w="283"/>
      <w:gridCol w:w="279"/>
      <w:gridCol w:w="283"/>
      <w:gridCol w:w="569"/>
      <w:gridCol w:w="438"/>
      <w:gridCol w:w="826"/>
    </w:tblGrid>
    <w:tr w:rsidR="00BD0548" w14:paraId="1364E41F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67DC5A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2140E4E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675851F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80FEB6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0B836C1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6194B28" w14:textId="65D9470C" w:rsidR="00BD0548" w:rsidRPr="007A3B76" w:rsidRDefault="00BD0548" w:rsidP="008D5C4E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  <w:r>
            <w:rPr>
              <w:rFonts w:ascii="ISOCPEUR" w:hAnsi="ISOCPEUR"/>
              <w:sz w:val="32"/>
              <w:szCs w:val="32"/>
            </w:rPr>
            <w:t xml:space="preserve">09.02.07 </w:t>
          </w:r>
          <w:r>
            <w:rPr>
              <w:rFonts w:ascii="ISOCPEUR" w:hAnsi="ISOCPEUR"/>
              <w:sz w:val="32"/>
              <w:szCs w:val="32"/>
              <w:lang w:val="en-US"/>
            </w:rPr>
            <w:t>C</w:t>
          </w:r>
          <w:r>
            <w:rPr>
              <w:rFonts w:ascii="ISOCPEUR" w:hAnsi="ISOCPEUR"/>
              <w:sz w:val="32"/>
              <w:szCs w:val="32"/>
            </w:rPr>
            <w:t xml:space="preserve"> 2024</w:t>
          </w:r>
          <w:r w:rsidRPr="007A3B76">
            <w:rPr>
              <w:rFonts w:ascii="ISOCPEUR" w:hAnsi="ISOCPEUR"/>
              <w:sz w:val="32"/>
              <w:szCs w:val="32"/>
            </w:rPr>
            <w:t xml:space="preserve"> ДР-</w:t>
          </w:r>
          <w:r>
            <w:rPr>
              <w:rFonts w:ascii="ISOCPEUR" w:hAnsi="ISOCPEUR"/>
              <w:sz w:val="32"/>
              <w:szCs w:val="32"/>
            </w:rPr>
            <w:t>ГЧ</w:t>
          </w:r>
          <w:r w:rsidRPr="007A3B76">
            <w:rPr>
              <w:rFonts w:ascii="ISOCPEUR" w:hAnsi="ISOCPEUR"/>
              <w:sz w:val="32"/>
              <w:szCs w:val="32"/>
            </w:rPr>
            <w:t xml:space="preserve"> </w:t>
          </w:r>
        </w:p>
      </w:tc>
    </w:tr>
    <w:tr w:rsidR="00BD0548" w14:paraId="7C152189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9041A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9331C40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8CF9DC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FE42BDC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F7397F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0991706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2541B6DA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B4753C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02715E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FC3CC3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57DFBC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D30B1B1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01DE0B1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627E28D7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51086C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60FB2B2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347432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FE8565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F44DDEF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1B69CCB" w14:textId="77777777" w:rsidR="00BD0548" w:rsidRDefault="00BD0548" w:rsidP="00B00FCF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>
            <w:rPr>
              <w:rFonts w:ascii="ISOCPEUR" w:hAnsi="ISOCPEUR"/>
              <w:sz w:val="28"/>
              <w:szCs w:val="28"/>
            </w:rPr>
            <w:t xml:space="preserve">Осуществление секционной </w:t>
          </w:r>
        </w:p>
        <w:p w14:paraId="2002F89C" w14:textId="02C1D936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24"/>
            </w:rPr>
          </w:pPr>
          <w:r>
            <w:rPr>
              <w:rFonts w:ascii="ISOCPEUR" w:hAnsi="ISOCPEUR"/>
              <w:sz w:val="28"/>
              <w:szCs w:val="28"/>
            </w:rPr>
            <w:t>деятельности в школе</w:t>
          </w:r>
        </w:p>
      </w:tc>
      <w:tc>
        <w:tcPr>
          <w:tcW w:w="845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D0849E5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Лит</w:t>
          </w:r>
        </w:p>
      </w:tc>
      <w:tc>
        <w:tcPr>
          <w:tcW w:w="1007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07AC23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Масса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B637B4D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Масштаб</w:t>
          </w:r>
        </w:p>
      </w:tc>
    </w:tr>
    <w:tr w:rsidR="00BD0548" w14:paraId="1EA9502A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F1A14A" w14:textId="77777777" w:rsidR="00BD0548" w:rsidRPr="00A1078C" w:rsidRDefault="00BD0548" w:rsidP="00B00FCF">
          <w:pPr>
            <w:pStyle w:val="a7"/>
            <w:ind w:right="-14"/>
            <w:jc w:val="center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и</w:t>
          </w:r>
          <w:r>
            <w:rPr>
              <w:rFonts w:ascii="ISOCPEUR" w:hAnsi="ISOCPEUR"/>
            </w:rPr>
            <w:t>зм</w:t>
          </w:r>
          <w:proofErr w:type="spellEnd"/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C55DE9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Лист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B09F2B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№ докум.</w:t>
          </w: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4D70146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Подп.</w:t>
          </w: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758AD4C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Дата</w:t>
          </w: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FFD38C4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0779038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7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E48617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AF900B6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1007" w:type="dxa"/>
          <w:gridSpan w:val="2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9D3695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826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43E4B2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</w:tr>
    <w:tr w:rsidR="00BD0548" w14:paraId="2E461537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752A61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Руков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E7C440" w14:textId="77777777" w:rsidR="00BD0548" w:rsidRPr="00A1078C" w:rsidRDefault="00BD0548" w:rsidP="001451DD">
          <w:pPr>
            <w:pStyle w:val="a7"/>
            <w:rPr>
              <w:rFonts w:ascii="ISOCPEUR" w:hAnsi="ISOCPEUR"/>
              <w:sz w:val="16"/>
              <w:szCs w:val="16"/>
            </w:rPr>
          </w:pPr>
          <w:r>
            <w:rPr>
              <w:rFonts w:ascii="ISOCPEUR" w:hAnsi="ISOCPEUR"/>
              <w:bCs/>
              <w:szCs w:val="16"/>
            </w:rPr>
            <w:t>Кащенко М.А.</w:t>
          </w: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B608C24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1ED0017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C296957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i/>
              <w:sz w:val="28"/>
              <w:szCs w:val="2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BBB1987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CF319A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AEA775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D5AE40E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2EBE1E7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4558F4C5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A89E99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Реценз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D9263A" w14:textId="77777777" w:rsidR="00BD0548" w:rsidRPr="00A1078C" w:rsidRDefault="00BD0548" w:rsidP="00B00FCF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19C6652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0E3D2B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4D6B3E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6181472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4D53AF9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4428F7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8E462A7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CA948C1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05FA60AE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B30F8C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Дипл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0682980" w14:textId="77777777" w:rsidR="00BD0548" w:rsidRPr="00A1078C" w:rsidRDefault="00BD0548" w:rsidP="00B00FCF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70D03D1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9585917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D5EC456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1414" w:type="dxa"/>
          <w:gridSpan w:val="4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79EF02F" w14:textId="77777777" w:rsidR="00BD0548" w:rsidRPr="00EE0226" w:rsidRDefault="00BD0548" w:rsidP="00B00FCF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 45</w:t>
          </w:r>
        </w:p>
      </w:tc>
      <w:tc>
        <w:tcPr>
          <w:tcW w:w="1264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77105DA" w14:textId="77777777" w:rsidR="00BD0548" w:rsidRPr="00EE0226" w:rsidRDefault="00BD0548" w:rsidP="00B00FCF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Листов</w:t>
          </w:r>
        </w:p>
      </w:tc>
    </w:tr>
    <w:tr w:rsidR="00BD0548" w14:paraId="36D8C598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15B9693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proofErr w:type="gramStart"/>
          <w:r w:rsidRPr="00A1078C">
            <w:rPr>
              <w:rFonts w:ascii="ISOCPEUR" w:hAnsi="ISOCPEUR"/>
            </w:rPr>
            <w:t>Н.контр</w:t>
          </w:r>
          <w:proofErr w:type="spellEnd"/>
          <w:proofErr w:type="gram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1AC7B6A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Хрулева</w:t>
          </w:r>
          <w:proofErr w:type="spellEnd"/>
          <w:r w:rsidRPr="00A1078C">
            <w:rPr>
              <w:rFonts w:ascii="ISOCPEUR" w:hAnsi="ISOCPEUR"/>
            </w:rPr>
            <w:t xml:space="preserve"> Е.В.</w:t>
          </w: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1076EA5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52C8151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769BDF2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EA8A542" w14:textId="77777777" w:rsidR="00BD0548" w:rsidRPr="00347D02" w:rsidRDefault="00BD0548" w:rsidP="00B00FCF">
          <w:pPr>
            <w:pStyle w:val="a7"/>
            <w:jc w:val="center"/>
            <w:rPr>
              <w:rFonts w:ascii="ISOCPEUR" w:hAnsi="ISOCPEUR"/>
              <w:i/>
              <w:sz w:val="22"/>
            </w:rPr>
          </w:pPr>
          <w:r w:rsidRPr="007A3B76">
            <w:rPr>
              <w:rFonts w:ascii="ISOCPEUR" w:hAnsi="ISOCPEUR"/>
              <w:sz w:val="32"/>
              <w:szCs w:val="32"/>
            </w:rPr>
            <w:t>ХЛК</w:t>
          </w:r>
          <w:r>
            <w:rPr>
              <w:rFonts w:ascii="ISOCPEUR" w:hAnsi="ISOCPEUR"/>
              <w:sz w:val="32"/>
              <w:szCs w:val="32"/>
            </w:rPr>
            <w:t xml:space="preserve"> 641</w:t>
          </w:r>
        </w:p>
      </w:tc>
    </w:tr>
    <w:tr w:rsidR="00BD0548" w14:paraId="2A0CC611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5213249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592DABB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DDE2B52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F30DE80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D4BC21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41F97C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</w:tr>
    <w:tr w:rsidR="00BD0548" w14:paraId="617314A1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717409C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216709E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1EB5656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C5BDB2A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F39D65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EE9FBF1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</w:tr>
  </w:tbl>
  <w:p w14:paraId="16EB5AA7" w14:textId="77777777" w:rsidR="00BD0548" w:rsidRPr="00E46084" w:rsidRDefault="00BD0548" w:rsidP="00E46084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49" w:type="dxa"/>
      <w:tblInd w:w="4655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9"/>
      <w:gridCol w:w="554"/>
      <w:gridCol w:w="1274"/>
      <w:gridCol w:w="832"/>
      <w:gridCol w:w="555"/>
      <w:gridCol w:w="3874"/>
      <w:gridCol w:w="283"/>
      <w:gridCol w:w="279"/>
      <w:gridCol w:w="283"/>
      <w:gridCol w:w="569"/>
      <w:gridCol w:w="438"/>
      <w:gridCol w:w="1019"/>
    </w:tblGrid>
    <w:tr w:rsidR="00BD0548" w14:paraId="3237B584" w14:textId="77777777" w:rsidTr="009704D2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30DB7F" w14:textId="77777777" w:rsidR="00BD0548" w:rsidRPr="00A1078C" w:rsidRDefault="00BD0548" w:rsidP="009704D2">
          <w:pPr>
            <w:pStyle w:val="a7"/>
            <w:rPr>
              <w:rFonts w:ascii="ISOCPEUR" w:hAnsi="ISOCPEUR"/>
              <w:i/>
            </w:rPr>
          </w:pPr>
          <w:r>
            <w:rPr>
              <w:rFonts w:ascii="ISOCPEUR" w:hAnsi="ISOCPEUR"/>
              <w:i/>
            </w:rPr>
            <w:ptab w:relativeTo="indent" w:alignment="right" w:leader="none"/>
          </w:r>
          <w:r>
            <w:rPr>
              <w:rFonts w:ascii="ISOCPEUR" w:hAnsi="ISOCPEUR"/>
              <w:i/>
            </w:rPr>
            <w:ptab w:relativeTo="margin" w:alignment="right" w:leader="none"/>
          </w:r>
          <w:r>
            <w:rPr>
              <w:rFonts w:ascii="ISOCPEUR" w:hAnsi="ISOCPEUR"/>
              <w:i/>
            </w:rPr>
            <w:ptab w:relativeTo="indent" w:alignment="right" w:leader="none"/>
          </w: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F617FE3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A73FEE9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F06E325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644EC9D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745" w:type="dxa"/>
          <w:gridSpan w:val="7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</w:tcPr>
        <w:p w14:paraId="4D362BB6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  <w:r w:rsidRPr="007A3B76">
            <w:rPr>
              <w:rFonts w:ascii="ISOCPEUR" w:hAnsi="ISOCPEUR"/>
              <w:sz w:val="32"/>
              <w:szCs w:val="32"/>
            </w:rPr>
            <w:t>09.02.07 П 2022 ДР-</w:t>
          </w:r>
          <w:r>
            <w:rPr>
              <w:rFonts w:ascii="ISOCPEUR" w:hAnsi="ISOCPEUR"/>
              <w:sz w:val="32"/>
              <w:szCs w:val="32"/>
            </w:rPr>
            <w:t>ГЧ</w:t>
          </w:r>
          <w:r w:rsidRPr="007A3B76">
            <w:rPr>
              <w:rFonts w:ascii="ISOCPEUR" w:hAnsi="ISOCPEUR"/>
              <w:sz w:val="32"/>
              <w:szCs w:val="32"/>
            </w:rPr>
            <w:t xml:space="preserve"> </w:t>
          </w:r>
        </w:p>
      </w:tc>
    </w:tr>
    <w:tr w:rsidR="00BD0548" w14:paraId="72395631" w14:textId="77777777" w:rsidTr="009704D2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E3B5EF9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6B73E03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ED2E4D7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BA1C73A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64BB9C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745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</w:tcPr>
        <w:p w14:paraId="3B7E2AB6" w14:textId="77777777" w:rsidR="00BD0548" w:rsidRPr="007A3B76" w:rsidRDefault="00BD0548" w:rsidP="007A3B76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6529077B" w14:textId="77777777" w:rsidTr="009704D2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AC79FB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FD0667B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8F83D6D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6592FAE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86D8B7" w14:textId="77777777" w:rsidR="00BD0548" w:rsidRPr="00A1078C" w:rsidRDefault="00BD0548" w:rsidP="007A3B76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745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</w:tcPr>
        <w:p w14:paraId="1E34A84B" w14:textId="77777777" w:rsidR="00BD0548" w:rsidRPr="007A3B76" w:rsidRDefault="00BD0548" w:rsidP="007A3B76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6C03C1C5" w14:textId="77777777" w:rsidTr="009704D2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210E966" w14:textId="77777777" w:rsidR="00BD0548" w:rsidRPr="00A1078C" w:rsidRDefault="00BD0548" w:rsidP="009704D2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DD6E797" w14:textId="77777777" w:rsidR="00BD0548" w:rsidRPr="00A1078C" w:rsidRDefault="00BD0548" w:rsidP="009704D2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87F5750" w14:textId="77777777" w:rsidR="00BD0548" w:rsidRPr="00A1078C" w:rsidRDefault="00BD0548" w:rsidP="009704D2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845482B" w14:textId="77777777" w:rsidR="00BD0548" w:rsidRPr="00A1078C" w:rsidRDefault="00BD0548" w:rsidP="009704D2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4EE64A0" w14:textId="77777777" w:rsidR="00BD0548" w:rsidRPr="00A1078C" w:rsidRDefault="00BD0548" w:rsidP="009704D2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8972125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24"/>
            </w:rPr>
          </w:pPr>
          <w:r w:rsidRPr="007A3B76">
            <w:rPr>
              <w:rFonts w:ascii="ISOCPEUR" w:hAnsi="ISOCPEUR"/>
              <w:sz w:val="28"/>
              <w:szCs w:val="28"/>
            </w:rPr>
            <w:t>Учет труда и заработной платы</w:t>
          </w:r>
        </w:p>
      </w:tc>
      <w:tc>
        <w:tcPr>
          <w:tcW w:w="845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8DF6C2C" w14:textId="77777777" w:rsidR="00BD0548" w:rsidRPr="00A1078C" w:rsidRDefault="00BD0548" w:rsidP="009704D2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Лит</w:t>
          </w:r>
        </w:p>
      </w:tc>
      <w:tc>
        <w:tcPr>
          <w:tcW w:w="1007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E45A4C2" w14:textId="77777777" w:rsidR="00BD0548" w:rsidRPr="00A1078C" w:rsidRDefault="00BD0548" w:rsidP="009704D2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Масса</w:t>
          </w:r>
        </w:p>
      </w:tc>
      <w:tc>
        <w:tcPr>
          <w:tcW w:w="101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</w:tcPr>
        <w:p w14:paraId="60CE78F9" w14:textId="77777777" w:rsidR="00BD0548" w:rsidRPr="00A1078C" w:rsidRDefault="00BD0548" w:rsidP="009704D2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Масштаб</w:t>
          </w:r>
        </w:p>
      </w:tc>
    </w:tr>
    <w:tr w:rsidR="00BD0548" w14:paraId="1F379F50" w14:textId="77777777" w:rsidTr="009704D2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72D902F" w14:textId="77777777" w:rsidR="00BD0548" w:rsidRPr="00A1078C" w:rsidRDefault="00BD0548" w:rsidP="009704D2">
          <w:pPr>
            <w:pStyle w:val="a7"/>
            <w:ind w:right="-14"/>
            <w:jc w:val="center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и</w:t>
          </w:r>
          <w:r>
            <w:rPr>
              <w:rFonts w:ascii="ISOCPEUR" w:hAnsi="ISOCPEUR"/>
            </w:rPr>
            <w:t>зм</w:t>
          </w:r>
          <w:proofErr w:type="spellEnd"/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A015162" w14:textId="77777777" w:rsidR="00BD0548" w:rsidRPr="00A1078C" w:rsidRDefault="00BD0548" w:rsidP="009704D2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Лист</w:t>
          </w: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F9C1588" w14:textId="77777777" w:rsidR="00BD0548" w:rsidRPr="00A1078C" w:rsidRDefault="00BD0548" w:rsidP="009704D2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№ докум.</w:t>
          </w: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1F3090E" w14:textId="77777777" w:rsidR="00BD0548" w:rsidRPr="00A1078C" w:rsidRDefault="00BD0548" w:rsidP="009704D2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Подп.</w:t>
          </w: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3AF214D" w14:textId="77777777" w:rsidR="00BD0548" w:rsidRPr="00A1078C" w:rsidRDefault="00BD0548" w:rsidP="009704D2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Дата</w:t>
          </w: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09D37D3" w14:textId="77777777" w:rsidR="00BD0548" w:rsidRPr="007A3B76" w:rsidRDefault="00BD0548" w:rsidP="009704D2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A7383F9" w14:textId="77777777" w:rsidR="00BD0548" w:rsidRPr="007A3B76" w:rsidRDefault="00BD0548" w:rsidP="009704D2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7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9ADE12" w14:textId="77777777" w:rsidR="00BD0548" w:rsidRPr="007A3B76" w:rsidRDefault="00BD0548" w:rsidP="009704D2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46209E" w14:textId="77777777" w:rsidR="00BD0548" w:rsidRPr="007A3B76" w:rsidRDefault="00BD0548" w:rsidP="009704D2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1007" w:type="dxa"/>
          <w:gridSpan w:val="2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95E4390" w14:textId="77777777" w:rsidR="00BD0548" w:rsidRPr="007A3B76" w:rsidRDefault="00BD0548" w:rsidP="009704D2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101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</w:tcPr>
        <w:p w14:paraId="2052B006" w14:textId="77777777" w:rsidR="00BD0548" w:rsidRPr="007A3B76" w:rsidRDefault="00BD0548" w:rsidP="009704D2">
          <w:pPr>
            <w:pStyle w:val="a7"/>
            <w:rPr>
              <w:rFonts w:ascii="ISOCPEUR" w:hAnsi="ISOCPEUR"/>
              <w:sz w:val="22"/>
            </w:rPr>
          </w:pPr>
        </w:p>
      </w:tc>
    </w:tr>
    <w:tr w:rsidR="00BD0548" w14:paraId="6051D47C" w14:textId="77777777" w:rsidTr="009704D2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E77E54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Руков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2E6342E" w14:textId="77777777" w:rsidR="00BD0548" w:rsidRPr="00A1078C" w:rsidRDefault="00BD0548" w:rsidP="009704D2">
          <w:pPr>
            <w:pStyle w:val="a7"/>
            <w:rPr>
              <w:rFonts w:ascii="ISOCPEUR" w:hAnsi="ISOCPEUR"/>
              <w:sz w:val="16"/>
              <w:szCs w:val="16"/>
            </w:rPr>
          </w:pPr>
          <w:r>
            <w:rPr>
              <w:rFonts w:ascii="ISOCPEUR" w:hAnsi="ISOCPEUR"/>
              <w:bCs/>
              <w:sz w:val="16"/>
              <w:szCs w:val="16"/>
            </w:rPr>
            <w:t>Кащенко М.А</w:t>
          </w:r>
          <w:r w:rsidRPr="00A1078C">
            <w:rPr>
              <w:rFonts w:ascii="ISOCPEUR" w:hAnsi="ISOCPEUR"/>
              <w:bCs/>
              <w:sz w:val="16"/>
              <w:szCs w:val="16"/>
            </w:rPr>
            <w:t>.</w:t>
          </w: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46CB67B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9A16A7F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07F4D80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i/>
              <w:sz w:val="28"/>
              <w:szCs w:val="2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ECCE64B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5AB86F8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658E28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0B5D3F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1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</w:tcPr>
        <w:p w14:paraId="160531BD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16F86203" w14:textId="77777777" w:rsidTr="009704D2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E51750F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Реценз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6049C63" w14:textId="77777777" w:rsidR="00BD0548" w:rsidRPr="00A1078C" w:rsidRDefault="00BD0548" w:rsidP="009704D2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F056F0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443E7E9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24D4BA" w14:textId="77777777" w:rsidR="00BD0548" w:rsidRPr="00347D02" w:rsidRDefault="00BD0548" w:rsidP="009704D2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019971" w14:textId="77777777" w:rsidR="00BD0548" w:rsidRPr="007A3B76" w:rsidRDefault="00BD0548" w:rsidP="009704D2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46874E4" w14:textId="77777777" w:rsidR="00BD0548" w:rsidRPr="007A3B76" w:rsidRDefault="00BD0548" w:rsidP="009704D2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6593DCB" w14:textId="77777777" w:rsidR="00BD0548" w:rsidRPr="007A3B76" w:rsidRDefault="00BD0548" w:rsidP="009704D2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8A49567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1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</w:tcPr>
        <w:p w14:paraId="2D043F2D" w14:textId="77777777" w:rsidR="00BD0548" w:rsidRPr="007A3B76" w:rsidRDefault="00BD0548" w:rsidP="009704D2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32032FEB" w14:textId="77777777" w:rsidTr="009704D2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D4DD90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Дипл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E44BA4C" w14:textId="77777777" w:rsidR="00BD0548" w:rsidRPr="00A1078C" w:rsidRDefault="00BD0548" w:rsidP="009704D2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DABDF68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5A684E8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456FE2" w14:textId="77777777" w:rsidR="00BD0548" w:rsidRPr="00347D02" w:rsidRDefault="00BD0548" w:rsidP="009704D2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1414" w:type="dxa"/>
          <w:gridSpan w:val="4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2E1DC0A" w14:textId="77777777" w:rsidR="00BD0548" w:rsidRPr="00EE0226" w:rsidRDefault="00BD0548" w:rsidP="009704D2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</w:t>
          </w:r>
        </w:p>
      </w:tc>
      <w:tc>
        <w:tcPr>
          <w:tcW w:w="1457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nil"/>
          </w:tcBorders>
          <w:vAlign w:val="center"/>
        </w:tcPr>
        <w:p w14:paraId="2DC3222F" w14:textId="77777777" w:rsidR="00BD0548" w:rsidRPr="00EE0226" w:rsidRDefault="00BD0548" w:rsidP="009704D2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Листов</w:t>
          </w:r>
        </w:p>
      </w:tc>
    </w:tr>
    <w:tr w:rsidR="00BD0548" w14:paraId="7ECE12A6" w14:textId="77777777" w:rsidTr="009704D2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F520F91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  <w:proofErr w:type="spellStart"/>
          <w:proofErr w:type="gramStart"/>
          <w:r w:rsidRPr="00A1078C">
            <w:rPr>
              <w:rFonts w:ascii="ISOCPEUR" w:hAnsi="ISOCPEUR"/>
            </w:rPr>
            <w:t>Н.контр</w:t>
          </w:r>
          <w:proofErr w:type="spellEnd"/>
          <w:proofErr w:type="gramEnd"/>
          <w:r w:rsidRPr="00A1078C">
            <w:rPr>
              <w:rFonts w:ascii="ISOCPEUR" w:hAnsi="ISOCPEUR"/>
            </w:rPr>
            <w:t>.</w:t>
          </w: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A2C10EB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Хрулева</w:t>
          </w:r>
          <w:proofErr w:type="spellEnd"/>
          <w:r w:rsidRPr="00A1078C">
            <w:rPr>
              <w:rFonts w:ascii="ISOCPEUR" w:hAnsi="ISOCPEUR"/>
            </w:rPr>
            <w:t xml:space="preserve"> Е.В.</w:t>
          </w: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791E46F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2F540BA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14:paraId="25C10793" w14:textId="77777777" w:rsidR="00BD0548" w:rsidRPr="00FB696E" w:rsidRDefault="00BD0548" w:rsidP="009704D2">
          <w:pPr>
            <w:pStyle w:val="a7"/>
            <w:jc w:val="center"/>
            <w:rPr>
              <w:rFonts w:ascii="ISOCPEUR" w:hAnsi="ISOCPEUR"/>
              <w:sz w:val="22"/>
            </w:rPr>
          </w:pPr>
          <w:r>
            <w:rPr>
              <w:rFonts w:ascii="ISOCPEUR" w:hAnsi="ISOCPEUR"/>
              <w:sz w:val="22"/>
            </w:rPr>
            <w:t xml:space="preserve">Контекстная </w:t>
          </w:r>
          <w:r w:rsidRPr="00FB696E">
            <w:rPr>
              <w:rFonts w:ascii="ISOCPEUR" w:hAnsi="ISOCPEUR"/>
              <w:sz w:val="22"/>
            </w:rPr>
            <w:t>диаграмма</w:t>
          </w:r>
        </w:p>
      </w:tc>
      <w:tc>
        <w:tcPr>
          <w:tcW w:w="2871" w:type="dxa"/>
          <w:gridSpan w:val="6"/>
          <w:vMerge w:val="restart"/>
          <w:tcBorders>
            <w:top w:val="single" w:sz="18" w:space="0" w:color="auto"/>
            <w:left w:val="single" w:sz="18" w:space="0" w:color="auto"/>
            <w:bottom w:val="nil"/>
            <w:right w:val="nil"/>
          </w:tcBorders>
          <w:vAlign w:val="center"/>
        </w:tcPr>
        <w:p w14:paraId="794C4A5F" w14:textId="77777777" w:rsidR="00BD0548" w:rsidRPr="00347D02" w:rsidRDefault="00BD0548" w:rsidP="009704D2">
          <w:pPr>
            <w:pStyle w:val="a7"/>
            <w:jc w:val="center"/>
            <w:rPr>
              <w:rFonts w:ascii="ISOCPEUR" w:hAnsi="ISOCPEUR"/>
              <w:i/>
              <w:sz w:val="22"/>
            </w:rPr>
          </w:pPr>
          <w:r w:rsidRPr="007A3B76">
            <w:rPr>
              <w:rFonts w:ascii="ISOCPEUR" w:hAnsi="ISOCPEUR"/>
              <w:sz w:val="32"/>
              <w:szCs w:val="32"/>
            </w:rPr>
            <w:t>ХЛК</w:t>
          </w:r>
          <w:r>
            <w:rPr>
              <w:rFonts w:ascii="ISOCPEUR" w:hAnsi="ISOCPEUR"/>
              <w:sz w:val="32"/>
              <w:szCs w:val="32"/>
            </w:rPr>
            <w:t xml:space="preserve"> 641</w:t>
          </w:r>
        </w:p>
      </w:tc>
    </w:tr>
    <w:tr w:rsidR="00BD0548" w14:paraId="10872E05" w14:textId="77777777" w:rsidTr="009704D2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AE5920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59DECFA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699102F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90E9AFD" w14:textId="77777777" w:rsidR="00BD0548" w:rsidRPr="00A1078C" w:rsidRDefault="00BD0548" w:rsidP="009704D2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</w:tcPr>
        <w:p w14:paraId="005CB36E" w14:textId="77777777" w:rsidR="00BD0548" w:rsidRPr="00347D02" w:rsidRDefault="00BD0548" w:rsidP="009704D2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71" w:type="dxa"/>
          <w:gridSpan w:val="6"/>
          <w:vMerge/>
          <w:tcBorders>
            <w:top w:val="single" w:sz="18" w:space="0" w:color="auto"/>
            <w:left w:val="single" w:sz="18" w:space="0" w:color="auto"/>
            <w:bottom w:val="nil"/>
            <w:right w:val="nil"/>
          </w:tcBorders>
        </w:tcPr>
        <w:p w14:paraId="7F5C3C6D" w14:textId="77777777" w:rsidR="00BD0548" w:rsidRPr="00347D02" w:rsidRDefault="00BD0548" w:rsidP="009704D2">
          <w:pPr>
            <w:pStyle w:val="a7"/>
            <w:rPr>
              <w:rFonts w:ascii="ISOCPEUR" w:hAnsi="ISOCPEUR"/>
              <w:i/>
              <w:sz w:val="22"/>
            </w:rPr>
          </w:pPr>
        </w:p>
      </w:tc>
    </w:tr>
    <w:tr w:rsidR="00BD0548" w14:paraId="4038AA88" w14:textId="77777777" w:rsidTr="009704D2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</w:tcPr>
        <w:p w14:paraId="2CFD2074" w14:textId="77777777" w:rsidR="00BD0548" w:rsidRPr="007A3B76" w:rsidRDefault="00BD0548" w:rsidP="009704D2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127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</w:tcPr>
        <w:p w14:paraId="05D2C32F" w14:textId="77777777" w:rsidR="00BD0548" w:rsidRPr="007A3B76" w:rsidRDefault="00BD0548" w:rsidP="009704D2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832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</w:tcPr>
        <w:p w14:paraId="019688AB" w14:textId="77777777" w:rsidR="00BD0548" w:rsidRPr="007A3B76" w:rsidRDefault="00BD0548" w:rsidP="009704D2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</w:tcPr>
        <w:p w14:paraId="0705AA24" w14:textId="77777777" w:rsidR="00BD0548" w:rsidRPr="007A3B76" w:rsidRDefault="00BD0548" w:rsidP="009704D2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</w:tcPr>
        <w:p w14:paraId="7F5CEC62" w14:textId="77777777" w:rsidR="00BD0548" w:rsidRPr="00347D02" w:rsidRDefault="00BD0548" w:rsidP="009704D2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71" w:type="dxa"/>
          <w:gridSpan w:val="6"/>
          <w:vMerge/>
          <w:tcBorders>
            <w:top w:val="single" w:sz="18" w:space="0" w:color="auto"/>
            <w:left w:val="single" w:sz="18" w:space="0" w:color="auto"/>
            <w:bottom w:val="nil"/>
            <w:right w:val="nil"/>
          </w:tcBorders>
        </w:tcPr>
        <w:p w14:paraId="2AE577FB" w14:textId="77777777" w:rsidR="00BD0548" w:rsidRPr="00347D02" w:rsidRDefault="00BD0548" w:rsidP="009704D2">
          <w:pPr>
            <w:pStyle w:val="a7"/>
            <w:rPr>
              <w:rFonts w:ascii="ISOCPEUR" w:hAnsi="ISOCPEUR"/>
              <w:i/>
              <w:sz w:val="22"/>
            </w:rPr>
          </w:pPr>
        </w:p>
      </w:tc>
    </w:tr>
  </w:tbl>
  <w:p w14:paraId="58F2EEC8" w14:textId="77777777" w:rsidR="00BD0548" w:rsidRDefault="00BD0548">
    <w:pPr>
      <w:pStyle w:val="a7"/>
      <w:rPr>
        <w:sz w:val="2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56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9"/>
      <w:gridCol w:w="554"/>
      <w:gridCol w:w="1326"/>
      <w:gridCol w:w="780"/>
      <w:gridCol w:w="555"/>
      <w:gridCol w:w="3874"/>
      <w:gridCol w:w="283"/>
      <w:gridCol w:w="279"/>
      <w:gridCol w:w="283"/>
      <w:gridCol w:w="569"/>
      <w:gridCol w:w="438"/>
      <w:gridCol w:w="826"/>
    </w:tblGrid>
    <w:tr w:rsidR="00BD0548" w14:paraId="3266F211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B801171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B29EEB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B709EB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043B6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4671596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1B4066A" w14:textId="2C591915" w:rsidR="00BD0548" w:rsidRPr="007A3B76" w:rsidRDefault="00BD0548" w:rsidP="008D5C4E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  <w:r>
            <w:rPr>
              <w:rFonts w:ascii="ISOCPEUR" w:hAnsi="ISOCPEUR"/>
              <w:sz w:val="32"/>
              <w:szCs w:val="32"/>
            </w:rPr>
            <w:t xml:space="preserve">09.02.07 </w:t>
          </w:r>
          <w:r>
            <w:rPr>
              <w:rFonts w:ascii="ISOCPEUR" w:hAnsi="ISOCPEUR"/>
              <w:sz w:val="32"/>
              <w:szCs w:val="32"/>
              <w:lang w:val="en-US"/>
            </w:rPr>
            <w:t>C</w:t>
          </w:r>
          <w:r>
            <w:rPr>
              <w:rFonts w:ascii="ISOCPEUR" w:hAnsi="ISOCPEUR"/>
              <w:sz w:val="32"/>
              <w:szCs w:val="32"/>
            </w:rPr>
            <w:t xml:space="preserve"> 2024</w:t>
          </w:r>
          <w:r w:rsidRPr="007A3B76">
            <w:rPr>
              <w:rFonts w:ascii="ISOCPEUR" w:hAnsi="ISOCPEUR"/>
              <w:sz w:val="32"/>
              <w:szCs w:val="32"/>
            </w:rPr>
            <w:t xml:space="preserve"> ДР-</w:t>
          </w:r>
          <w:r>
            <w:rPr>
              <w:rFonts w:ascii="ISOCPEUR" w:hAnsi="ISOCPEUR"/>
              <w:sz w:val="32"/>
              <w:szCs w:val="32"/>
            </w:rPr>
            <w:t>ГЧ</w:t>
          </w:r>
          <w:r w:rsidRPr="007A3B76">
            <w:rPr>
              <w:rFonts w:ascii="ISOCPEUR" w:hAnsi="ISOCPEUR"/>
              <w:sz w:val="32"/>
              <w:szCs w:val="32"/>
            </w:rPr>
            <w:t xml:space="preserve"> </w:t>
          </w:r>
        </w:p>
      </w:tc>
    </w:tr>
    <w:tr w:rsidR="00BD0548" w14:paraId="5F8170C9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613CAF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61DC7D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549C3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FA175E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D5F30C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7DE8AD8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5F499BD1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3D0B39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885DF1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CCB3F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2134E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F6FC1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431384C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46A0ADAC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5EB837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1EF3DF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97EA01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9D018F2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F59FB8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B2E865C" w14:textId="77777777" w:rsidR="00BD0548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>
            <w:rPr>
              <w:rFonts w:ascii="ISOCPEUR" w:hAnsi="ISOCPEUR"/>
              <w:sz w:val="28"/>
              <w:szCs w:val="28"/>
            </w:rPr>
            <w:t xml:space="preserve">Осуществление секционной </w:t>
          </w:r>
        </w:p>
        <w:p w14:paraId="6A12DD9A" w14:textId="71829F84" w:rsidR="00BD0548" w:rsidRPr="007A3B76" w:rsidRDefault="00BD0548" w:rsidP="00BE2F6D">
          <w:pPr>
            <w:pStyle w:val="a7"/>
            <w:jc w:val="center"/>
            <w:rPr>
              <w:rFonts w:ascii="ISOCPEUR" w:hAnsi="ISOCPEUR"/>
              <w:sz w:val="24"/>
            </w:rPr>
          </w:pPr>
          <w:r>
            <w:rPr>
              <w:rFonts w:ascii="ISOCPEUR" w:hAnsi="ISOCPEUR"/>
              <w:sz w:val="28"/>
              <w:szCs w:val="28"/>
            </w:rPr>
            <w:t>деятельности в школе</w:t>
          </w:r>
        </w:p>
      </w:tc>
      <w:tc>
        <w:tcPr>
          <w:tcW w:w="845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0CC5773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Лит</w:t>
          </w:r>
        </w:p>
      </w:tc>
      <w:tc>
        <w:tcPr>
          <w:tcW w:w="1007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A43D64E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Масса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7814E2B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Масштаб</w:t>
          </w:r>
        </w:p>
      </w:tc>
    </w:tr>
    <w:tr w:rsidR="00BD0548" w14:paraId="1D015949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D338876" w14:textId="77777777" w:rsidR="00BD0548" w:rsidRPr="00A1078C" w:rsidRDefault="00BD0548" w:rsidP="00B00FCF">
          <w:pPr>
            <w:pStyle w:val="a7"/>
            <w:ind w:right="-14"/>
            <w:jc w:val="center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и</w:t>
          </w:r>
          <w:r>
            <w:rPr>
              <w:rFonts w:ascii="ISOCPEUR" w:hAnsi="ISOCPEUR"/>
            </w:rPr>
            <w:t>зм</w:t>
          </w:r>
          <w:proofErr w:type="spellEnd"/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D06DCB3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Лист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B4DA3F4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№ докум.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97BB2F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Подп.</w:t>
          </w: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3F4B127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Дата</w:t>
          </w: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D3CC5AF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F78C454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7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10D116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B321B86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1007" w:type="dxa"/>
          <w:gridSpan w:val="2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C56B80D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826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5DF926D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</w:tr>
    <w:tr w:rsidR="00BD0548" w14:paraId="73570094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CAF865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Руков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A82158" w14:textId="77777777" w:rsidR="00BD0548" w:rsidRPr="00A1078C" w:rsidRDefault="00BD0548" w:rsidP="001451DD">
          <w:pPr>
            <w:pStyle w:val="a7"/>
            <w:rPr>
              <w:rFonts w:ascii="ISOCPEUR" w:hAnsi="ISOCPEUR"/>
              <w:sz w:val="16"/>
              <w:szCs w:val="16"/>
            </w:rPr>
          </w:pPr>
          <w:r>
            <w:rPr>
              <w:rFonts w:ascii="ISOCPEUR" w:hAnsi="ISOCPEUR"/>
              <w:bCs/>
              <w:szCs w:val="16"/>
            </w:rPr>
            <w:t>Кащенко М.А.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1400F6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75CEF6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99174EE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i/>
              <w:sz w:val="28"/>
              <w:szCs w:val="2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3FA5D3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C987E9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E6FE404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8B3649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8AE5747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7274711D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BBE1A09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Реценз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6F9B73D" w14:textId="77777777" w:rsidR="00BD0548" w:rsidRPr="00A1078C" w:rsidRDefault="00BD0548" w:rsidP="00B00FCF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4F7959F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33D559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48C6FFB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B0AFF3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75AC6DC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8BA7A2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AAD727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D0CE32F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296C6848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8246D3A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Дипл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7F487A" w14:textId="77777777" w:rsidR="00BD0548" w:rsidRPr="00A1078C" w:rsidRDefault="00BD0548" w:rsidP="00B00FCF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0C3448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D3E7E55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18143FE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1414" w:type="dxa"/>
          <w:gridSpan w:val="4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71A3B31" w14:textId="77777777" w:rsidR="00BD0548" w:rsidRPr="00EE0226" w:rsidRDefault="00BD0548" w:rsidP="00B00FCF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 46</w:t>
          </w:r>
        </w:p>
      </w:tc>
      <w:tc>
        <w:tcPr>
          <w:tcW w:w="1264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45DB16C" w14:textId="77777777" w:rsidR="00BD0548" w:rsidRPr="00EE0226" w:rsidRDefault="00BD0548" w:rsidP="00B00FCF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Листов</w:t>
          </w:r>
        </w:p>
      </w:tc>
    </w:tr>
    <w:tr w:rsidR="00BD0548" w14:paraId="02C43E48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EE96926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proofErr w:type="gramStart"/>
          <w:r w:rsidRPr="00A1078C">
            <w:rPr>
              <w:rFonts w:ascii="ISOCPEUR" w:hAnsi="ISOCPEUR"/>
            </w:rPr>
            <w:t>Н.контр</w:t>
          </w:r>
          <w:proofErr w:type="spellEnd"/>
          <w:proofErr w:type="gram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B73AC3A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Хрулева</w:t>
          </w:r>
          <w:proofErr w:type="spellEnd"/>
          <w:r w:rsidRPr="00A1078C">
            <w:rPr>
              <w:rFonts w:ascii="ISOCPEUR" w:hAnsi="ISOCPEUR"/>
            </w:rPr>
            <w:t xml:space="preserve"> Е.В.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FA2E33E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6F4A7E0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2D91ADC" w14:textId="77777777" w:rsidR="00BD0548" w:rsidRPr="00BE2F6D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 w:rsidRPr="00BE2F6D">
            <w:rPr>
              <w:rFonts w:ascii="ISOCPEUR" w:hAnsi="ISOCPEUR"/>
              <w:sz w:val="28"/>
              <w:szCs w:val="28"/>
            </w:rPr>
            <w:t>Функциональная диаграмма</w:t>
          </w:r>
        </w:p>
      </w:tc>
      <w:tc>
        <w:tcPr>
          <w:tcW w:w="2678" w:type="dxa"/>
          <w:gridSpan w:val="6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DE845A2" w14:textId="77777777" w:rsidR="00BD0548" w:rsidRPr="00347D02" w:rsidRDefault="00BD0548" w:rsidP="00B00FCF">
          <w:pPr>
            <w:pStyle w:val="a7"/>
            <w:jc w:val="center"/>
            <w:rPr>
              <w:rFonts w:ascii="ISOCPEUR" w:hAnsi="ISOCPEUR"/>
              <w:i/>
              <w:sz w:val="22"/>
            </w:rPr>
          </w:pPr>
          <w:r w:rsidRPr="007A3B76">
            <w:rPr>
              <w:rFonts w:ascii="ISOCPEUR" w:hAnsi="ISOCPEUR"/>
              <w:sz w:val="32"/>
              <w:szCs w:val="32"/>
            </w:rPr>
            <w:t>ХЛК</w:t>
          </w:r>
          <w:r>
            <w:rPr>
              <w:rFonts w:ascii="ISOCPEUR" w:hAnsi="ISOCPEUR"/>
              <w:sz w:val="32"/>
              <w:szCs w:val="32"/>
            </w:rPr>
            <w:t xml:space="preserve"> 641</w:t>
          </w:r>
        </w:p>
      </w:tc>
    </w:tr>
    <w:tr w:rsidR="00BD0548" w14:paraId="011E6173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D960F52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0D69B5A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129F05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96B35B1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F7ADF5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8D93DA3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</w:tr>
    <w:tr w:rsidR="00BD0548" w14:paraId="2EB5AAE5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58D1F72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1FC0167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BCE991B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FD45C5C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E80041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F5EB0E9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</w:tr>
  </w:tbl>
  <w:p w14:paraId="0A69DB47" w14:textId="77777777" w:rsidR="00BD0548" w:rsidRPr="00E46084" w:rsidRDefault="00BD0548" w:rsidP="00E46084">
    <w:pPr>
      <w:pStyle w:val="a7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56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9"/>
      <w:gridCol w:w="554"/>
      <w:gridCol w:w="1326"/>
      <w:gridCol w:w="780"/>
      <w:gridCol w:w="555"/>
      <w:gridCol w:w="3874"/>
      <w:gridCol w:w="283"/>
      <w:gridCol w:w="279"/>
      <w:gridCol w:w="283"/>
      <w:gridCol w:w="569"/>
      <w:gridCol w:w="438"/>
      <w:gridCol w:w="826"/>
    </w:tblGrid>
    <w:tr w:rsidR="00BD0548" w14:paraId="34BF44FD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C68812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B5EDCB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145A7C8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4254BB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B9892A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FCFDF89" w14:textId="1BCE8406" w:rsidR="00BD0548" w:rsidRPr="007A3B76" w:rsidRDefault="00BD0548" w:rsidP="008D5C4E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  <w:r>
            <w:rPr>
              <w:rFonts w:ascii="ISOCPEUR" w:hAnsi="ISOCPEUR"/>
              <w:sz w:val="32"/>
              <w:szCs w:val="32"/>
            </w:rPr>
            <w:t xml:space="preserve">09.02.07 </w:t>
          </w:r>
          <w:r>
            <w:rPr>
              <w:rFonts w:ascii="ISOCPEUR" w:hAnsi="ISOCPEUR"/>
              <w:sz w:val="32"/>
              <w:szCs w:val="32"/>
              <w:lang w:val="en-US"/>
            </w:rPr>
            <w:t>C</w:t>
          </w:r>
          <w:r>
            <w:rPr>
              <w:rFonts w:ascii="ISOCPEUR" w:hAnsi="ISOCPEUR"/>
              <w:sz w:val="32"/>
              <w:szCs w:val="32"/>
            </w:rPr>
            <w:t xml:space="preserve"> 2024</w:t>
          </w:r>
          <w:r w:rsidRPr="007A3B76">
            <w:rPr>
              <w:rFonts w:ascii="ISOCPEUR" w:hAnsi="ISOCPEUR"/>
              <w:sz w:val="32"/>
              <w:szCs w:val="32"/>
            </w:rPr>
            <w:t xml:space="preserve"> ДР-</w:t>
          </w:r>
          <w:r>
            <w:rPr>
              <w:rFonts w:ascii="ISOCPEUR" w:hAnsi="ISOCPEUR"/>
              <w:sz w:val="32"/>
              <w:szCs w:val="32"/>
            </w:rPr>
            <w:t>ГЧ</w:t>
          </w:r>
          <w:r w:rsidRPr="007A3B76">
            <w:rPr>
              <w:rFonts w:ascii="ISOCPEUR" w:hAnsi="ISOCPEUR"/>
              <w:sz w:val="32"/>
              <w:szCs w:val="32"/>
            </w:rPr>
            <w:t xml:space="preserve"> </w:t>
          </w:r>
        </w:p>
      </w:tc>
    </w:tr>
    <w:tr w:rsidR="00BD0548" w14:paraId="4BD884A7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C67CEC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1B3297F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14BDD1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66D3057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5E45EE8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519DA4E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7F364847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65DBD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B0043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D9EEA3B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48CA61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2CC6CDE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7793013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573A4D45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7FDAFB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400AD8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90D9517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91D8207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1204E2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CAE9C2E" w14:textId="77777777" w:rsidR="00BD0548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>
            <w:rPr>
              <w:rFonts w:ascii="ISOCPEUR" w:hAnsi="ISOCPEUR"/>
              <w:sz w:val="28"/>
              <w:szCs w:val="28"/>
            </w:rPr>
            <w:t xml:space="preserve">Осуществление секционной </w:t>
          </w:r>
        </w:p>
        <w:p w14:paraId="0A5230BD" w14:textId="7F2F17BD" w:rsidR="00BD0548" w:rsidRPr="007A3B76" w:rsidRDefault="00BD0548" w:rsidP="00BE2F6D">
          <w:pPr>
            <w:pStyle w:val="a7"/>
            <w:jc w:val="center"/>
            <w:rPr>
              <w:rFonts w:ascii="ISOCPEUR" w:hAnsi="ISOCPEUR"/>
              <w:sz w:val="24"/>
            </w:rPr>
          </w:pPr>
          <w:r>
            <w:rPr>
              <w:rFonts w:ascii="ISOCPEUR" w:hAnsi="ISOCPEUR"/>
              <w:sz w:val="28"/>
              <w:szCs w:val="28"/>
            </w:rPr>
            <w:t>деятельности в школе</w:t>
          </w:r>
        </w:p>
      </w:tc>
      <w:tc>
        <w:tcPr>
          <w:tcW w:w="845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248606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Лит</w:t>
          </w:r>
        </w:p>
      </w:tc>
      <w:tc>
        <w:tcPr>
          <w:tcW w:w="1007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A3652F9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Масса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119D62E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Масштаб</w:t>
          </w:r>
        </w:p>
      </w:tc>
    </w:tr>
    <w:tr w:rsidR="00BD0548" w14:paraId="4B6D8B8D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2B3307F" w14:textId="77777777" w:rsidR="00BD0548" w:rsidRPr="00A1078C" w:rsidRDefault="00BD0548" w:rsidP="00B00FCF">
          <w:pPr>
            <w:pStyle w:val="a7"/>
            <w:ind w:right="-14"/>
            <w:jc w:val="center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и</w:t>
          </w:r>
          <w:r>
            <w:rPr>
              <w:rFonts w:ascii="ISOCPEUR" w:hAnsi="ISOCPEUR"/>
            </w:rPr>
            <w:t>зм</w:t>
          </w:r>
          <w:proofErr w:type="spellEnd"/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F587B09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Лист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74EEB2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№ докум.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F6081F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Подп.</w:t>
          </w: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9A23E7D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Дата</w:t>
          </w: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442836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1C78D17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7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F7C6D4B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79AA17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1007" w:type="dxa"/>
          <w:gridSpan w:val="2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D7F1803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826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FC8F50C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</w:tr>
    <w:tr w:rsidR="00BD0548" w14:paraId="6ACC4FB2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48F70EC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Руков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DEBD943" w14:textId="77777777" w:rsidR="00BD0548" w:rsidRPr="00A1078C" w:rsidRDefault="00BD0548" w:rsidP="001451DD">
          <w:pPr>
            <w:pStyle w:val="a7"/>
            <w:rPr>
              <w:rFonts w:ascii="ISOCPEUR" w:hAnsi="ISOCPEUR"/>
              <w:sz w:val="16"/>
              <w:szCs w:val="16"/>
            </w:rPr>
          </w:pPr>
          <w:r>
            <w:rPr>
              <w:rFonts w:ascii="ISOCPEUR" w:hAnsi="ISOCPEUR"/>
              <w:bCs/>
              <w:szCs w:val="16"/>
            </w:rPr>
            <w:t>Кащенко М.А.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BFABCC6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D28E52E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4ECC2E4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i/>
              <w:sz w:val="28"/>
              <w:szCs w:val="2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9FD92F9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FFC34E5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9861840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85D07AC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FC22B5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04831E9F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B1A469E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Реценз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13E50D" w14:textId="77777777" w:rsidR="00BD0548" w:rsidRPr="00A1078C" w:rsidRDefault="00BD0548" w:rsidP="001451DD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4712C4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A7CA8A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511C1BD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422C94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B4F718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7781895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553BCD6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88013C5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11792543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53A7A20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Дипл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F6BF897" w14:textId="77777777" w:rsidR="00BD0548" w:rsidRPr="00A1078C" w:rsidRDefault="00BD0548" w:rsidP="001451DD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C2C7FF7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235E8AB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2BBBF8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1414" w:type="dxa"/>
          <w:gridSpan w:val="4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DD6D662" w14:textId="77777777" w:rsidR="00BD0548" w:rsidRPr="00EE0226" w:rsidRDefault="00BD0548" w:rsidP="001451DD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 47</w:t>
          </w:r>
        </w:p>
      </w:tc>
      <w:tc>
        <w:tcPr>
          <w:tcW w:w="1264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5EB5DC4" w14:textId="77777777" w:rsidR="00BD0548" w:rsidRPr="00EE0226" w:rsidRDefault="00BD0548" w:rsidP="001451DD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Листов</w:t>
          </w:r>
        </w:p>
      </w:tc>
    </w:tr>
    <w:tr w:rsidR="00BD0548" w14:paraId="1AF3E278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F9734E2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proofErr w:type="gramStart"/>
          <w:r w:rsidRPr="00A1078C">
            <w:rPr>
              <w:rFonts w:ascii="ISOCPEUR" w:hAnsi="ISOCPEUR"/>
            </w:rPr>
            <w:t>Н.контр</w:t>
          </w:r>
          <w:proofErr w:type="spellEnd"/>
          <w:proofErr w:type="gram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6D4AF20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Хрулева</w:t>
          </w:r>
          <w:proofErr w:type="spellEnd"/>
          <w:r w:rsidRPr="00A1078C">
            <w:rPr>
              <w:rFonts w:ascii="ISOCPEUR" w:hAnsi="ISOCPEUR"/>
            </w:rPr>
            <w:t xml:space="preserve"> Е.В.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84F1D30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1FADFB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AD573FD" w14:textId="77777777" w:rsidR="00BD0548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 w:rsidRPr="00BE2F6D">
            <w:rPr>
              <w:rFonts w:ascii="ISOCPEUR" w:hAnsi="ISOCPEUR"/>
              <w:sz w:val="28"/>
              <w:szCs w:val="28"/>
            </w:rPr>
            <w:t xml:space="preserve">Диаграмма вариантов </w:t>
          </w:r>
        </w:p>
        <w:p w14:paraId="70622D41" w14:textId="46CE13AB" w:rsidR="00BD0548" w:rsidRPr="00BE2F6D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 w:rsidRPr="00BE2F6D">
            <w:rPr>
              <w:rFonts w:ascii="ISOCPEUR" w:hAnsi="ISOCPEUR"/>
              <w:sz w:val="28"/>
              <w:szCs w:val="28"/>
            </w:rPr>
            <w:t>использования</w:t>
          </w:r>
        </w:p>
      </w:tc>
      <w:tc>
        <w:tcPr>
          <w:tcW w:w="2678" w:type="dxa"/>
          <w:gridSpan w:val="6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16F03DD" w14:textId="77777777" w:rsidR="00BD0548" w:rsidRPr="00347D02" w:rsidRDefault="00BD0548" w:rsidP="001451DD">
          <w:pPr>
            <w:pStyle w:val="a7"/>
            <w:jc w:val="center"/>
            <w:rPr>
              <w:rFonts w:ascii="ISOCPEUR" w:hAnsi="ISOCPEUR"/>
              <w:i/>
              <w:sz w:val="22"/>
            </w:rPr>
          </w:pPr>
          <w:r w:rsidRPr="007A3B76">
            <w:rPr>
              <w:rFonts w:ascii="ISOCPEUR" w:hAnsi="ISOCPEUR"/>
              <w:sz w:val="32"/>
              <w:szCs w:val="32"/>
            </w:rPr>
            <w:t>ХЛК</w:t>
          </w:r>
          <w:r>
            <w:rPr>
              <w:rFonts w:ascii="ISOCPEUR" w:hAnsi="ISOCPEUR"/>
              <w:sz w:val="32"/>
              <w:szCs w:val="32"/>
            </w:rPr>
            <w:t xml:space="preserve"> 641</w:t>
          </w:r>
        </w:p>
      </w:tc>
    </w:tr>
    <w:tr w:rsidR="00BD0548" w14:paraId="77CF8AC4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943DD61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9091AA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4310A86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86D9E14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565895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B911496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</w:tr>
    <w:tr w:rsidR="00BD0548" w14:paraId="426BBE93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00B7DF5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3EC0A7B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15AC882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2CAE310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C75D3BA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F484429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</w:tr>
  </w:tbl>
  <w:p w14:paraId="3A7AD39C" w14:textId="77777777" w:rsidR="00BD0548" w:rsidRPr="00E46084" w:rsidRDefault="00BD0548" w:rsidP="00E46084">
    <w:pPr>
      <w:pStyle w:val="a7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56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9"/>
      <w:gridCol w:w="554"/>
      <w:gridCol w:w="1326"/>
      <w:gridCol w:w="780"/>
      <w:gridCol w:w="555"/>
      <w:gridCol w:w="3874"/>
      <w:gridCol w:w="283"/>
      <w:gridCol w:w="279"/>
      <w:gridCol w:w="283"/>
      <w:gridCol w:w="569"/>
      <w:gridCol w:w="438"/>
      <w:gridCol w:w="826"/>
    </w:tblGrid>
    <w:tr w:rsidR="00BD0548" w14:paraId="5FED5362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E3E833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F3C1AB0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FD89FA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47117EB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AF54D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E564DA3" w14:textId="335D5CE7" w:rsidR="00BD0548" w:rsidRPr="007A3B76" w:rsidRDefault="00BD0548" w:rsidP="008D5C4E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  <w:r>
            <w:rPr>
              <w:rFonts w:ascii="ISOCPEUR" w:hAnsi="ISOCPEUR"/>
              <w:sz w:val="32"/>
              <w:szCs w:val="32"/>
            </w:rPr>
            <w:t xml:space="preserve">09.02.07 </w:t>
          </w:r>
          <w:r>
            <w:rPr>
              <w:rFonts w:ascii="ISOCPEUR" w:hAnsi="ISOCPEUR"/>
              <w:sz w:val="32"/>
              <w:szCs w:val="32"/>
              <w:lang w:val="en-US"/>
            </w:rPr>
            <w:t>C</w:t>
          </w:r>
          <w:r>
            <w:rPr>
              <w:rFonts w:ascii="ISOCPEUR" w:hAnsi="ISOCPEUR"/>
              <w:sz w:val="32"/>
              <w:szCs w:val="32"/>
            </w:rPr>
            <w:t xml:space="preserve"> 2024</w:t>
          </w:r>
          <w:r w:rsidRPr="007A3B76">
            <w:rPr>
              <w:rFonts w:ascii="ISOCPEUR" w:hAnsi="ISOCPEUR"/>
              <w:sz w:val="32"/>
              <w:szCs w:val="32"/>
            </w:rPr>
            <w:t xml:space="preserve"> ДР-</w:t>
          </w:r>
          <w:r>
            <w:rPr>
              <w:rFonts w:ascii="ISOCPEUR" w:hAnsi="ISOCPEUR"/>
              <w:sz w:val="32"/>
              <w:szCs w:val="32"/>
            </w:rPr>
            <w:t>ГЧ</w:t>
          </w:r>
          <w:r w:rsidRPr="007A3B76">
            <w:rPr>
              <w:rFonts w:ascii="ISOCPEUR" w:hAnsi="ISOCPEUR"/>
              <w:sz w:val="32"/>
              <w:szCs w:val="32"/>
            </w:rPr>
            <w:t xml:space="preserve"> </w:t>
          </w:r>
        </w:p>
      </w:tc>
    </w:tr>
    <w:tr w:rsidR="00BD0548" w14:paraId="186AE319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EA4C96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2CEE5A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64D4030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A4495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59E0ED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BABC9D6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3B6E4E8C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96ED1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411FE8B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5EF20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773CEC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690FC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08F7AFF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7779013D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1C8166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40FE9BF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187220C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320226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18932D7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212F025" w14:textId="77777777" w:rsidR="00BD0548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>
            <w:rPr>
              <w:rFonts w:ascii="ISOCPEUR" w:hAnsi="ISOCPEUR"/>
              <w:sz w:val="28"/>
              <w:szCs w:val="28"/>
            </w:rPr>
            <w:t xml:space="preserve">Осуществление секционной </w:t>
          </w:r>
        </w:p>
        <w:p w14:paraId="27701D13" w14:textId="1F2BE593" w:rsidR="00BD0548" w:rsidRPr="007A3B76" w:rsidRDefault="00BD0548" w:rsidP="00BE2F6D">
          <w:pPr>
            <w:pStyle w:val="a7"/>
            <w:jc w:val="center"/>
            <w:rPr>
              <w:rFonts w:ascii="ISOCPEUR" w:hAnsi="ISOCPEUR"/>
              <w:sz w:val="24"/>
            </w:rPr>
          </w:pPr>
          <w:r>
            <w:rPr>
              <w:rFonts w:ascii="ISOCPEUR" w:hAnsi="ISOCPEUR"/>
              <w:sz w:val="28"/>
              <w:szCs w:val="28"/>
            </w:rPr>
            <w:t>деятельности в школе</w:t>
          </w:r>
        </w:p>
      </w:tc>
      <w:tc>
        <w:tcPr>
          <w:tcW w:w="845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1839DF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Лит</w:t>
          </w:r>
        </w:p>
      </w:tc>
      <w:tc>
        <w:tcPr>
          <w:tcW w:w="1007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70DCEE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Масса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BD863CA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Масштаб</w:t>
          </w:r>
        </w:p>
      </w:tc>
    </w:tr>
    <w:tr w:rsidR="00BD0548" w14:paraId="6853846E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8317E96" w14:textId="77777777" w:rsidR="00BD0548" w:rsidRPr="00A1078C" w:rsidRDefault="00BD0548" w:rsidP="00B00FCF">
          <w:pPr>
            <w:pStyle w:val="a7"/>
            <w:ind w:right="-14"/>
            <w:jc w:val="center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и</w:t>
          </w:r>
          <w:r>
            <w:rPr>
              <w:rFonts w:ascii="ISOCPEUR" w:hAnsi="ISOCPEUR"/>
            </w:rPr>
            <w:t>зм</w:t>
          </w:r>
          <w:proofErr w:type="spellEnd"/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DD24365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Лист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7039C2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№ докум.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648691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Подп.</w:t>
          </w: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D8B4044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Дата</w:t>
          </w: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22D5782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082D1CB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7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5B74218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26F7B66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1007" w:type="dxa"/>
          <w:gridSpan w:val="2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9DDA217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826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A02260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</w:tr>
    <w:tr w:rsidR="00BD0548" w14:paraId="512FC533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70C5BB5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Руков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27103C" w14:textId="77777777" w:rsidR="00BD0548" w:rsidRPr="00A1078C" w:rsidRDefault="00BD0548" w:rsidP="001451DD">
          <w:pPr>
            <w:pStyle w:val="a7"/>
            <w:rPr>
              <w:rFonts w:ascii="ISOCPEUR" w:hAnsi="ISOCPEUR"/>
              <w:sz w:val="16"/>
              <w:szCs w:val="16"/>
            </w:rPr>
          </w:pPr>
          <w:r>
            <w:rPr>
              <w:rFonts w:ascii="ISOCPEUR" w:hAnsi="ISOCPEUR"/>
              <w:bCs/>
              <w:szCs w:val="16"/>
            </w:rPr>
            <w:t>Кащенко М.А.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5A6B3B3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748B510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B571B40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i/>
              <w:sz w:val="28"/>
              <w:szCs w:val="2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7BD4A95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E2F1EC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467C2A0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A2506F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F4AA22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0C7CAB64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0AD1044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Реценз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55D944" w14:textId="77777777" w:rsidR="00BD0548" w:rsidRPr="00A1078C" w:rsidRDefault="00BD0548" w:rsidP="001451DD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A7CFA5E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79DBAF2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919A4BD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7D1C3CC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5513A7C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83D6491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47C706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AAFB6E" w14:textId="77777777" w:rsidR="00BD0548" w:rsidRPr="007A3B76" w:rsidRDefault="00BD0548" w:rsidP="001451DD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67E1768A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5C7DBB2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Дипл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F43F043" w14:textId="77777777" w:rsidR="00BD0548" w:rsidRPr="00A1078C" w:rsidRDefault="00BD0548" w:rsidP="001451DD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6527CF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FB51892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17C9A4A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1414" w:type="dxa"/>
          <w:gridSpan w:val="4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437EF77" w14:textId="77777777" w:rsidR="00BD0548" w:rsidRPr="00EE0226" w:rsidRDefault="00BD0548" w:rsidP="001451DD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 48</w:t>
          </w:r>
        </w:p>
      </w:tc>
      <w:tc>
        <w:tcPr>
          <w:tcW w:w="1264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0EA4EE4" w14:textId="77777777" w:rsidR="00BD0548" w:rsidRPr="00EE0226" w:rsidRDefault="00BD0548" w:rsidP="001451DD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Листов</w:t>
          </w:r>
        </w:p>
      </w:tc>
    </w:tr>
    <w:tr w:rsidR="00BD0548" w14:paraId="18D8B342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F8D73C2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proofErr w:type="gramStart"/>
          <w:r w:rsidRPr="00A1078C">
            <w:rPr>
              <w:rFonts w:ascii="ISOCPEUR" w:hAnsi="ISOCPEUR"/>
            </w:rPr>
            <w:t>Н.контр</w:t>
          </w:r>
          <w:proofErr w:type="spellEnd"/>
          <w:proofErr w:type="gramEnd"/>
          <w:r w:rsidRPr="00A1078C">
            <w:rPr>
              <w:rFonts w:ascii="ISOCPEUR" w:hAnsi="ISOCPEUR"/>
            </w:rPr>
            <w:t>.</w:t>
          </w: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9EBB56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Хрулева</w:t>
          </w:r>
          <w:proofErr w:type="spellEnd"/>
          <w:r w:rsidRPr="00A1078C">
            <w:rPr>
              <w:rFonts w:ascii="ISOCPEUR" w:hAnsi="ISOCPEUR"/>
            </w:rPr>
            <w:t xml:space="preserve"> Е.В.</w:t>
          </w: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4858E42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2AF66C5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E069557" w14:textId="77777777" w:rsidR="00BD0548" w:rsidRPr="008127CC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  <w:highlight w:val="yellow"/>
            </w:rPr>
          </w:pPr>
          <w:r w:rsidRPr="00BE2F6D">
            <w:rPr>
              <w:rFonts w:ascii="ISOCPEUR" w:hAnsi="ISOCPEUR"/>
              <w:sz w:val="28"/>
              <w:szCs w:val="28"/>
            </w:rPr>
            <w:t>Диаграмма объектов</w:t>
          </w:r>
        </w:p>
      </w:tc>
      <w:tc>
        <w:tcPr>
          <w:tcW w:w="2678" w:type="dxa"/>
          <w:gridSpan w:val="6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D9C1B85" w14:textId="77777777" w:rsidR="00BD0548" w:rsidRPr="00347D02" w:rsidRDefault="00BD0548" w:rsidP="001451DD">
          <w:pPr>
            <w:pStyle w:val="a7"/>
            <w:jc w:val="center"/>
            <w:rPr>
              <w:rFonts w:ascii="ISOCPEUR" w:hAnsi="ISOCPEUR"/>
              <w:i/>
              <w:sz w:val="22"/>
            </w:rPr>
          </w:pPr>
          <w:r w:rsidRPr="007A3B76">
            <w:rPr>
              <w:rFonts w:ascii="ISOCPEUR" w:hAnsi="ISOCPEUR"/>
              <w:sz w:val="32"/>
              <w:szCs w:val="32"/>
            </w:rPr>
            <w:t>ХЛК</w:t>
          </w:r>
          <w:r>
            <w:rPr>
              <w:rFonts w:ascii="ISOCPEUR" w:hAnsi="ISOCPEUR"/>
              <w:sz w:val="32"/>
              <w:szCs w:val="32"/>
            </w:rPr>
            <w:t xml:space="preserve"> 641</w:t>
          </w:r>
        </w:p>
      </w:tc>
    </w:tr>
    <w:tr w:rsidR="00BD0548" w14:paraId="2079D13D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619ADB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7EA005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FCDBF34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32CEA23" w14:textId="77777777" w:rsidR="00BD0548" w:rsidRPr="00A1078C" w:rsidRDefault="00BD0548" w:rsidP="001451DD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1EF5B0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7C44AE3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</w:tr>
    <w:tr w:rsidR="00BD0548" w14:paraId="05BF65AB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5CE4C7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13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2C19B69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78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73BB07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DAB1A3" w14:textId="77777777" w:rsidR="00BD0548" w:rsidRPr="007A3B76" w:rsidRDefault="00BD0548" w:rsidP="001451DD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DDBFF7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1A230D" w14:textId="77777777" w:rsidR="00BD0548" w:rsidRPr="00347D02" w:rsidRDefault="00BD0548" w:rsidP="001451DD">
          <w:pPr>
            <w:pStyle w:val="a7"/>
            <w:rPr>
              <w:rFonts w:ascii="ISOCPEUR" w:hAnsi="ISOCPEUR"/>
              <w:i/>
              <w:sz w:val="22"/>
            </w:rPr>
          </w:pPr>
        </w:p>
      </w:tc>
    </w:tr>
  </w:tbl>
  <w:p w14:paraId="1AAC1097" w14:textId="77777777" w:rsidR="00BD0548" w:rsidRPr="00E46084" w:rsidRDefault="00BD0548" w:rsidP="00E46084">
    <w:pPr>
      <w:pStyle w:val="a7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56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9"/>
      <w:gridCol w:w="554"/>
      <w:gridCol w:w="1468"/>
      <w:gridCol w:w="638"/>
      <w:gridCol w:w="555"/>
      <w:gridCol w:w="3874"/>
      <w:gridCol w:w="283"/>
      <w:gridCol w:w="279"/>
      <w:gridCol w:w="283"/>
      <w:gridCol w:w="569"/>
      <w:gridCol w:w="438"/>
      <w:gridCol w:w="826"/>
    </w:tblGrid>
    <w:tr w:rsidR="00BD0548" w14:paraId="7C25B3A5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F99A9B3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5100427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7C3AFD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2EFC82F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DFAFD5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769426A" w14:textId="7B750527" w:rsidR="00BD0548" w:rsidRPr="007A3B76" w:rsidRDefault="00BD0548" w:rsidP="008D5C4E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  <w:r>
            <w:rPr>
              <w:rFonts w:ascii="ISOCPEUR" w:hAnsi="ISOCPEUR"/>
              <w:sz w:val="32"/>
              <w:szCs w:val="32"/>
            </w:rPr>
            <w:t xml:space="preserve">09.02.07 </w:t>
          </w:r>
          <w:r>
            <w:rPr>
              <w:rFonts w:ascii="ISOCPEUR" w:hAnsi="ISOCPEUR"/>
              <w:sz w:val="32"/>
              <w:szCs w:val="32"/>
              <w:lang w:val="en-US"/>
            </w:rPr>
            <w:t>C</w:t>
          </w:r>
          <w:r>
            <w:rPr>
              <w:rFonts w:ascii="ISOCPEUR" w:hAnsi="ISOCPEUR"/>
              <w:sz w:val="32"/>
              <w:szCs w:val="32"/>
            </w:rPr>
            <w:t xml:space="preserve"> 2024</w:t>
          </w:r>
          <w:r w:rsidRPr="007A3B76">
            <w:rPr>
              <w:rFonts w:ascii="ISOCPEUR" w:hAnsi="ISOCPEUR"/>
              <w:sz w:val="32"/>
              <w:szCs w:val="32"/>
            </w:rPr>
            <w:t xml:space="preserve"> ДР-</w:t>
          </w:r>
          <w:r>
            <w:rPr>
              <w:rFonts w:ascii="ISOCPEUR" w:hAnsi="ISOCPEUR"/>
              <w:sz w:val="32"/>
              <w:szCs w:val="32"/>
            </w:rPr>
            <w:t>ГЧ</w:t>
          </w:r>
          <w:r w:rsidRPr="007A3B76">
            <w:rPr>
              <w:rFonts w:ascii="ISOCPEUR" w:hAnsi="ISOCPEUR"/>
              <w:sz w:val="32"/>
              <w:szCs w:val="32"/>
            </w:rPr>
            <w:t xml:space="preserve"> </w:t>
          </w:r>
        </w:p>
      </w:tc>
    </w:tr>
    <w:tr w:rsidR="00BD0548" w14:paraId="22FE6EB2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D69CAA9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E9089D6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04CBC8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50A8701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FEA18EA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2CAA3E6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126AB7F1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E968BA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6354AE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BB45807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0A1BC96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7CCC19A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552" w:type="dxa"/>
          <w:gridSpan w:val="7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52BF534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32"/>
              <w:szCs w:val="32"/>
            </w:rPr>
          </w:pPr>
        </w:p>
      </w:tc>
    </w:tr>
    <w:tr w:rsidR="00BD0548" w14:paraId="6996A07A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1F492E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2473F22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24DB187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9A04808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4F85064" w14:textId="77777777" w:rsidR="00BD0548" w:rsidRPr="00A1078C" w:rsidRDefault="00BD0548" w:rsidP="00B00FCF">
          <w:pPr>
            <w:pStyle w:val="a7"/>
            <w:rPr>
              <w:rFonts w:ascii="ISOCPEUR" w:hAnsi="ISOCPEUR"/>
              <w:i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FFC9703" w14:textId="77777777" w:rsidR="00BD0548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>
            <w:rPr>
              <w:rFonts w:ascii="ISOCPEUR" w:hAnsi="ISOCPEUR"/>
              <w:sz w:val="28"/>
              <w:szCs w:val="28"/>
            </w:rPr>
            <w:t xml:space="preserve">Осуществление секционной </w:t>
          </w:r>
        </w:p>
        <w:p w14:paraId="1530D77C" w14:textId="1AC34361" w:rsidR="00BD0548" w:rsidRPr="007A3B76" w:rsidRDefault="00BD0548" w:rsidP="00BE2F6D">
          <w:pPr>
            <w:pStyle w:val="a7"/>
            <w:jc w:val="center"/>
            <w:rPr>
              <w:rFonts w:ascii="ISOCPEUR" w:hAnsi="ISOCPEUR"/>
              <w:sz w:val="24"/>
            </w:rPr>
          </w:pPr>
          <w:r>
            <w:rPr>
              <w:rFonts w:ascii="ISOCPEUR" w:hAnsi="ISOCPEUR"/>
              <w:sz w:val="28"/>
              <w:szCs w:val="28"/>
            </w:rPr>
            <w:t>деятельности в школе</w:t>
          </w:r>
        </w:p>
      </w:tc>
      <w:tc>
        <w:tcPr>
          <w:tcW w:w="845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DC76AA5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Лит</w:t>
          </w:r>
        </w:p>
      </w:tc>
      <w:tc>
        <w:tcPr>
          <w:tcW w:w="1007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52F111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Масса</w:t>
          </w:r>
        </w:p>
      </w:tc>
      <w:tc>
        <w:tcPr>
          <w:tcW w:w="82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F6EAB3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Масштаб</w:t>
          </w:r>
        </w:p>
      </w:tc>
    </w:tr>
    <w:tr w:rsidR="00BD0548" w14:paraId="73CFF570" w14:textId="77777777" w:rsidTr="00BE2F6D">
      <w:trPr>
        <w:cantSplit/>
      </w:trPr>
      <w:tc>
        <w:tcPr>
          <w:tcW w:w="38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2976526" w14:textId="77777777" w:rsidR="00BD0548" w:rsidRPr="00A1078C" w:rsidRDefault="00BD0548" w:rsidP="00B00FCF">
          <w:pPr>
            <w:pStyle w:val="a7"/>
            <w:ind w:right="-14"/>
            <w:jc w:val="center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и</w:t>
          </w:r>
          <w:r>
            <w:rPr>
              <w:rFonts w:ascii="ISOCPEUR" w:hAnsi="ISOCPEUR"/>
            </w:rPr>
            <w:t>зм</w:t>
          </w:r>
          <w:proofErr w:type="spellEnd"/>
        </w:p>
      </w:tc>
      <w:tc>
        <w:tcPr>
          <w:tcW w:w="55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510542D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Лист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E79EF02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№ докум.</w:t>
          </w: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6D2DD18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Подп.</w:t>
          </w: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78B27E" w14:textId="77777777" w:rsidR="00BD0548" w:rsidRPr="00A1078C" w:rsidRDefault="00BD0548" w:rsidP="00B00FCF">
          <w:pPr>
            <w:pStyle w:val="a7"/>
            <w:jc w:val="center"/>
            <w:rPr>
              <w:rFonts w:ascii="ISOCPEUR" w:hAnsi="ISOCPEUR"/>
            </w:rPr>
          </w:pPr>
          <w:r w:rsidRPr="00A1078C">
            <w:rPr>
              <w:rFonts w:ascii="ISOCPEUR" w:hAnsi="ISOCPEUR"/>
            </w:rPr>
            <w:t>Дата</w:t>
          </w: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B645E45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4815662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79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0DBB4DB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283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7B62BCB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1007" w:type="dxa"/>
          <w:gridSpan w:val="2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2BAFCB6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  <w:tc>
        <w:tcPr>
          <w:tcW w:w="826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A7DB685" w14:textId="77777777" w:rsidR="00BD0548" w:rsidRPr="007A3B76" w:rsidRDefault="00BD0548" w:rsidP="00B00FCF">
          <w:pPr>
            <w:pStyle w:val="a7"/>
            <w:rPr>
              <w:rFonts w:ascii="ISOCPEUR" w:hAnsi="ISOCPEUR"/>
              <w:sz w:val="22"/>
            </w:rPr>
          </w:pPr>
        </w:p>
      </w:tc>
    </w:tr>
    <w:tr w:rsidR="00BD0548" w14:paraId="72E99535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C07C3D3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Руков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F02C21" w14:textId="77777777" w:rsidR="00BD0548" w:rsidRPr="00A1078C" w:rsidRDefault="00BD0548" w:rsidP="00B00FCF">
          <w:pPr>
            <w:pStyle w:val="a7"/>
            <w:rPr>
              <w:rFonts w:ascii="ISOCPEUR" w:hAnsi="ISOCPEUR"/>
              <w:sz w:val="16"/>
              <w:szCs w:val="16"/>
            </w:rPr>
          </w:pPr>
          <w:r>
            <w:rPr>
              <w:rFonts w:ascii="ISOCPEUR" w:hAnsi="ISOCPEUR"/>
              <w:bCs/>
              <w:szCs w:val="16"/>
            </w:rPr>
            <w:t>Кащенко М.А.</w:t>
          </w: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8D9A37D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061C06A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11F595C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i/>
              <w:sz w:val="28"/>
              <w:szCs w:val="2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AB3D065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F4EB8D0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A14E2CB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E4D80C7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E5235E0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4D4284C7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60E135C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Реценз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50962B2" w14:textId="77777777" w:rsidR="00BD0548" w:rsidRPr="00A1078C" w:rsidRDefault="00BD0548" w:rsidP="00B00FCF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41C424C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B282C36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F34DBDA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9E2F190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79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25A2A6F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283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81AA763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</w:rPr>
          </w:pPr>
        </w:p>
      </w:tc>
      <w:tc>
        <w:tcPr>
          <w:tcW w:w="1007" w:type="dxa"/>
          <w:gridSpan w:val="2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1944A3F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  <w:tc>
        <w:tcPr>
          <w:tcW w:w="82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0F11F17" w14:textId="77777777" w:rsidR="00BD0548" w:rsidRPr="007A3B76" w:rsidRDefault="00BD0548" w:rsidP="00B00FCF">
          <w:pPr>
            <w:pStyle w:val="a7"/>
            <w:jc w:val="center"/>
            <w:rPr>
              <w:rFonts w:ascii="ISOCPEUR" w:hAnsi="ISOCPEUR"/>
              <w:sz w:val="18"/>
            </w:rPr>
          </w:pPr>
        </w:p>
      </w:tc>
    </w:tr>
    <w:tr w:rsidR="00BD0548" w14:paraId="49AFFCB6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BECB4D1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Дипл</w:t>
          </w:r>
          <w:proofErr w:type="spell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2E16655" w14:textId="77777777" w:rsidR="00BD0548" w:rsidRPr="00A1078C" w:rsidRDefault="00BD0548" w:rsidP="00B00FCF">
          <w:pPr>
            <w:pStyle w:val="a7"/>
            <w:ind w:right="-24"/>
            <w:rPr>
              <w:rFonts w:ascii="ISOCPEUR" w:hAnsi="ISOCPEUR"/>
              <w:bCs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1F8B64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133643B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B98EA4C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1414" w:type="dxa"/>
          <w:gridSpan w:val="4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4614EA9" w14:textId="77777777" w:rsidR="00BD0548" w:rsidRPr="00EE0226" w:rsidRDefault="00BD0548" w:rsidP="008442AC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 49</w:t>
          </w:r>
        </w:p>
      </w:tc>
      <w:tc>
        <w:tcPr>
          <w:tcW w:w="1264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137659" w14:textId="77777777" w:rsidR="00BD0548" w:rsidRPr="00EE0226" w:rsidRDefault="00BD0548" w:rsidP="00B00FCF">
          <w:pPr>
            <w:pStyle w:val="a7"/>
            <w:jc w:val="center"/>
            <w:rPr>
              <w:rFonts w:ascii="ISOCPEUR" w:hAnsi="ISOCPEUR"/>
              <w:sz w:val="22"/>
              <w:szCs w:val="22"/>
            </w:rPr>
          </w:pPr>
          <w:r>
            <w:rPr>
              <w:rFonts w:ascii="ISOCPEUR" w:hAnsi="ISOCPEUR"/>
              <w:sz w:val="22"/>
              <w:szCs w:val="22"/>
            </w:rPr>
            <w:t>Листов</w:t>
          </w:r>
        </w:p>
      </w:tc>
    </w:tr>
    <w:tr w:rsidR="00BD0548" w14:paraId="0A7C87F0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F7EBDC9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proofErr w:type="gramStart"/>
          <w:r w:rsidRPr="00A1078C">
            <w:rPr>
              <w:rFonts w:ascii="ISOCPEUR" w:hAnsi="ISOCPEUR"/>
            </w:rPr>
            <w:t>Н.контр</w:t>
          </w:r>
          <w:proofErr w:type="spellEnd"/>
          <w:proofErr w:type="gramEnd"/>
          <w:r w:rsidRPr="00A1078C">
            <w:rPr>
              <w:rFonts w:ascii="ISOCPEUR" w:hAnsi="ISOCPEUR"/>
            </w:rPr>
            <w:t>.</w:t>
          </w: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C43C8E6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  <w:proofErr w:type="spellStart"/>
          <w:r w:rsidRPr="00A1078C">
            <w:rPr>
              <w:rFonts w:ascii="ISOCPEUR" w:hAnsi="ISOCPEUR"/>
            </w:rPr>
            <w:t>Хрулева</w:t>
          </w:r>
          <w:proofErr w:type="spellEnd"/>
          <w:r w:rsidRPr="00A1078C">
            <w:rPr>
              <w:rFonts w:ascii="ISOCPEUR" w:hAnsi="ISOCPEUR"/>
            </w:rPr>
            <w:t xml:space="preserve"> Е.В.</w:t>
          </w: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F7EE338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1DF8FA6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36D1095" w14:textId="77777777" w:rsidR="00BD0548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 w:rsidRPr="00BE2F6D">
            <w:rPr>
              <w:rFonts w:ascii="ISOCPEUR" w:hAnsi="ISOCPEUR"/>
              <w:sz w:val="28"/>
              <w:szCs w:val="28"/>
            </w:rPr>
            <w:t xml:space="preserve">Логическая модель базы </w:t>
          </w:r>
        </w:p>
        <w:p w14:paraId="48967E8A" w14:textId="3DACA61A" w:rsidR="00BD0548" w:rsidRPr="00BE2F6D" w:rsidRDefault="00BD0548" w:rsidP="00BE2F6D">
          <w:pPr>
            <w:pStyle w:val="a7"/>
            <w:jc w:val="center"/>
            <w:rPr>
              <w:rFonts w:ascii="ISOCPEUR" w:hAnsi="ISOCPEUR"/>
              <w:sz w:val="28"/>
              <w:szCs w:val="28"/>
            </w:rPr>
          </w:pPr>
          <w:r w:rsidRPr="00BE2F6D">
            <w:rPr>
              <w:rFonts w:ascii="ISOCPEUR" w:hAnsi="ISOCPEUR"/>
              <w:sz w:val="28"/>
              <w:szCs w:val="28"/>
            </w:rPr>
            <w:t>данных</w:t>
          </w:r>
        </w:p>
      </w:tc>
      <w:tc>
        <w:tcPr>
          <w:tcW w:w="2678" w:type="dxa"/>
          <w:gridSpan w:val="6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081468E" w14:textId="77777777" w:rsidR="00BD0548" w:rsidRPr="00347D02" w:rsidRDefault="00BD0548" w:rsidP="00B00FCF">
          <w:pPr>
            <w:pStyle w:val="a7"/>
            <w:jc w:val="center"/>
            <w:rPr>
              <w:rFonts w:ascii="ISOCPEUR" w:hAnsi="ISOCPEUR"/>
              <w:i/>
              <w:sz w:val="22"/>
            </w:rPr>
          </w:pPr>
          <w:r w:rsidRPr="007A3B76">
            <w:rPr>
              <w:rFonts w:ascii="ISOCPEUR" w:hAnsi="ISOCPEUR"/>
              <w:sz w:val="32"/>
              <w:szCs w:val="32"/>
            </w:rPr>
            <w:t>ХЛК</w:t>
          </w:r>
          <w:r>
            <w:rPr>
              <w:rFonts w:ascii="ISOCPEUR" w:hAnsi="ISOCPEUR"/>
              <w:sz w:val="32"/>
              <w:szCs w:val="32"/>
            </w:rPr>
            <w:t xml:space="preserve"> 641</w:t>
          </w:r>
        </w:p>
      </w:tc>
    </w:tr>
    <w:tr w:rsidR="00BD0548" w14:paraId="7FCB081C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677A733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7564564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3B0DC73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0620CA" w14:textId="77777777" w:rsidR="00BD0548" w:rsidRPr="00A1078C" w:rsidRDefault="00BD0548" w:rsidP="00B00FCF">
          <w:pPr>
            <w:pStyle w:val="a7"/>
            <w:rPr>
              <w:rFonts w:ascii="ISOCPEUR" w:hAnsi="ISOCPEUR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24A645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0B8A72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</w:tr>
    <w:tr w:rsidR="00BD0548" w14:paraId="43F33E1F" w14:textId="77777777" w:rsidTr="00BE2F6D">
      <w:trPr>
        <w:cantSplit/>
      </w:trPr>
      <w:tc>
        <w:tcPr>
          <w:tcW w:w="943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B030C11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146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EF29F40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63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CD42122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55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107E8BF" w14:textId="77777777" w:rsidR="00BD0548" w:rsidRPr="007A3B76" w:rsidRDefault="00BD0548" w:rsidP="00B00FCF">
          <w:pPr>
            <w:pStyle w:val="a7"/>
            <w:rPr>
              <w:rFonts w:ascii="ISOCPEUR" w:hAnsi="ISOCPEUR"/>
              <w:sz w:val="18"/>
              <w:szCs w:val="18"/>
            </w:rPr>
          </w:pPr>
        </w:p>
      </w:tc>
      <w:tc>
        <w:tcPr>
          <w:tcW w:w="3874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778C799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  <w:tc>
        <w:tcPr>
          <w:tcW w:w="2678" w:type="dxa"/>
          <w:gridSpan w:val="6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F8DF4C0" w14:textId="77777777" w:rsidR="00BD0548" w:rsidRPr="00347D02" w:rsidRDefault="00BD0548" w:rsidP="00B00FCF">
          <w:pPr>
            <w:pStyle w:val="a7"/>
            <w:rPr>
              <w:rFonts w:ascii="ISOCPEUR" w:hAnsi="ISOCPEUR"/>
              <w:i/>
              <w:sz w:val="22"/>
            </w:rPr>
          </w:pPr>
        </w:p>
      </w:tc>
    </w:tr>
  </w:tbl>
  <w:p w14:paraId="65A2F2F7" w14:textId="77777777" w:rsidR="00BD0548" w:rsidRPr="00E46084" w:rsidRDefault="00BD0548" w:rsidP="00E46084">
    <w:pPr>
      <w:pStyle w:val="a7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49" w:type="dxa"/>
      <w:tblInd w:w="-39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7"/>
      <w:gridCol w:w="550"/>
      <w:gridCol w:w="1262"/>
      <w:gridCol w:w="824"/>
      <w:gridCol w:w="550"/>
      <w:gridCol w:w="6026"/>
      <w:gridCol w:w="550"/>
    </w:tblGrid>
    <w:tr w:rsidR="00BD0548" w:rsidRPr="007F5A23" w14:paraId="1036CEB2" w14:textId="77777777" w:rsidTr="00A22680">
      <w:trPr>
        <w:cantSplit/>
        <w:trHeight w:val="284"/>
      </w:trPr>
      <w:tc>
        <w:tcPr>
          <w:tcW w:w="397" w:type="dxa"/>
        </w:tcPr>
        <w:p w14:paraId="0F6DA6C0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7CA2D409" w14:textId="77777777" w:rsidR="00BD0548" w:rsidRPr="007F5A23" w:rsidRDefault="00BD0548" w:rsidP="00A84868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1304" w:type="dxa"/>
        </w:tcPr>
        <w:p w14:paraId="0DAD57A1" w14:textId="77777777" w:rsidR="00BD0548" w:rsidRPr="007F5A23" w:rsidRDefault="00BD0548" w:rsidP="00A84868">
          <w:pPr>
            <w:pStyle w:val="a7"/>
            <w:rPr>
              <w:bCs/>
              <w:sz w:val="24"/>
              <w:szCs w:val="24"/>
            </w:rPr>
          </w:pPr>
        </w:p>
      </w:tc>
      <w:tc>
        <w:tcPr>
          <w:tcW w:w="851" w:type="dxa"/>
        </w:tcPr>
        <w:p w14:paraId="4E0786CA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11CAE248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6237" w:type="dxa"/>
          <w:vMerge w:val="restart"/>
          <w:vAlign w:val="center"/>
        </w:tcPr>
        <w:p w14:paraId="2F57910A" w14:textId="7C92D364" w:rsidR="00BD0548" w:rsidRPr="007F5A23" w:rsidRDefault="00BD0548" w:rsidP="008D5C4E">
          <w:pPr>
            <w:pStyle w:val="a7"/>
            <w:jc w:val="center"/>
            <w:rPr>
              <w:i/>
              <w:sz w:val="22"/>
            </w:rPr>
          </w:pPr>
          <w:r>
            <w:rPr>
              <w:sz w:val="32"/>
              <w:szCs w:val="32"/>
            </w:rPr>
            <w:t xml:space="preserve">09.02.07 </w:t>
          </w:r>
          <w:r>
            <w:rPr>
              <w:sz w:val="32"/>
              <w:szCs w:val="32"/>
              <w:lang w:val="en-US"/>
            </w:rPr>
            <w:t>C</w:t>
          </w:r>
          <w:r>
            <w:rPr>
              <w:sz w:val="32"/>
              <w:szCs w:val="32"/>
            </w:rPr>
            <w:t xml:space="preserve"> </w:t>
          </w:r>
          <w:r>
            <w:rPr>
              <w:sz w:val="32"/>
              <w:szCs w:val="32"/>
              <w:lang w:val="en-US"/>
            </w:rPr>
            <w:t>8613</w:t>
          </w:r>
          <w:r>
            <w:rPr>
              <w:sz w:val="32"/>
              <w:szCs w:val="32"/>
            </w:rPr>
            <w:t xml:space="preserve"> 2024 ДР ПЗ</w:t>
          </w:r>
        </w:p>
      </w:tc>
      <w:tc>
        <w:tcPr>
          <w:tcW w:w="567" w:type="dxa"/>
          <w:vAlign w:val="center"/>
        </w:tcPr>
        <w:p w14:paraId="4D63FEE7" w14:textId="77777777" w:rsidR="00BD0548" w:rsidRPr="007F5A23" w:rsidRDefault="00BD0548" w:rsidP="00A84868">
          <w:pPr>
            <w:pStyle w:val="a7"/>
            <w:jc w:val="center"/>
          </w:pPr>
          <w:r w:rsidRPr="007F5A23">
            <w:t xml:space="preserve">Лист </w:t>
          </w:r>
        </w:p>
      </w:tc>
    </w:tr>
    <w:tr w:rsidR="00BD0548" w:rsidRPr="007F5A23" w14:paraId="4908A9BE" w14:textId="77777777" w:rsidTr="00A22680">
      <w:trPr>
        <w:cantSplit/>
        <w:trHeight w:val="284"/>
      </w:trPr>
      <w:tc>
        <w:tcPr>
          <w:tcW w:w="397" w:type="dxa"/>
        </w:tcPr>
        <w:p w14:paraId="21A42FEC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32CF3F7C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1304" w:type="dxa"/>
        </w:tcPr>
        <w:p w14:paraId="53C34E37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851" w:type="dxa"/>
        </w:tcPr>
        <w:p w14:paraId="069C697A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567" w:type="dxa"/>
        </w:tcPr>
        <w:p w14:paraId="39872A76" w14:textId="77777777" w:rsidR="00BD0548" w:rsidRPr="007F5A23" w:rsidRDefault="00BD0548" w:rsidP="00A84868">
          <w:pPr>
            <w:pStyle w:val="a7"/>
            <w:rPr>
              <w:sz w:val="24"/>
              <w:szCs w:val="24"/>
            </w:rPr>
          </w:pPr>
        </w:p>
      </w:tc>
      <w:tc>
        <w:tcPr>
          <w:tcW w:w="6237" w:type="dxa"/>
          <w:vMerge/>
        </w:tcPr>
        <w:p w14:paraId="1174D31A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  <w:tc>
        <w:tcPr>
          <w:tcW w:w="567" w:type="dxa"/>
          <w:vMerge w:val="restart"/>
          <w:vAlign w:val="center"/>
        </w:tcPr>
        <w:p w14:paraId="49D344F1" w14:textId="77777777" w:rsidR="00BD0548" w:rsidRPr="007F5A23" w:rsidRDefault="00BD0548" w:rsidP="00A84868">
          <w:pPr>
            <w:pStyle w:val="a7"/>
            <w:jc w:val="center"/>
            <w:rPr>
              <w:iCs/>
              <w:sz w:val="28"/>
              <w:szCs w:val="28"/>
            </w:rPr>
          </w:pPr>
          <w:r>
            <w:rPr>
              <w:iCs/>
              <w:sz w:val="28"/>
              <w:szCs w:val="28"/>
            </w:rPr>
            <w:t>50</w:t>
          </w:r>
        </w:p>
      </w:tc>
    </w:tr>
    <w:tr w:rsidR="00BD0548" w:rsidRPr="007F5A23" w14:paraId="15ED28FD" w14:textId="77777777" w:rsidTr="00A22680">
      <w:trPr>
        <w:cantSplit/>
        <w:trHeight w:val="284"/>
      </w:trPr>
      <w:tc>
        <w:tcPr>
          <w:tcW w:w="397" w:type="dxa"/>
          <w:vAlign w:val="center"/>
        </w:tcPr>
        <w:p w14:paraId="6C64AFD8" w14:textId="77777777" w:rsidR="00BD0548" w:rsidRPr="007F5A23" w:rsidRDefault="00BD0548" w:rsidP="00A84868">
          <w:pPr>
            <w:pStyle w:val="a7"/>
            <w:jc w:val="center"/>
          </w:pPr>
          <w:proofErr w:type="spellStart"/>
          <w:r w:rsidRPr="007F5A23">
            <w:t>изм</w:t>
          </w:r>
          <w:proofErr w:type="spellEnd"/>
        </w:p>
      </w:tc>
      <w:tc>
        <w:tcPr>
          <w:tcW w:w="567" w:type="dxa"/>
          <w:vAlign w:val="center"/>
        </w:tcPr>
        <w:p w14:paraId="6DBAD8CB" w14:textId="77777777" w:rsidR="00BD0548" w:rsidRPr="007F5A23" w:rsidRDefault="00BD0548" w:rsidP="00A84868">
          <w:pPr>
            <w:pStyle w:val="a7"/>
            <w:jc w:val="center"/>
          </w:pPr>
          <w:r w:rsidRPr="007F5A23">
            <w:t>Лист</w:t>
          </w:r>
        </w:p>
      </w:tc>
      <w:tc>
        <w:tcPr>
          <w:tcW w:w="1304" w:type="dxa"/>
          <w:vAlign w:val="center"/>
        </w:tcPr>
        <w:p w14:paraId="341BD02B" w14:textId="77777777" w:rsidR="00BD0548" w:rsidRPr="007F5A23" w:rsidRDefault="00BD0548" w:rsidP="00A84868">
          <w:pPr>
            <w:pStyle w:val="a7"/>
            <w:jc w:val="center"/>
          </w:pPr>
          <w:r w:rsidRPr="007F5A23">
            <w:t xml:space="preserve">№ </w:t>
          </w:r>
          <w:proofErr w:type="spellStart"/>
          <w:r w:rsidRPr="007F5A23">
            <w:t>докум</w:t>
          </w:r>
          <w:proofErr w:type="spellEnd"/>
        </w:p>
      </w:tc>
      <w:tc>
        <w:tcPr>
          <w:tcW w:w="851" w:type="dxa"/>
          <w:vAlign w:val="center"/>
        </w:tcPr>
        <w:p w14:paraId="2A0DD52B" w14:textId="77777777" w:rsidR="00BD0548" w:rsidRPr="007F5A23" w:rsidRDefault="00BD0548" w:rsidP="00A84868">
          <w:pPr>
            <w:pStyle w:val="a7"/>
            <w:jc w:val="center"/>
          </w:pPr>
          <w:r w:rsidRPr="007F5A23">
            <w:t>Подп.</w:t>
          </w:r>
        </w:p>
      </w:tc>
      <w:tc>
        <w:tcPr>
          <w:tcW w:w="567" w:type="dxa"/>
          <w:vAlign w:val="center"/>
        </w:tcPr>
        <w:p w14:paraId="6FB79A66" w14:textId="77777777" w:rsidR="00BD0548" w:rsidRPr="007F5A23" w:rsidRDefault="00BD0548" w:rsidP="00A84868">
          <w:pPr>
            <w:pStyle w:val="a7"/>
            <w:jc w:val="center"/>
          </w:pPr>
          <w:r w:rsidRPr="007F5A23">
            <w:t>Дата</w:t>
          </w:r>
        </w:p>
      </w:tc>
      <w:tc>
        <w:tcPr>
          <w:tcW w:w="6237" w:type="dxa"/>
          <w:vMerge/>
        </w:tcPr>
        <w:p w14:paraId="71AB3BB4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  <w:tc>
        <w:tcPr>
          <w:tcW w:w="567" w:type="dxa"/>
          <w:vMerge/>
        </w:tcPr>
        <w:p w14:paraId="511E63F2" w14:textId="77777777" w:rsidR="00BD0548" w:rsidRPr="007F5A23" w:rsidRDefault="00BD0548" w:rsidP="00A84868">
          <w:pPr>
            <w:pStyle w:val="a7"/>
            <w:rPr>
              <w:i/>
              <w:sz w:val="22"/>
            </w:rPr>
          </w:pPr>
        </w:p>
      </w:tc>
    </w:tr>
  </w:tbl>
  <w:p w14:paraId="464A1EDE" w14:textId="77777777" w:rsidR="00BD0548" w:rsidRPr="00E46084" w:rsidRDefault="00BD0548" w:rsidP="00E4608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16093" w14:textId="77777777" w:rsidR="00373264" w:rsidRDefault="00373264">
      <w:r>
        <w:separator/>
      </w:r>
    </w:p>
  </w:footnote>
  <w:footnote w:type="continuationSeparator" w:id="0">
    <w:p w14:paraId="0D92184C" w14:textId="77777777" w:rsidR="00373264" w:rsidRDefault="003732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ourier New" w:hAnsi="Courier New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/>
      </w:rPr>
    </w:lvl>
    <w:lvl w:ilvl="2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3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/>
      </w:rPr>
    </w:lvl>
  </w:abstractNum>
  <w:abstractNum w:abstractNumId="1" w15:restartNumberingAfterBreak="0">
    <w:nsid w:val="0A29099E"/>
    <w:multiLevelType w:val="hybridMultilevel"/>
    <w:tmpl w:val="3DE4D60A"/>
    <w:lvl w:ilvl="0" w:tplc="108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4C5F12"/>
    <w:multiLevelType w:val="hybridMultilevel"/>
    <w:tmpl w:val="B24201A4"/>
    <w:lvl w:ilvl="0" w:tplc="F25A3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7D2EEF"/>
    <w:multiLevelType w:val="hybridMultilevel"/>
    <w:tmpl w:val="A5AC2606"/>
    <w:lvl w:ilvl="0" w:tplc="04F220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572FBD"/>
    <w:multiLevelType w:val="multilevel"/>
    <w:tmpl w:val="1440397A"/>
    <w:lvl w:ilvl="0">
      <w:start w:val="1"/>
      <w:numFmt w:val="decimal"/>
      <w:pStyle w:val="1"/>
      <w:lvlText w:val="%1."/>
      <w:lvlJc w:val="left"/>
      <w:pPr>
        <w:tabs>
          <w:tab w:val="num" w:pos="1077"/>
        </w:tabs>
        <w:ind w:left="1077" w:hanging="510"/>
      </w:pPr>
      <w:rPr>
        <w:rFonts w:ascii="Courier" w:hAnsi="Courier" w:hint="default"/>
        <w:sz w:val="42"/>
      </w:rPr>
    </w:lvl>
    <w:lvl w:ilvl="1">
      <w:start w:val="1"/>
      <w:numFmt w:val="decimal"/>
      <w:isLgl/>
      <w:lvlText w:val="%1.%2"/>
      <w:lvlJc w:val="left"/>
      <w:pPr>
        <w:tabs>
          <w:tab w:val="num" w:pos="1137"/>
        </w:tabs>
        <w:ind w:left="1137" w:hanging="570"/>
      </w:pPr>
      <w:rPr>
        <w:rFonts w:ascii="Courier" w:hAnsi="Courier" w:hint="default"/>
        <w:b w:val="0"/>
        <w:i w:val="0"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  <w:b/>
        <w:sz w:val="22"/>
      </w:rPr>
    </w:lvl>
    <w:lvl w:ilvl="3">
      <w:start w:val="1"/>
      <w:numFmt w:val="decimal"/>
      <w:isLgl/>
      <w:lvlText w:val="%1.%2.%3.%4"/>
      <w:lvlJc w:val="left"/>
      <w:pPr>
        <w:tabs>
          <w:tab w:val="num" w:pos="1287"/>
        </w:tabs>
        <w:ind w:left="1287" w:hanging="720"/>
      </w:pPr>
      <w:rPr>
        <w:rFonts w:hint="default"/>
        <w:b/>
        <w:sz w:val="22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  <w:b/>
        <w:sz w:val="22"/>
      </w:rPr>
    </w:lvl>
    <w:lvl w:ilvl="5">
      <w:start w:val="1"/>
      <w:numFmt w:val="decimal"/>
      <w:isLgl/>
      <w:lvlText w:val="%1.%2.%3.%4.%5.%6"/>
      <w:lvlJc w:val="left"/>
      <w:pPr>
        <w:tabs>
          <w:tab w:val="num" w:pos="1647"/>
        </w:tabs>
        <w:ind w:left="1647" w:hanging="1080"/>
      </w:pPr>
      <w:rPr>
        <w:rFonts w:hint="default"/>
        <w:b/>
        <w:sz w:val="22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  <w:b/>
        <w:sz w:val="22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007"/>
        </w:tabs>
        <w:ind w:left="2007" w:hanging="1440"/>
      </w:pPr>
      <w:rPr>
        <w:rFonts w:hint="default"/>
        <w:b/>
        <w:sz w:val="22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800"/>
      </w:pPr>
      <w:rPr>
        <w:rFonts w:hint="default"/>
        <w:b/>
        <w:sz w:val="22"/>
      </w:rPr>
    </w:lvl>
  </w:abstractNum>
  <w:abstractNum w:abstractNumId="5" w15:restartNumberingAfterBreak="0">
    <w:nsid w:val="1AA26EC2"/>
    <w:multiLevelType w:val="hybridMultilevel"/>
    <w:tmpl w:val="A55C239E"/>
    <w:lvl w:ilvl="0" w:tplc="8A8CAF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6497D"/>
    <w:multiLevelType w:val="hybridMultilevel"/>
    <w:tmpl w:val="77B27152"/>
    <w:lvl w:ilvl="0" w:tplc="BE44B5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87744E"/>
    <w:multiLevelType w:val="multilevel"/>
    <w:tmpl w:val="350437B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8" w15:restartNumberingAfterBreak="0">
    <w:nsid w:val="26442D01"/>
    <w:multiLevelType w:val="hybridMultilevel"/>
    <w:tmpl w:val="D1D43BE4"/>
    <w:lvl w:ilvl="0" w:tplc="E4843CD4">
      <w:start w:val="1"/>
      <w:numFmt w:val="decimal"/>
      <w:lvlText w:val="%1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6660BC"/>
    <w:multiLevelType w:val="hybridMultilevel"/>
    <w:tmpl w:val="F1642226"/>
    <w:lvl w:ilvl="0" w:tplc="BE44B5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BB1FFC"/>
    <w:multiLevelType w:val="hybridMultilevel"/>
    <w:tmpl w:val="77B8321A"/>
    <w:lvl w:ilvl="0" w:tplc="BE44B5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60470FE"/>
    <w:multiLevelType w:val="hybridMultilevel"/>
    <w:tmpl w:val="ACDC0B60"/>
    <w:lvl w:ilvl="0" w:tplc="A2BED54C">
      <w:start w:val="1"/>
      <w:numFmt w:val="bullet"/>
      <w:pStyle w:val="a"/>
      <w:lvlText w:val=""/>
      <w:lvlJc w:val="left"/>
      <w:pPr>
        <w:tabs>
          <w:tab w:val="num" w:pos="1266"/>
        </w:tabs>
        <w:ind w:left="12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6"/>
        </w:tabs>
        <w:ind w:left="198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6"/>
        </w:tabs>
        <w:ind w:left="27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6"/>
        </w:tabs>
        <w:ind w:left="34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6"/>
        </w:tabs>
        <w:ind w:left="414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6"/>
        </w:tabs>
        <w:ind w:left="48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6"/>
        </w:tabs>
        <w:ind w:left="55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6"/>
        </w:tabs>
        <w:ind w:left="630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6"/>
        </w:tabs>
        <w:ind w:left="7026" w:hanging="360"/>
      </w:pPr>
      <w:rPr>
        <w:rFonts w:ascii="Wingdings" w:hAnsi="Wingdings" w:hint="default"/>
      </w:rPr>
    </w:lvl>
  </w:abstractNum>
  <w:abstractNum w:abstractNumId="12" w15:restartNumberingAfterBreak="0">
    <w:nsid w:val="38222DBC"/>
    <w:multiLevelType w:val="hybridMultilevel"/>
    <w:tmpl w:val="D366A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4F4D4A"/>
    <w:multiLevelType w:val="hybridMultilevel"/>
    <w:tmpl w:val="BD642974"/>
    <w:lvl w:ilvl="0" w:tplc="F25A320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1FD4A81"/>
    <w:multiLevelType w:val="multilevel"/>
    <w:tmpl w:val="E60888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DA0E2F"/>
    <w:multiLevelType w:val="hybridMultilevel"/>
    <w:tmpl w:val="93DAC150"/>
    <w:lvl w:ilvl="0" w:tplc="A25AFDAE">
      <w:start w:val="1"/>
      <w:numFmt w:val="decimal"/>
      <w:pStyle w:val="a0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16" w15:restartNumberingAfterBreak="0">
    <w:nsid w:val="4A487C60"/>
    <w:multiLevelType w:val="multilevel"/>
    <w:tmpl w:val="A992D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E125C9"/>
    <w:multiLevelType w:val="hybridMultilevel"/>
    <w:tmpl w:val="C87A8C82"/>
    <w:lvl w:ilvl="0" w:tplc="F0323F04">
      <w:start w:val="1"/>
      <w:numFmt w:val="decimal"/>
      <w:pStyle w:val="16"/>
      <w:lvlText w:val="%1."/>
      <w:lvlJc w:val="left"/>
      <w:pPr>
        <w:tabs>
          <w:tab w:val="num" w:pos="720"/>
        </w:tabs>
        <w:ind w:left="720" w:hanging="360"/>
      </w:pPr>
    </w:lvl>
    <w:lvl w:ilvl="1" w:tplc="E0A00666">
      <w:numFmt w:val="none"/>
      <w:lvlText w:val=""/>
      <w:lvlJc w:val="left"/>
      <w:pPr>
        <w:tabs>
          <w:tab w:val="num" w:pos="360"/>
        </w:tabs>
      </w:pPr>
    </w:lvl>
    <w:lvl w:ilvl="2" w:tplc="E77644B4">
      <w:numFmt w:val="none"/>
      <w:lvlText w:val=""/>
      <w:lvlJc w:val="left"/>
      <w:pPr>
        <w:tabs>
          <w:tab w:val="num" w:pos="360"/>
        </w:tabs>
      </w:pPr>
    </w:lvl>
    <w:lvl w:ilvl="3" w:tplc="00F047A6">
      <w:numFmt w:val="none"/>
      <w:lvlText w:val=""/>
      <w:lvlJc w:val="left"/>
      <w:pPr>
        <w:tabs>
          <w:tab w:val="num" w:pos="360"/>
        </w:tabs>
      </w:pPr>
    </w:lvl>
    <w:lvl w:ilvl="4" w:tplc="074421FA">
      <w:numFmt w:val="none"/>
      <w:lvlText w:val=""/>
      <w:lvlJc w:val="left"/>
      <w:pPr>
        <w:tabs>
          <w:tab w:val="num" w:pos="360"/>
        </w:tabs>
      </w:pPr>
    </w:lvl>
    <w:lvl w:ilvl="5" w:tplc="EF063CAA">
      <w:numFmt w:val="none"/>
      <w:lvlText w:val=""/>
      <w:lvlJc w:val="left"/>
      <w:pPr>
        <w:tabs>
          <w:tab w:val="num" w:pos="360"/>
        </w:tabs>
      </w:pPr>
    </w:lvl>
    <w:lvl w:ilvl="6" w:tplc="B5DAEFF2">
      <w:numFmt w:val="none"/>
      <w:lvlText w:val=""/>
      <w:lvlJc w:val="left"/>
      <w:pPr>
        <w:tabs>
          <w:tab w:val="num" w:pos="360"/>
        </w:tabs>
      </w:pPr>
    </w:lvl>
    <w:lvl w:ilvl="7" w:tplc="D750BE1C">
      <w:numFmt w:val="none"/>
      <w:lvlText w:val=""/>
      <w:lvlJc w:val="left"/>
      <w:pPr>
        <w:tabs>
          <w:tab w:val="num" w:pos="360"/>
        </w:tabs>
      </w:pPr>
    </w:lvl>
    <w:lvl w:ilvl="8" w:tplc="D0246E46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698411F"/>
    <w:multiLevelType w:val="hybridMultilevel"/>
    <w:tmpl w:val="20A26F3A"/>
    <w:lvl w:ilvl="0" w:tplc="1088773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C351754"/>
    <w:multiLevelType w:val="hybridMultilevel"/>
    <w:tmpl w:val="A0CE8434"/>
    <w:lvl w:ilvl="0" w:tplc="7C30BA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1677F5A"/>
    <w:multiLevelType w:val="hybridMultilevel"/>
    <w:tmpl w:val="E6666BD0"/>
    <w:lvl w:ilvl="0" w:tplc="F25A3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E2E24EC"/>
    <w:multiLevelType w:val="multilevel"/>
    <w:tmpl w:val="116CCD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E822F1"/>
    <w:multiLevelType w:val="multilevel"/>
    <w:tmpl w:val="9A6A4A00"/>
    <w:lvl w:ilvl="0">
      <w:start w:val="1"/>
      <w:numFmt w:val="decimal"/>
      <w:pStyle w:val="2"/>
      <w:lvlText w:val="1.%1"/>
      <w:lvlJc w:val="left"/>
      <w:pPr>
        <w:tabs>
          <w:tab w:val="num" w:pos="1287"/>
        </w:tabs>
        <w:ind w:left="1077" w:hanging="510"/>
      </w:pPr>
      <w:rPr>
        <w:rFonts w:ascii="Courier" w:hAnsi="Courier" w:hint="default"/>
        <w:sz w:val="32"/>
      </w:rPr>
    </w:lvl>
    <w:lvl w:ilvl="1">
      <w:start w:val="1"/>
      <w:numFmt w:val="none"/>
      <w:isLgl/>
      <w:lvlText w:val="%1"/>
      <w:lvlJc w:val="left"/>
      <w:pPr>
        <w:tabs>
          <w:tab w:val="num" w:pos="1137"/>
        </w:tabs>
        <w:ind w:left="1137" w:hanging="570"/>
      </w:pPr>
      <w:rPr>
        <w:rFonts w:ascii="Courier" w:hAnsi="Courier" w:hint="default"/>
        <w:b w:val="0"/>
        <w:i w:val="0"/>
        <w:sz w:val="28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  <w:b/>
        <w:sz w:val="22"/>
      </w:rPr>
    </w:lvl>
    <w:lvl w:ilvl="3">
      <w:start w:val="1"/>
      <w:numFmt w:val="decimal"/>
      <w:isLgl/>
      <w:lvlText w:val="%1.%2.%3.%4"/>
      <w:lvlJc w:val="left"/>
      <w:pPr>
        <w:tabs>
          <w:tab w:val="num" w:pos="1287"/>
        </w:tabs>
        <w:ind w:left="1287" w:hanging="720"/>
      </w:pPr>
      <w:rPr>
        <w:rFonts w:hint="default"/>
        <w:b/>
        <w:sz w:val="22"/>
      </w:rPr>
    </w:lvl>
    <w:lvl w:ilvl="4">
      <w:start w:val="1"/>
      <w:numFmt w:val="decimal"/>
      <w:isLgl/>
      <w:lvlText w:val="%1.%2.%3.%4.%5"/>
      <w:lvlJc w:val="left"/>
      <w:pPr>
        <w:tabs>
          <w:tab w:val="num" w:pos="2007"/>
        </w:tabs>
        <w:ind w:left="1647" w:hanging="1080"/>
      </w:pPr>
      <w:rPr>
        <w:rFonts w:hint="default"/>
        <w:b/>
        <w:sz w:val="22"/>
      </w:rPr>
    </w:lvl>
    <w:lvl w:ilvl="5">
      <w:start w:val="1"/>
      <w:numFmt w:val="decimal"/>
      <w:isLgl/>
      <w:lvlText w:val="%1.%2.%3.%4.%5.%6"/>
      <w:lvlJc w:val="left"/>
      <w:pPr>
        <w:tabs>
          <w:tab w:val="num" w:pos="2367"/>
        </w:tabs>
        <w:ind w:left="1647" w:hanging="1080"/>
      </w:pPr>
      <w:rPr>
        <w:rFonts w:hint="default"/>
        <w:b/>
        <w:sz w:val="22"/>
      </w:rPr>
    </w:lvl>
    <w:lvl w:ilvl="6">
      <w:start w:val="1"/>
      <w:numFmt w:val="decimal"/>
      <w:isLgl/>
      <w:lvlText w:val="%1.%2.%3.%4.%5.%6.%7"/>
      <w:lvlJc w:val="left"/>
      <w:pPr>
        <w:tabs>
          <w:tab w:val="num" w:pos="2367"/>
        </w:tabs>
        <w:ind w:left="2007" w:hanging="1440"/>
      </w:pPr>
      <w:rPr>
        <w:rFonts w:hint="default"/>
        <w:b/>
        <w:sz w:val="22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007"/>
        </w:tabs>
        <w:ind w:left="2007" w:hanging="1440"/>
      </w:pPr>
      <w:rPr>
        <w:rFonts w:hint="default"/>
        <w:b/>
        <w:sz w:val="22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800"/>
      </w:pPr>
      <w:rPr>
        <w:rFonts w:hint="default"/>
        <w:b/>
        <w:sz w:val="22"/>
      </w:rPr>
    </w:lvl>
  </w:abstractNum>
  <w:abstractNum w:abstractNumId="23" w15:restartNumberingAfterBreak="0">
    <w:nsid w:val="7778079B"/>
    <w:multiLevelType w:val="multilevel"/>
    <w:tmpl w:val="DE0639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184EA5"/>
    <w:multiLevelType w:val="hybridMultilevel"/>
    <w:tmpl w:val="AD88AB68"/>
    <w:lvl w:ilvl="0" w:tplc="108877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F203486"/>
    <w:multiLevelType w:val="hybridMultilevel"/>
    <w:tmpl w:val="425A0C0A"/>
    <w:lvl w:ilvl="0" w:tplc="B20E54A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17"/>
  </w:num>
  <w:num w:numId="2">
    <w:abstractNumId w:val="11"/>
  </w:num>
  <w:num w:numId="3">
    <w:abstractNumId w:val="4"/>
  </w:num>
  <w:num w:numId="4">
    <w:abstractNumId w:val="22"/>
  </w:num>
  <w:num w:numId="5">
    <w:abstractNumId w:val="15"/>
  </w:num>
  <w:num w:numId="6">
    <w:abstractNumId w:val="3"/>
  </w:num>
  <w:num w:numId="7">
    <w:abstractNumId w:val="18"/>
  </w:num>
  <w:num w:numId="8">
    <w:abstractNumId w:val="16"/>
  </w:num>
  <w:num w:numId="9">
    <w:abstractNumId w:val="21"/>
  </w:num>
  <w:num w:numId="10">
    <w:abstractNumId w:val="24"/>
  </w:num>
  <w:num w:numId="11">
    <w:abstractNumId w:val="2"/>
  </w:num>
  <w:num w:numId="12">
    <w:abstractNumId w:val="20"/>
  </w:num>
  <w:num w:numId="13">
    <w:abstractNumId w:val="25"/>
  </w:num>
  <w:num w:numId="14">
    <w:abstractNumId w:val="23"/>
  </w:num>
  <w:num w:numId="15">
    <w:abstractNumId w:val="7"/>
  </w:num>
  <w:num w:numId="16">
    <w:abstractNumId w:val="14"/>
  </w:num>
  <w:num w:numId="17">
    <w:abstractNumId w:val="13"/>
  </w:num>
  <w:num w:numId="18">
    <w:abstractNumId w:val="19"/>
  </w:num>
  <w:num w:numId="19">
    <w:abstractNumId w:val="5"/>
  </w:num>
  <w:num w:numId="20">
    <w:abstractNumId w:val="8"/>
  </w:num>
  <w:num w:numId="21">
    <w:abstractNumId w:val="10"/>
  </w:num>
  <w:num w:numId="22">
    <w:abstractNumId w:val="9"/>
  </w:num>
  <w:num w:numId="23">
    <w:abstractNumId w:val="6"/>
  </w:num>
  <w:num w:numId="24">
    <w:abstractNumId w:val="12"/>
  </w:num>
  <w:num w:numId="25">
    <w:abstractNumId w:val="1"/>
  </w:num>
  <w:numIdMacAtCleanup w:val="2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d566844132">
    <w15:presenceInfo w15:providerId="None" w15:userId="id5668441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rawingGridHorizontalSpacing w:val="100"/>
  <w:displayHorizontalDrawingGridEvery w:val="0"/>
  <w:displayVerticalDrawingGridEvery w:val="0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0F3"/>
    <w:rsid w:val="00001009"/>
    <w:rsid w:val="00001292"/>
    <w:rsid w:val="0000570E"/>
    <w:rsid w:val="00005FAB"/>
    <w:rsid w:val="00006505"/>
    <w:rsid w:val="0000657C"/>
    <w:rsid w:val="000065FC"/>
    <w:rsid w:val="00007E6D"/>
    <w:rsid w:val="00010596"/>
    <w:rsid w:val="000110C2"/>
    <w:rsid w:val="00011656"/>
    <w:rsid w:val="000123F4"/>
    <w:rsid w:val="000124CB"/>
    <w:rsid w:val="00012D30"/>
    <w:rsid w:val="00014687"/>
    <w:rsid w:val="0001494A"/>
    <w:rsid w:val="0001556A"/>
    <w:rsid w:val="00015608"/>
    <w:rsid w:val="000158B4"/>
    <w:rsid w:val="00016467"/>
    <w:rsid w:val="00016C15"/>
    <w:rsid w:val="00016DB0"/>
    <w:rsid w:val="00021A1C"/>
    <w:rsid w:val="000231C6"/>
    <w:rsid w:val="00023976"/>
    <w:rsid w:val="00024DD0"/>
    <w:rsid w:val="00024E4E"/>
    <w:rsid w:val="00027A37"/>
    <w:rsid w:val="0003354F"/>
    <w:rsid w:val="00035D6E"/>
    <w:rsid w:val="000369D5"/>
    <w:rsid w:val="000377CE"/>
    <w:rsid w:val="00037958"/>
    <w:rsid w:val="00040608"/>
    <w:rsid w:val="0004122C"/>
    <w:rsid w:val="0004133A"/>
    <w:rsid w:val="0004162D"/>
    <w:rsid w:val="00042AC4"/>
    <w:rsid w:val="0004513B"/>
    <w:rsid w:val="00045506"/>
    <w:rsid w:val="00046BC1"/>
    <w:rsid w:val="00050E67"/>
    <w:rsid w:val="00051200"/>
    <w:rsid w:val="000537CE"/>
    <w:rsid w:val="00053FB8"/>
    <w:rsid w:val="00062340"/>
    <w:rsid w:val="00062959"/>
    <w:rsid w:val="00063C15"/>
    <w:rsid w:val="00064214"/>
    <w:rsid w:val="00066C5D"/>
    <w:rsid w:val="00067D13"/>
    <w:rsid w:val="000705A6"/>
    <w:rsid w:val="00070619"/>
    <w:rsid w:val="00071200"/>
    <w:rsid w:val="00072121"/>
    <w:rsid w:val="0007272F"/>
    <w:rsid w:val="00072A1D"/>
    <w:rsid w:val="000739B6"/>
    <w:rsid w:val="0007586E"/>
    <w:rsid w:val="00075EAD"/>
    <w:rsid w:val="0008059B"/>
    <w:rsid w:val="000806DD"/>
    <w:rsid w:val="000819A5"/>
    <w:rsid w:val="00081C16"/>
    <w:rsid w:val="00083C76"/>
    <w:rsid w:val="0008509E"/>
    <w:rsid w:val="0008649E"/>
    <w:rsid w:val="0009076A"/>
    <w:rsid w:val="00090813"/>
    <w:rsid w:val="00090D0B"/>
    <w:rsid w:val="000917BF"/>
    <w:rsid w:val="000927B7"/>
    <w:rsid w:val="00092F7F"/>
    <w:rsid w:val="000933C3"/>
    <w:rsid w:val="000938FA"/>
    <w:rsid w:val="00093979"/>
    <w:rsid w:val="00094001"/>
    <w:rsid w:val="00094AC0"/>
    <w:rsid w:val="000952E3"/>
    <w:rsid w:val="00095D6A"/>
    <w:rsid w:val="000961B8"/>
    <w:rsid w:val="00097157"/>
    <w:rsid w:val="000A097D"/>
    <w:rsid w:val="000A0C25"/>
    <w:rsid w:val="000A1184"/>
    <w:rsid w:val="000A16B7"/>
    <w:rsid w:val="000A1B82"/>
    <w:rsid w:val="000A2573"/>
    <w:rsid w:val="000A2954"/>
    <w:rsid w:val="000A5034"/>
    <w:rsid w:val="000A533A"/>
    <w:rsid w:val="000A58C7"/>
    <w:rsid w:val="000A5E0E"/>
    <w:rsid w:val="000A6352"/>
    <w:rsid w:val="000A707A"/>
    <w:rsid w:val="000A70EB"/>
    <w:rsid w:val="000A7D11"/>
    <w:rsid w:val="000B0467"/>
    <w:rsid w:val="000B085E"/>
    <w:rsid w:val="000B0A17"/>
    <w:rsid w:val="000B230D"/>
    <w:rsid w:val="000B2532"/>
    <w:rsid w:val="000B4F99"/>
    <w:rsid w:val="000B6A32"/>
    <w:rsid w:val="000C2E9F"/>
    <w:rsid w:val="000C3EFE"/>
    <w:rsid w:val="000C424C"/>
    <w:rsid w:val="000C6843"/>
    <w:rsid w:val="000D0134"/>
    <w:rsid w:val="000D0C64"/>
    <w:rsid w:val="000D0F3D"/>
    <w:rsid w:val="000D156F"/>
    <w:rsid w:val="000D2C13"/>
    <w:rsid w:val="000D39D6"/>
    <w:rsid w:val="000D5850"/>
    <w:rsid w:val="000D5E35"/>
    <w:rsid w:val="000D7BFC"/>
    <w:rsid w:val="000D7EA9"/>
    <w:rsid w:val="000E0AA2"/>
    <w:rsid w:val="000E10FD"/>
    <w:rsid w:val="000E201A"/>
    <w:rsid w:val="000E2605"/>
    <w:rsid w:val="000E43DB"/>
    <w:rsid w:val="000E4CAF"/>
    <w:rsid w:val="000E5217"/>
    <w:rsid w:val="000E5308"/>
    <w:rsid w:val="000E5F8B"/>
    <w:rsid w:val="000E68B2"/>
    <w:rsid w:val="000E70F7"/>
    <w:rsid w:val="000E73AD"/>
    <w:rsid w:val="000F2A77"/>
    <w:rsid w:val="000F3682"/>
    <w:rsid w:val="000F4AE5"/>
    <w:rsid w:val="000F4C55"/>
    <w:rsid w:val="00100141"/>
    <w:rsid w:val="00101A67"/>
    <w:rsid w:val="00102175"/>
    <w:rsid w:val="001025DC"/>
    <w:rsid w:val="001037AD"/>
    <w:rsid w:val="0010393A"/>
    <w:rsid w:val="00104907"/>
    <w:rsid w:val="0010572A"/>
    <w:rsid w:val="0010609A"/>
    <w:rsid w:val="001061EA"/>
    <w:rsid w:val="001079BA"/>
    <w:rsid w:val="00111522"/>
    <w:rsid w:val="00111D88"/>
    <w:rsid w:val="0011303D"/>
    <w:rsid w:val="00113E66"/>
    <w:rsid w:val="001147A8"/>
    <w:rsid w:val="001150ED"/>
    <w:rsid w:val="0011546B"/>
    <w:rsid w:val="00116972"/>
    <w:rsid w:val="00116B98"/>
    <w:rsid w:val="00120A1D"/>
    <w:rsid w:val="001212B2"/>
    <w:rsid w:val="00121BFD"/>
    <w:rsid w:val="00121C2A"/>
    <w:rsid w:val="00123D87"/>
    <w:rsid w:val="00124808"/>
    <w:rsid w:val="00124D4D"/>
    <w:rsid w:val="001251A5"/>
    <w:rsid w:val="00125EB4"/>
    <w:rsid w:val="00127629"/>
    <w:rsid w:val="00127997"/>
    <w:rsid w:val="00130FB3"/>
    <w:rsid w:val="00131AD0"/>
    <w:rsid w:val="001329AB"/>
    <w:rsid w:val="00132A0F"/>
    <w:rsid w:val="001333C3"/>
    <w:rsid w:val="00133E23"/>
    <w:rsid w:val="00134715"/>
    <w:rsid w:val="00135ACF"/>
    <w:rsid w:val="00135D2B"/>
    <w:rsid w:val="00135EF3"/>
    <w:rsid w:val="00136AD5"/>
    <w:rsid w:val="0014102D"/>
    <w:rsid w:val="001429DB"/>
    <w:rsid w:val="00142C9E"/>
    <w:rsid w:val="00144D0C"/>
    <w:rsid w:val="001451DD"/>
    <w:rsid w:val="00146452"/>
    <w:rsid w:val="00146908"/>
    <w:rsid w:val="00146A7B"/>
    <w:rsid w:val="001519D9"/>
    <w:rsid w:val="00152892"/>
    <w:rsid w:val="00154FA2"/>
    <w:rsid w:val="00155143"/>
    <w:rsid w:val="001601D6"/>
    <w:rsid w:val="00160495"/>
    <w:rsid w:val="00161053"/>
    <w:rsid w:val="001617F7"/>
    <w:rsid w:val="00161B03"/>
    <w:rsid w:val="00161B75"/>
    <w:rsid w:val="00161EF8"/>
    <w:rsid w:val="0016231D"/>
    <w:rsid w:val="00163DF4"/>
    <w:rsid w:val="00163FDB"/>
    <w:rsid w:val="001646ED"/>
    <w:rsid w:val="001648BD"/>
    <w:rsid w:val="001649C8"/>
    <w:rsid w:val="0016594C"/>
    <w:rsid w:val="00165B5E"/>
    <w:rsid w:val="001662CF"/>
    <w:rsid w:val="00167D66"/>
    <w:rsid w:val="00170E6D"/>
    <w:rsid w:val="001710FB"/>
    <w:rsid w:val="00174F64"/>
    <w:rsid w:val="00176380"/>
    <w:rsid w:val="00176527"/>
    <w:rsid w:val="00176AB4"/>
    <w:rsid w:val="00177F84"/>
    <w:rsid w:val="0018044D"/>
    <w:rsid w:val="0018379E"/>
    <w:rsid w:val="00184839"/>
    <w:rsid w:val="00185684"/>
    <w:rsid w:val="001872E8"/>
    <w:rsid w:val="0019270F"/>
    <w:rsid w:val="00195E0D"/>
    <w:rsid w:val="001961FC"/>
    <w:rsid w:val="00196407"/>
    <w:rsid w:val="00197253"/>
    <w:rsid w:val="001A1093"/>
    <w:rsid w:val="001A5EB3"/>
    <w:rsid w:val="001A6148"/>
    <w:rsid w:val="001A669A"/>
    <w:rsid w:val="001A7772"/>
    <w:rsid w:val="001A795D"/>
    <w:rsid w:val="001B0F51"/>
    <w:rsid w:val="001B12CC"/>
    <w:rsid w:val="001B2265"/>
    <w:rsid w:val="001B3E60"/>
    <w:rsid w:val="001B4304"/>
    <w:rsid w:val="001B49F2"/>
    <w:rsid w:val="001B7D7E"/>
    <w:rsid w:val="001C0D46"/>
    <w:rsid w:val="001C1864"/>
    <w:rsid w:val="001C57DE"/>
    <w:rsid w:val="001C6A7C"/>
    <w:rsid w:val="001C7220"/>
    <w:rsid w:val="001C7D50"/>
    <w:rsid w:val="001D08C1"/>
    <w:rsid w:val="001D0D59"/>
    <w:rsid w:val="001D351E"/>
    <w:rsid w:val="001D4009"/>
    <w:rsid w:val="001D5008"/>
    <w:rsid w:val="001D5CF3"/>
    <w:rsid w:val="001D6A82"/>
    <w:rsid w:val="001D6E3A"/>
    <w:rsid w:val="001D7149"/>
    <w:rsid w:val="001D71BB"/>
    <w:rsid w:val="001D758F"/>
    <w:rsid w:val="001E2350"/>
    <w:rsid w:val="001E3A11"/>
    <w:rsid w:val="001E3A73"/>
    <w:rsid w:val="001E4F39"/>
    <w:rsid w:val="001E544C"/>
    <w:rsid w:val="001E63B3"/>
    <w:rsid w:val="001E7303"/>
    <w:rsid w:val="001F034E"/>
    <w:rsid w:val="001F081E"/>
    <w:rsid w:val="001F0FBE"/>
    <w:rsid w:val="001F32B2"/>
    <w:rsid w:val="001F393B"/>
    <w:rsid w:val="001F5451"/>
    <w:rsid w:val="001F57EB"/>
    <w:rsid w:val="001F622C"/>
    <w:rsid w:val="001F675E"/>
    <w:rsid w:val="001F70EF"/>
    <w:rsid w:val="001F73EF"/>
    <w:rsid w:val="001F7D47"/>
    <w:rsid w:val="002001A6"/>
    <w:rsid w:val="00201B44"/>
    <w:rsid w:val="002038EA"/>
    <w:rsid w:val="00204F5F"/>
    <w:rsid w:val="002054A2"/>
    <w:rsid w:val="0020595A"/>
    <w:rsid w:val="00206965"/>
    <w:rsid w:val="00206B4D"/>
    <w:rsid w:val="00207AE2"/>
    <w:rsid w:val="00207B1E"/>
    <w:rsid w:val="00210EA6"/>
    <w:rsid w:val="00211287"/>
    <w:rsid w:val="00212549"/>
    <w:rsid w:val="00213983"/>
    <w:rsid w:val="00213A75"/>
    <w:rsid w:val="00213BF9"/>
    <w:rsid w:val="00214EF1"/>
    <w:rsid w:val="002159D1"/>
    <w:rsid w:val="00215E30"/>
    <w:rsid w:val="00216FB4"/>
    <w:rsid w:val="00220366"/>
    <w:rsid w:val="00220C68"/>
    <w:rsid w:val="0022112A"/>
    <w:rsid w:val="0022166D"/>
    <w:rsid w:val="002218AF"/>
    <w:rsid w:val="00223274"/>
    <w:rsid w:val="0022415D"/>
    <w:rsid w:val="00224611"/>
    <w:rsid w:val="00224858"/>
    <w:rsid w:val="002251F8"/>
    <w:rsid w:val="00225701"/>
    <w:rsid w:val="0022732A"/>
    <w:rsid w:val="002305A0"/>
    <w:rsid w:val="0023169B"/>
    <w:rsid w:val="00232E80"/>
    <w:rsid w:val="00234A9F"/>
    <w:rsid w:val="00236F85"/>
    <w:rsid w:val="00237557"/>
    <w:rsid w:val="00237BB9"/>
    <w:rsid w:val="00237E31"/>
    <w:rsid w:val="002410EC"/>
    <w:rsid w:val="00243568"/>
    <w:rsid w:val="00244037"/>
    <w:rsid w:val="0024513D"/>
    <w:rsid w:val="002459E3"/>
    <w:rsid w:val="002466B9"/>
    <w:rsid w:val="0025024A"/>
    <w:rsid w:val="002504E4"/>
    <w:rsid w:val="00252009"/>
    <w:rsid w:val="00252370"/>
    <w:rsid w:val="00253103"/>
    <w:rsid w:val="00253DF0"/>
    <w:rsid w:val="0025666C"/>
    <w:rsid w:val="00256F0F"/>
    <w:rsid w:val="00257040"/>
    <w:rsid w:val="002606A8"/>
    <w:rsid w:val="00260CD2"/>
    <w:rsid w:val="00262A39"/>
    <w:rsid w:val="00263032"/>
    <w:rsid w:val="002631AE"/>
    <w:rsid w:val="00266BEC"/>
    <w:rsid w:val="00267B81"/>
    <w:rsid w:val="00270582"/>
    <w:rsid w:val="00270774"/>
    <w:rsid w:val="002743D4"/>
    <w:rsid w:val="00274635"/>
    <w:rsid w:val="002749E9"/>
    <w:rsid w:val="0027764D"/>
    <w:rsid w:val="00277ADA"/>
    <w:rsid w:val="00281395"/>
    <w:rsid w:val="002814E1"/>
    <w:rsid w:val="00281541"/>
    <w:rsid w:val="00281ED0"/>
    <w:rsid w:val="00283430"/>
    <w:rsid w:val="0028387B"/>
    <w:rsid w:val="00283F45"/>
    <w:rsid w:val="002849F9"/>
    <w:rsid w:val="00285221"/>
    <w:rsid w:val="00285B46"/>
    <w:rsid w:val="002869F1"/>
    <w:rsid w:val="0029070E"/>
    <w:rsid w:val="0029082B"/>
    <w:rsid w:val="00290BEE"/>
    <w:rsid w:val="00290EAD"/>
    <w:rsid w:val="00291F4F"/>
    <w:rsid w:val="0029289B"/>
    <w:rsid w:val="00292F31"/>
    <w:rsid w:val="0029320B"/>
    <w:rsid w:val="00293984"/>
    <w:rsid w:val="00293A9C"/>
    <w:rsid w:val="002944AC"/>
    <w:rsid w:val="00294A17"/>
    <w:rsid w:val="00295494"/>
    <w:rsid w:val="00296761"/>
    <w:rsid w:val="00296935"/>
    <w:rsid w:val="00296E2E"/>
    <w:rsid w:val="00297087"/>
    <w:rsid w:val="00297E78"/>
    <w:rsid w:val="002A17B2"/>
    <w:rsid w:val="002A261B"/>
    <w:rsid w:val="002A26EF"/>
    <w:rsid w:val="002A3BEF"/>
    <w:rsid w:val="002A3D2C"/>
    <w:rsid w:val="002A70E7"/>
    <w:rsid w:val="002A7287"/>
    <w:rsid w:val="002A760F"/>
    <w:rsid w:val="002B117B"/>
    <w:rsid w:val="002B2CF1"/>
    <w:rsid w:val="002B515A"/>
    <w:rsid w:val="002B57BB"/>
    <w:rsid w:val="002B5EA2"/>
    <w:rsid w:val="002B60B8"/>
    <w:rsid w:val="002B66B9"/>
    <w:rsid w:val="002C2557"/>
    <w:rsid w:val="002C3011"/>
    <w:rsid w:val="002C4386"/>
    <w:rsid w:val="002C49B2"/>
    <w:rsid w:val="002C5514"/>
    <w:rsid w:val="002C7814"/>
    <w:rsid w:val="002D0604"/>
    <w:rsid w:val="002D0ADF"/>
    <w:rsid w:val="002D318A"/>
    <w:rsid w:val="002D3679"/>
    <w:rsid w:val="002D37F7"/>
    <w:rsid w:val="002D3FE0"/>
    <w:rsid w:val="002D5A87"/>
    <w:rsid w:val="002D7670"/>
    <w:rsid w:val="002D76E2"/>
    <w:rsid w:val="002D7B65"/>
    <w:rsid w:val="002E078C"/>
    <w:rsid w:val="002E2AC8"/>
    <w:rsid w:val="002E51C7"/>
    <w:rsid w:val="002E56EE"/>
    <w:rsid w:val="002E6C63"/>
    <w:rsid w:val="002E7236"/>
    <w:rsid w:val="002E7AEB"/>
    <w:rsid w:val="002E7C43"/>
    <w:rsid w:val="002F021D"/>
    <w:rsid w:val="002F0B7E"/>
    <w:rsid w:val="002F0D90"/>
    <w:rsid w:val="002F1E11"/>
    <w:rsid w:val="002F26C3"/>
    <w:rsid w:val="002F2DBB"/>
    <w:rsid w:val="002F4694"/>
    <w:rsid w:val="002F591E"/>
    <w:rsid w:val="00300F00"/>
    <w:rsid w:val="00302651"/>
    <w:rsid w:val="003030C7"/>
    <w:rsid w:val="00303FD7"/>
    <w:rsid w:val="00304AAF"/>
    <w:rsid w:val="00305409"/>
    <w:rsid w:val="00305AE5"/>
    <w:rsid w:val="00306B11"/>
    <w:rsid w:val="00307136"/>
    <w:rsid w:val="0031354C"/>
    <w:rsid w:val="0031585C"/>
    <w:rsid w:val="00315D4D"/>
    <w:rsid w:val="00317D86"/>
    <w:rsid w:val="003212F3"/>
    <w:rsid w:val="00321952"/>
    <w:rsid w:val="00322B8D"/>
    <w:rsid w:val="00323576"/>
    <w:rsid w:val="003253D8"/>
    <w:rsid w:val="00326285"/>
    <w:rsid w:val="00327040"/>
    <w:rsid w:val="003271FD"/>
    <w:rsid w:val="00331955"/>
    <w:rsid w:val="00332778"/>
    <w:rsid w:val="0033280F"/>
    <w:rsid w:val="00332DC6"/>
    <w:rsid w:val="00333548"/>
    <w:rsid w:val="00335761"/>
    <w:rsid w:val="00335A01"/>
    <w:rsid w:val="00335DB8"/>
    <w:rsid w:val="00336B6E"/>
    <w:rsid w:val="003376EA"/>
    <w:rsid w:val="00340553"/>
    <w:rsid w:val="00341BC0"/>
    <w:rsid w:val="003424D2"/>
    <w:rsid w:val="00342DD7"/>
    <w:rsid w:val="00342F25"/>
    <w:rsid w:val="00344B7F"/>
    <w:rsid w:val="00344ED6"/>
    <w:rsid w:val="00347298"/>
    <w:rsid w:val="003473ED"/>
    <w:rsid w:val="00347A58"/>
    <w:rsid w:val="00347D02"/>
    <w:rsid w:val="003513AD"/>
    <w:rsid w:val="003514DC"/>
    <w:rsid w:val="003516DF"/>
    <w:rsid w:val="0035251E"/>
    <w:rsid w:val="00354EDD"/>
    <w:rsid w:val="00355DCC"/>
    <w:rsid w:val="00355FCB"/>
    <w:rsid w:val="00355FD6"/>
    <w:rsid w:val="00356156"/>
    <w:rsid w:val="00360E05"/>
    <w:rsid w:val="00360EF0"/>
    <w:rsid w:val="00361640"/>
    <w:rsid w:val="00361935"/>
    <w:rsid w:val="00361F8C"/>
    <w:rsid w:val="0036242B"/>
    <w:rsid w:val="00364CAF"/>
    <w:rsid w:val="003654EB"/>
    <w:rsid w:val="00365A05"/>
    <w:rsid w:val="0036664B"/>
    <w:rsid w:val="00366FB5"/>
    <w:rsid w:val="00370916"/>
    <w:rsid w:val="00373264"/>
    <w:rsid w:val="00373B26"/>
    <w:rsid w:val="00374DDE"/>
    <w:rsid w:val="00376406"/>
    <w:rsid w:val="00380167"/>
    <w:rsid w:val="00380BA5"/>
    <w:rsid w:val="003826EE"/>
    <w:rsid w:val="00385719"/>
    <w:rsid w:val="00385F31"/>
    <w:rsid w:val="00386005"/>
    <w:rsid w:val="00387D43"/>
    <w:rsid w:val="00390273"/>
    <w:rsid w:val="00391B71"/>
    <w:rsid w:val="00393815"/>
    <w:rsid w:val="00393830"/>
    <w:rsid w:val="00394E75"/>
    <w:rsid w:val="003951BC"/>
    <w:rsid w:val="0039572D"/>
    <w:rsid w:val="00395793"/>
    <w:rsid w:val="003967EF"/>
    <w:rsid w:val="00397644"/>
    <w:rsid w:val="00397C3A"/>
    <w:rsid w:val="003A0EFA"/>
    <w:rsid w:val="003A200D"/>
    <w:rsid w:val="003A29B0"/>
    <w:rsid w:val="003A2CF3"/>
    <w:rsid w:val="003A3DD9"/>
    <w:rsid w:val="003A6744"/>
    <w:rsid w:val="003A67B1"/>
    <w:rsid w:val="003B0029"/>
    <w:rsid w:val="003B1252"/>
    <w:rsid w:val="003B18D5"/>
    <w:rsid w:val="003B358C"/>
    <w:rsid w:val="003B63FE"/>
    <w:rsid w:val="003B6C8B"/>
    <w:rsid w:val="003B74B9"/>
    <w:rsid w:val="003C016C"/>
    <w:rsid w:val="003C0548"/>
    <w:rsid w:val="003C0779"/>
    <w:rsid w:val="003C09B7"/>
    <w:rsid w:val="003C19DE"/>
    <w:rsid w:val="003C27CF"/>
    <w:rsid w:val="003C37CF"/>
    <w:rsid w:val="003C3954"/>
    <w:rsid w:val="003C49D8"/>
    <w:rsid w:val="003C5464"/>
    <w:rsid w:val="003C6F62"/>
    <w:rsid w:val="003C76E8"/>
    <w:rsid w:val="003D08BA"/>
    <w:rsid w:val="003D0FFF"/>
    <w:rsid w:val="003D1585"/>
    <w:rsid w:val="003D2A87"/>
    <w:rsid w:val="003D4668"/>
    <w:rsid w:val="003D481F"/>
    <w:rsid w:val="003D504C"/>
    <w:rsid w:val="003D5530"/>
    <w:rsid w:val="003D79AC"/>
    <w:rsid w:val="003E0F9F"/>
    <w:rsid w:val="003E210D"/>
    <w:rsid w:val="003E21CB"/>
    <w:rsid w:val="003E2D8E"/>
    <w:rsid w:val="003E39C9"/>
    <w:rsid w:val="003E54FD"/>
    <w:rsid w:val="003E5C74"/>
    <w:rsid w:val="003E7959"/>
    <w:rsid w:val="003F1F72"/>
    <w:rsid w:val="003F22BA"/>
    <w:rsid w:val="003F3E86"/>
    <w:rsid w:val="00400083"/>
    <w:rsid w:val="004007D8"/>
    <w:rsid w:val="00400E17"/>
    <w:rsid w:val="00403A8D"/>
    <w:rsid w:val="004049CF"/>
    <w:rsid w:val="004052D5"/>
    <w:rsid w:val="004060B1"/>
    <w:rsid w:val="00410392"/>
    <w:rsid w:val="004106B6"/>
    <w:rsid w:val="0041168C"/>
    <w:rsid w:val="004124B2"/>
    <w:rsid w:val="00412AEF"/>
    <w:rsid w:val="0041306E"/>
    <w:rsid w:val="004141C7"/>
    <w:rsid w:val="00415677"/>
    <w:rsid w:val="00415B2D"/>
    <w:rsid w:val="004160E0"/>
    <w:rsid w:val="004163B3"/>
    <w:rsid w:val="00416B26"/>
    <w:rsid w:val="00416CD7"/>
    <w:rsid w:val="004173B9"/>
    <w:rsid w:val="00420A9A"/>
    <w:rsid w:val="00422E31"/>
    <w:rsid w:val="0042569F"/>
    <w:rsid w:val="00426E83"/>
    <w:rsid w:val="0042748E"/>
    <w:rsid w:val="00427AC5"/>
    <w:rsid w:val="00427CEF"/>
    <w:rsid w:val="004320F7"/>
    <w:rsid w:val="004325D4"/>
    <w:rsid w:val="00433605"/>
    <w:rsid w:val="00434D2A"/>
    <w:rsid w:val="00435636"/>
    <w:rsid w:val="00436706"/>
    <w:rsid w:val="0043740E"/>
    <w:rsid w:val="004414E3"/>
    <w:rsid w:val="004419EC"/>
    <w:rsid w:val="004423BF"/>
    <w:rsid w:val="00442A95"/>
    <w:rsid w:val="00442D75"/>
    <w:rsid w:val="004430F3"/>
    <w:rsid w:val="00445A36"/>
    <w:rsid w:val="004469FE"/>
    <w:rsid w:val="00447677"/>
    <w:rsid w:val="004506BB"/>
    <w:rsid w:val="00450A7E"/>
    <w:rsid w:val="004528AF"/>
    <w:rsid w:val="0045350E"/>
    <w:rsid w:val="00453866"/>
    <w:rsid w:val="00454592"/>
    <w:rsid w:val="0045475D"/>
    <w:rsid w:val="00454B72"/>
    <w:rsid w:val="00455104"/>
    <w:rsid w:val="00455668"/>
    <w:rsid w:val="00455874"/>
    <w:rsid w:val="00456331"/>
    <w:rsid w:val="004566A3"/>
    <w:rsid w:val="004605A3"/>
    <w:rsid w:val="004607A8"/>
    <w:rsid w:val="0046170C"/>
    <w:rsid w:val="00461A49"/>
    <w:rsid w:val="00461EC3"/>
    <w:rsid w:val="00463447"/>
    <w:rsid w:val="004644FB"/>
    <w:rsid w:val="00464B4F"/>
    <w:rsid w:val="0046512D"/>
    <w:rsid w:val="00465498"/>
    <w:rsid w:val="00465EC1"/>
    <w:rsid w:val="004668EF"/>
    <w:rsid w:val="00466B03"/>
    <w:rsid w:val="00466CCD"/>
    <w:rsid w:val="00467316"/>
    <w:rsid w:val="00467971"/>
    <w:rsid w:val="0047004C"/>
    <w:rsid w:val="00470EFF"/>
    <w:rsid w:val="00471081"/>
    <w:rsid w:val="00471363"/>
    <w:rsid w:val="00471DC8"/>
    <w:rsid w:val="004729F6"/>
    <w:rsid w:val="004744C4"/>
    <w:rsid w:val="00474589"/>
    <w:rsid w:val="00474901"/>
    <w:rsid w:val="00474F2F"/>
    <w:rsid w:val="004755D9"/>
    <w:rsid w:val="004760F4"/>
    <w:rsid w:val="0047699D"/>
    <w:rsid w:val="00480CB5"/>
    <w:rsid w:val="004829C9"/>
    <w:rsid w:val="00482DCF"/>
    <w:rsid w:val="0048350A"/>
    <w:rsid w:val="004860AD"/>
    <w:rsid w:val="0048680A"/>
    <w:rsid w:val="00487537"/>
    <w:rsid w:val="0048754C"/>
    <w:rsid w:val="0048777A"/>
    <w:rsid w:val="00487C08"/>
    <w:rsid w:val="004924A2"/>
    <w:rsid w:val="0049262E"/>
    <w:rsid w:val="004929FC"/>
    <w:rsid w:val="00492C07"/>
    <w:rsid w:val="00493D46"/>
    <w:rsid w:val="00495406"/>
    <w:rsid w:val="00495B2B"/>
    <w:rsid w:val="004976F1"/>
    <w:rsid w:val="0049781C"/>
    <w:rsid w:val="00497A44"/>
    <w:rsid w:val="004A0C47"/>
    <w:rsid w:val="004A0FD6"/>
    <w:rsid w:val="004A2605"/>
    <w:rsid w:val="004A31C6"/>
    <w:rsid w:val="004A5F44"/>
    <w:rsid w:val="004A63FC"/>
    <w:rsid w:val="004A7475"/>
    <w:rsid w:val="004B0361"/>
    <w:rsid w:val="004B0C2D"/>
    <w:rsid w:val="004B17F3"/>
    <w:rsid w:val="004B1B27"/>
    <w:rsid w:val="004B25BD"/>
    <w:rsid w:val="004B2E14"/>
    <w:rsid w:val="004B38DC"/>
    <w:rsid w:val="004B392A"/>
    <w:rsid w:val="004B4E4B"/>
    <w:rsid w:val="004B6CB5"/>
    <w:rsid w:val="004B6E1E"/>
    <w:rsid w:val="004C03C6"/>
    <w:rsid w:val="004C08A4"/>
    <w:rsid w:val="004C0973"/>
    <w:rsid w:val="004C1227"/>
    <w:rsid w:val="004C253E"/>
    <w:rsid w:val="004C3603"/>
    <w:rsid w:val="004C7BA5"/>
    <w:rsid w:val="004D012E"/>
    <w:rsid w:val="004D0191"/>
    <w:rsid w:val="004D1833"/>
    <w:rsid w:val="004D2181"/>
    <w:rsid w:val="004D44C4"/>
    <w:rsid w:val="004D4942"/>
    <w:rsid w:val="004D4E82"/>
    <w:rsid w:val="004D5079"/>
    <w:rsid w:val="004D6360"/>
    <w:rsid w:val="004D640D"/>
    <w:rsid w:val="004D6420"/>
    <w:rsid w:val="004D7EF8"/>
    <w:rsid w:val="004E1026"/>
    <w:rsid w:val="004E12D7"/>
    <w:rsid w:val="004E16C9"/>
    <w:rsid w:val="004E2AE2"/>
    <w:rsid w:val="004E2D37"/>
    <w:rsid w:val="004E5022"/>
    <w:rsid w:val="004E59C9"/>
    <w:rsid w:val="004E62DD"/>
    <w:rsid w:val="004E70AD"/>
    <w:rsid w:val="004E7557"/>
    <w:rsid w:val="004F137B"/>
    <w:rsid w:val="004F1AC1"/>
    <w:rsid w:val="004F263B"/>
    <w:rsid w:val="004F36C9"/>
    <w:rsid w:val="004F3733"/>
    <w:rsid w:val="004F6955"/>
    <w:rsid w:val="004F6968"/>
    <w:rsid w:val="00500369"/>
    <w:rsid w:val="005005ED"/>
    <w:rsid w:val="00500618"/>
    <w:rsid w:val="00502E69"/>
    <w:rsid w:val="00503025"/>
    <w:rsid w:val="00503433"/>
    <w:rsid w:val="00503A86"/>
    <w:rsid w:val="00503FE4"/>
    <w:rsid w:val="00504444"/>
    <w:rsid w:val="00505020"/>
    <w:rsid w:val="0050513F"/>
    <w:rsid w:val="00505A01"/>
    <w:rsid w:val="005065E9"/>
    <w:rsid w:val="00506CA4"/>
    <w:rsid w:val="0050729D"/>
    <w:rsid w:val="005079C2"/>
    <w:rsid w:val="00507ECB"/>
    <w:rsid w:val="00510DB9"/>
    <w:rsid w:val="005112FD"/>
    <w:rsid w:val="005118FD"/>
    <w:rsid w:val="00514AF3"/>
    <w:rsid w:val="00514DBE"/>
    <w:rsid w:val="00517166"/>
    <w:rsid w:val="00520204"/>
    <w:rsid w:val="00522AE3"/>
    <w:rsid w:val="00523137"/>
    <w:rsid w:val="00524C2B"/>
    <w:rsid w:val="00524E56"/>
    <w:rsid w:val="00525038"/>
    <w:rsid w:val="00526503"/>
    <w:rsid w:val="00527729"/>
    <w:rsid w:val="00530921"/>
    <w:rsid w:val="00531078"/>
    <w:rsid w:val="00531AB1"/>
    <w:rsid w:val="00537D17"/>
    <w:rsid w:val="0054054C"/>
    <w:rsid w:val="00541584"/>
    <w:rsid w:val="00541DCE"/>
    <w:rsid w:val="00542C95"/>
    <w:rsid w:val="00543CF3"/>
    <w:rsid w:val="005445BF"/>
    <w:rsid w:val="00544ABE"/>
    <w:rsid w:val="00545D0C"/>
    <w:rsid w:val="00546201"/>
    <w:rsid w:val="0054771B"/>
    <w:rsid w:val="005478AE"/>
    <w:rsid w:val="00547DCD"/>
    <w:rsid w:val="0055137F"/>
    <w:rsid w:val="00552C51"/>
    <w:rsid w:val="00553769"/>
    <w:rsid w:val="00554FEC"/>
    <w:rsid w:val="005555FE"/>
    <w:rsid w:val="005561C1"/>
    <w:rsid w:val="00557FAB"/>
    <w:rsid w:val="0056125B"/>
    <w:rsid w:val="005622FA"/>
    <w:rsid w:val="00563315"/>
    <w:rsid w:val="00565153"/>
    <w:rsid w:val="005664D1"/>
    <w:rsid w:val="00567097"/>
    <w:rsid w:val="00567380"/>
    <w:rsid w:val="0056764C"/>
    <w:rsid w:val="005676EB"/>
    <w:rsid w:val="0057227F"/>
    <w:rsid w:val="00572F20"/>
    <w:rsid w:val="005735AC"/>
    <w:rsid w:val="00573EC3"/>
    <w:rsid w:val="00575D66"/>
    <w:rsid w:val="00576681"/>
    <w:rsid w:val="00576818"/>
    <w:rsid w:val="005777AE"/>
    <w:rsid w:val="005816B4"/>
    <w:rsid w:val="005836D0"/>
    <w:rsid w:val="005853A5"/>
    <w:rsid w:val="00585782"/>
    <w:rsid w:val="005868FB"/>
    <w:rsid w:val="00586A12"/>
    <w:rsid w:val="00591CEA"/>
    <w:rsid w:val="0059257B"/>
    <w:rsid w:val="00592E1B"/>
    <w:rsid w:val="00592EEF"/>
    <w:rsid w:val="00592F56"/>
    <w:rsid w:val="00593288"/>
    <w:rsid w:val="00594A61"/>
    <w:rsid w:val="005952B2"/>
    <w:rsid w:val="00595D22"/>
    <w:rsid w:val="00595D44"/>
    <w:rsid w:val="005A0198"/>
    <w:rsid w:val="005A034A"/>
    <w:rsid w:val="005A04C0"/>
    <w:rsid w:val="005A27C1"/>
    <w:rsid w:val="005A35E0"/>
    <w:rsid w:val="005A51A8"/>
    <w:rsid w:val="005A57D7"/>
    <w:rsid w:val="005A67FC"/>
    <w:rsid w:val="005B049B"/>
    <w:rsid w:val="005B080C"/>
    <w:rsid w:val="005B0A63"/>
    <w:rsid w:val="005B1A31"/>
    <w:rsid w:val="005B24B3"/>
    <w:rsid w:val="005B331C"/>
    <w:rsid w:val="005B3487"/>
    <w:rsid w:val="005B3C3B"/>
    <w:rsid w:val="005B44A0"/>
    <w:rsid w:val="005B4891"/>
    <w:rsid w:val="005C0682"/>
    <w:rsid w:val="005C114D"/>
    <w:rsid w:val="005C20AF"/>
    <w:rsid w:val="005C3499"/>
    <w:rsid w:val="005C4F0A"/>
    <w:rsid w:val="005C4F5B"/>
    <w:rsid w:val="005C5069"/>
    <w:rsid w:val="005C5C45"/>
    <w:rsid w:val="005C6806"/>
    <w:rsid w:val="005D1E79"/>
    <w:rsid w:val="005D1F93"/>
    <w:rsid w:val="005D4C1F"/>
    <w:rsid w:val="005D5B01"/>
    <w:rsid w:val="005D60BD"/>
    <w:rsid w:val="005D637C"/>
    <w:rsid w:val="005D6540"/>
    <w:rsid w:val="005D6564"/>
    <w:rsid w:val="005D760A"/>
    <w:rsid w:val="005D7CED"/>
    <w:rsid w:val="005E04FF"/>
    <w:rsid w:val="005E06C2"/>
    <w:rsid w:val="005E1567"/>
    <w:rsid w:val="005E2EFC"/>
    <w:rsid w:val="005E3143"/>
    <w:rsid w:val="005E35FA"/>
    <w:rsid w:val="005E4988"/>
    <w:rsid w:val="005E5FA4"/>
    <w:rsid w:val="005E643F"/>
    <w:rsid w:val="005E704F"/>
    <w:rsid w:val="005F10B1"/>
    <w:rsid w:val="005F2652"/>
    <w:rsid w:val="005F2665"/>
    <w:rsid w:val="005F39CF"/>
    <w:rsid w:val="005F4535"/>
    <w:rsid w:val="005F64DA"/>
    <w:rsid w:val="005F6FE5"/>
    <w:rsid w:val="00600206"/>
    <w:rsid w:val="00600823"/>
    <w:rsid w:val="006014EA"/>
    <w:rsid w:val="00601B0D"/>
    <w:rsid w:val="00602A61"/>
    <w:rsid w:val="00604347"/>
    <w:rsid w:val="0060468F"/>
    <w:rsid w:val="00605459"/>
    <w:rsid w:val="006078DE"/>
    <w:rsid w:val="00610026"/>
    <w:rsid w:val="006100CE"/>
    <w:rsid w:val="0061053C"/>
    <w:rsid w:val="00610E27"/>
    <w:rsid w:val="006127B0"/>
    <w:rsid w:val="0061752F"/>
    <w:rsid w:val="0061775A"/>
    <w:rsid w:val="00620809"/>
    <w:rsid w:val="00621368"/>
    <w:rsid w:val="006213C9"/>
    <w:rsid w:val="00622571"/>
    <w:rsid w:val="00623B5B"/>
    <w:rsid w:val="00624D66"/>
    <w:rsid w:val="00625EEA"/>
    <w:rsid w:val="006267EF"/>
    <w:rsid w:val="006271DE"/>
    <w:rsid w:val="00627CDE"/>
    <w:rsid w:val="006300AF"/>
    <w:rsid w:val="006338B5"/>
    <w:rsid w:val="00633952"/>
    <w:rsid w:val="00633EEC"/>
    <w:rsid w:val="00634591"/>
    <w:rsid w:val="00635299"/>
    <w:rsid w:val="00636020"/>
    <w:rsid w:val="00636269"/>
    <w:rsid w:val="00640E87"/>
    <w:rsid w:val="00642282"/>
    <w:rsid w:val="0064307F"/>
    <w:rsid w:val="0064341A"/>
    <w:rsid w:val="00644430"/>
    <w:rsid w:val="00645050"/>
    <w:rsid w:val="006455C2"/>
    <w:rsid w:val="00646018"/>
    <w:rsid w:val="00646CFF"/>
    <w:rsid w:val="00647C42"/>
    <w:rsid w:val="0065037B"/>
    <w:rsid w:val="00650961"/>
    <w:rsid w:val="00650BD4"/>
    <w:rsid w:val="006517CB"/>
    <w:rsid w:val="00651B73"/>
    <w:rsid w:val="0065207E"/>
    <w:rsid w:val="00653051"/>
    <w:rsid w:val="0065311E"/>
    <w:rsid w:val="00654C4C"/>
    <w:rsid w:val="00655AD5"/>
    <w:rsid w:val="00655DAA"/>
    <w:rsid w:val="00660706"/>
    <w:rsid w:val="00661C4E"/>
    <w:rsid w:val="00663BA1"/>
    <w:rsid w:val="00664DEC"/>
    <w:rsid w:val="006651A5"/>
    <w:rsid w:val="0066521D"/>
    <w:rsid w:val="00665548"/>
    <w:rsid w:val="00666E3F"/>
    <w:rsid w:val="006672E7"/>
    <w:rsid w:val="00667D71"/>
    <w:rsid w:val="00667DA0"/>
    <w:rsid w:val="00671011"/>
    <w:rsid w:val="006717C3"/>
    <w:rsid w:val="00671913"/>
    <w:rsid w:val="00672C96"/>
    <w:rsid w:val="00674AD3"/>
    <w:rsid w:val="006759B4"/>
    <w:rsid w:val="00675E4A"/>
    <w:rsid w:val="00676033"/>
    <w:rsid w:val="00676797"/>
    <w:rsid w:val="00681C49"/>
    <w:rsid w:val="006820E3"/>
    <w:rsid w:val="00682240"/>
    <w:rsid w:val="00682F97"/>
    <w:rsid w:val="00683D04"/>
    <w:rsid w:val="00687AB8"/>
    <w:rsid w:val="006901EA"/>
    <w:rsid w:val="006926C5"/>
    <w:rsid w:val="00692C96"/>
    <w:rsid w:val="00693633"/>
    <w:rsid w:val="00693D92"/>
    <w:rsid w:val="00694397"/>
    <w:rsid w:val="00694750"/>
    <w:rsid w:val="00694FC2"/>
    <w:rsid w:val="006976DA"/>
    <w:rsid w:val="006978A4"/>
    <w:rsid w:val="006A09B5"/>
    <w:rsid w:val="006A199B"/>
    <w:rsid w:val="006A1B4A"/>
    <w:rsid w:val="006A1DF1"/>
    <w:rsid w:val="006A2ED0"/>
    <w:rsid w:val="006A334E"/>
    <w:rsid w:val="006A36E2"/>
    <w:rsid w:val="006A4C85"/>
    <w:rsid w:val="006A5827"/>
    <w:rsid w:val="006A5A2A"/>
    <w:rsid w:val="006A673C"/>
    <w:rsid w:val="006A74D0"/>
    <w:rsid w:val="006A769E"/>
    <w:rsid w:val="006B1627"/>
    <w:rsid w:val="006B306D"/>
    <w:rsid w:val="006B340D"/>
    <w:rsid w:val="006B355A"/>
    <w:rsid w:val="006B3A36"/>
    <w:rsid w:val="006B3B5E"/>
    <w:rsid w:val="006B4E07"/>
    <w:rsid w:val="006B50C2"/>
    <w:rsid w:val="006B5197"/>
    <w:rsid w:val="006B61B4"/>
    <w:rsid w:val="006B7357"/>
    <w:rsid w:val="006C106A"/>
    <w:rsid w:val="006C243F"/>
    <w:rsid w:val="006C289B"/>
    <w:rsid w:val="006C2DA3"/>
    <w:rsid w:val="006C327A"/>
    <w:rsid w:val="006C3644"/>
    <w:rsid w:val="006C4C26"/>
    <w:rsid w:val="006C5774"/>
    <w:rsid w:val="006C5ECF"/>
    <w:rsid w:val="006C60BB"/>
    <w:rsid w:val="006C6F34"/>
    <w:rsid w:val="006C6FB5"/>
    <w:rsid w:val="006C7B85"/>
    <w:rsid w:val="006D083B"/>
    <w:rsid w:val="006D2F00"/>
    <w:rsid w:val="006D39A8"/>
    <w:rsid w:val="006D4B54"/>
    <w:rsid w:val="006D4B57"/>
    <w:rsid w:val="006D560C"/>
    <w:rsid w:val="006D5E5E"/>
    <w:rsid w:val="006E0395"/>
    <w:rsid w:val="006E0B28"/>
    <w:rsid w:val="006E0E54"/>
    <w:rsid w:val="006E145A"/>
    <w:rsid w:val="006E1D85"/>
    <w:rsid w:val="006E256D"/>
    <w:rsid w:val="006E6377"/>
    <w:rsid w:val="006E663F"/>
    <w:rsid w:val="006E771F"/>
    <w:rsid w:val="006E7D59"/>
    <w:rsid w:val="006F1347"/>
    <w:rsid w:val="006F21B6"/>
    <w:rsid w:val="006F3DF4"/>
    <w:rsid w:val="006F48E0"/>
    <w:rsid w:val="006F4DB3"/>
    <w:rsid w:val="006F5C10"/>
    <w:rsid w:val="006F6299"/>
    <w:rsid w:val="006F7EBA"/>
    <w:rsid w:val="007015BC"/>
    <w:rsid w:val="00702041"/>
    <w:rsid w:val="00704E01"/>
    <w:rsid w:val="00705786"/>
    <w:rsid w:val="00705F24"/>
    <w:rsid w:val="007062C9"/>
    <w:rsid w:val="00707C7B"/>
    <w:rsid w:val="00711FEB"/>
    <w:rsid w:val="00712909"/>
    <w:rsid w:val="00713275"/>
    <w:rsid w:val="00713E50"/>
    <w:rsid w:val="00716C47"/>
    <w:rsid w:val="00720293"/>
    <w:rsid w:val="007203C7"/>
    <w:rsid w:val="007204D9"/>
    <w:rsid w:val="00722B04"/>
    <w:rsid w:val="00726779"/>
    <w:rsid w:val="00727114"/>
    <w:rsid w:val="007271E3"/>
    <w:rsid w:val="007276B1"/>
    <w:rsid w:val="00727B68"/>
    <w:rsid w:val="0073148D"/>
    <w:rsid w:val="007321FA"/>
    <w:rsid w:val="00732ABB"/>
    <w:rsid w:val="00732CC2"/>
    <w:rsid w:val="00733961"/>
    <w:rsid w:val="007340A2"/>
    <w:rsid w:val="007342A5"/>
    <w:rsid w:val="007350E2"/>
    <w:rsid w:val="007357A5"/>
    <w:rsid w:val="00737D94"/>
    <w:rsid w:val="00740A82"/>
    <w:rsid w:val="0074157D"/>
    <w:rsid w:val="00741FB9"/>
    <w:rsid w:val="007434BB"/>
    <w:rsid w:val="00746F24"/>
    <w:rsid w:val="00747950"/>
    <w:rsid w:val="00750A49"/>
    <w:rsid w:val="0075236C"/>
    <w:rsid w:val="0075248E"/>
    <w:rsid w:val="00753705"/>
    <w:rsid w:val="00753869"/>
    <w:rsid w:val="007542D5"/>
    <w:rsid w:val="007548F7"/>
    <w:rsid w:val="007574D7"/>
    <w:rsid w:val="00760F85"/>
    <w:rsid w:val="007615FA"/>
    <w:rsid w:val="00762C2C"/>
    <w:rsid w:val="0076406E"/>
    <w:rsid w:val="00764BAF"/>
    <w:rsid w:val="0076653C"/>
    <w:rsid w:val="0076750B"/>
    <w:rsid w:val="007675CD"/>
    <w:rsid w:val="0077487D"/>
    <w:rsid w:val="00775729"/>
    <w:rsid w:val="00775F09"/>
    <w:rsid w:val="00777FD9"/>
    <w:rsid w:val="0078078A"/>
    <w:rsid w:val="00781097"/>
    <w:rsid w:val="007848E9"/>
    <w:rsid w:val="00786DFA"/>
    <w:rsid w:val="0078736F"/>
    <w:rsid w:val="0078740D"/>
    <w:rsid w:val="0079180A"/>
    <w:rsid w:val="00792A9F"/>
    <w:rsid w:val="007935A6"/>
    <w:rsid w:val="007937AD"/>
    <w:rsid w:val="00794C48"/>
    <w:rsid w:val="00795116"/>
    <w:rsid w:val="00795355"/>
    <w:rsid w:val="00796208"/>
    <w:rsid w:val="007A01D8"/>
    <w:rsid w:val="007A2A7E"/>
    <w:rsid w:val="007A3B76"/>
    <w:rsid w:val="007A65BA"/>
    <w:rsid w:val="007A680B"/>
    <w:rsid w:val="007A791C"/>
    <w:rsid w:val="007A7F35"/>
    <w:rsid w:val="007B0E97"/>
    <w:rsid w:val="007B0EE3"/>
    <w:rsid w:val="007B1E7D"/>
    <w:rsid w:val="007B2135"/>
    <w:rsid w:val="007B47DA"/>
    <w:rsid w:val="007B4A9B"/>
    <w:rsid w:val="007B4AD1"/>
    <w:rsid w:val="007B4B06"/>
    <w:rsid w:val="007B5575"/>
    <w:rsid w:val="007B5F9D"/>
    <w:rsid w:val="007B757D"/>
    <w:rsid w:val="007C0A6C"/>
    <w:rsid w:val="007C2899"/>
    <w:rsid w:val="007C2DBD"/>
    <w:rsid w:val="007C4AB4"/>
    <w:rsid w:val="007C5973"/>
    <w:rsid w:val="007C5B00"/>
    <w:rsid w:val="007C688C"/>
    <w:rsid w:val="007D34C5"/>
    <w:rsid w:val="007D4DCD"/>
    <w:rsid w:val="007D57E6"/>
    <w:rsid w:val="007D6064"/>
    <w:rsid w:val="007E0543"/>
    <w:rsid w:val="007E19EE"/>
    <w:rsid w:val="007E20F1"/>
    <w:rsid w:val="007E28D1"/>
    <w:rsid w:val="007E2EA0"/>
    <w:rsid w:val="007E2F84"/>
    <w:rsid w:val="007E384B"/>
    <w:rsid w:val="007E437F"/>
    <w:rsid w:val="007E44AA"/>
    <w:rsid w:val="007E5385"/>
    <w:rsid w:val="007E53BE"/>
    <w:rsid w:val="007E6B46"/>
    <w:rsid w:val="007F01BE"/>
    <w:rsid w:val="007F0405"/>
    <w:rsid w:val="007F05AE"/>
    <w:rsid w:val="007F0BC9"/>
    <w:rsid w:val="007F0FDF"/>
    <w:rsid w:val="007F11F6"/>
    <w:rsid w:val="007F1A0F"/>
    <w:rsid w:val="007F20C9"/>
    <w:rsid w:val="007F4A86"/>
    <w:rsid w:val="007F538E"/>
    <w:rsid w:val="007F538F"/>
    <w:rsid w:val="007F5A23"/>
    <w:rsid w:val="007F6538"/>
    <w:rsid w:val="007F6F9B"/>
    <w:rsid w:val="007F784A"/>
    <w:rsid w:val="007F7F76"/>
    <w:rsid w:val="00800AD1"/>
    <w:rsid w:val="00802D13"/>
    <w:rsid w:val="00805E8B"/>
    <w:rsid w:val="00806D65"/>
    <w:rsid w:val="008074EE"/>
    <w:rsid w:val="00807D79"/>
    <w:rsid w:val="00811255"/>
    <w:rsid w:val="00811402"/>
    <w:rsid w:val="00811890"/>
    <w:rsid w:val="008139CF"/>
    <w:rsid w:val="00813A92"/>
    <w:rsid w:val="00813E87"/>
    <w:rsid w:val="00815258"/>
    <w:rsid w:val="00815963"/>
    <w:rsid w:val="00816BC8"/>
    <w:rsid w:val="00817084"/>
    <w:rsid w:val="008200A7"/>
    <w:rsid w:val="0082021D"/>
    <w:rsid w:val="0082151C"/>
    <w:rsid w:val="00822AB8"/>
    <w:rsid w:val="008242AD"/>
    <w:rsid w:val="0082463D"/>
    <w:rsid w:val="00824BB4"/>
    <w:rsid w:val="008300A2"/>
    <w:rsid w:val="00830695"/>
    <w:rsid w:val="00830C14"/>
    <w:rsid w:val="008310B0"/>
    <w:rsid w:val="00831382"/>
    <w:rsid w:val="008316B5"/>
    <w:rsid w:val="00832A59"/>
    <w:rsid w:val="00833074"/>
    <w:rsid w:val="00834E3E"/>
    <w:rsid w:val="00834EB4"/>
    <w:rsid w:val="00834F92"/>
    <w:rsid w:val="0083500F"/>
    <w:rsid w:val="00835A16"/>
    <w:rsid w:val="008363C2"/>
    <w:rsid w:val="00837BB1"/>
    <w:rsid w:val="0084069B"/>
    <w:rsid w:val="00840728"/>
    <w:rsid w:val="00840D86"/>
    <w:rsid w:val="008413F7"/>
    <w:rsid w:val="008415B0"/>
    <w:rsid w:val="008416CE"/>
    <w:rsid w:val="00843541"/>
    <w:rsid w:val="008437A7"/>
    <w:rsid w:val="00843E54"/>
    <w:rsid w:val="008442AC"/>
    <w:rsid w:val="0084477A"/>
    <w:rsid w:val="0084616C"/>
    <w:rsid w:val="00846235"/>
    <w:rsid w:val="00846CA7"/>
    <w:rsid w:val="00846ED4"/>
    <w:rsid w:val="00853433"/>
    <w:rsid w:val="0085532E"/>
    <w:rsid w:val="00855FE8"/>
    <w:rsid w:val="0085687D"/>
    <w:rsid w:val="00857914"/>
    <w:rsid w:val="00857A5B"/>
    <w:rsid w:val="00857C19"/>
    <w:rsid w:val="00862844"/>
    <w:rsid w:val="00862A13"/>
    <w:rsid w:val="00862AD4"/>
    <w:rsid w:val="008636CC"/>
    <w:rsid w:val="00870A01"/>
    <w:rsid w:val="0087235F"/>
    <w:rsid w:val="00873022"/>
    <w:rsid w:val="0087332D"/>
    <w:rsid w:val="0087782C"/>
    <w:rsid w:val="00880AC6"/>
    <w:rsid w:val="00880E00"/>
    <w:rsid w:val="00881E5F"/>
    <w:rsid w:val="00882EB8"/>
    <w:rsid w:val="00883F20"/>
    <w:rsid w:val="0088666E"/>
    <w:rsid w:val="00887821"/>
    <w:rsid w:val="00891532"/>
    <w:rsid w:val="00891A8A"/>
    <w:rsid w:val="00892DE2"/>
    <w:rsid w:val="008937DA"/>
    <w:rsid w:val="008942D2"/>
    <w:rsid w:val="00895A32"/>
    <w:rsid w:val="00895E2F"/>
    <w:rsid w:val="008A0451"/>
    <w:rsid w:val="008A26E5"/>
    <w:rsid w:val="008A305F"/>
    <w:rsid w:val="008A3E21"/>
    <w:rsid w:val="008A42FB"/>
    <w:rsid w:val="008A4E8F"/>
    <w:rsid w:val="008A5EE5"/>
    <w:rsid w:val="008A65D7"/>
    <w:rsid w:val="008A6AE3"/>
    <w:rsid w:val="008A710D"/>
    <w:rsid w:val="008A724D"/>
    <w:rsid w:val="008B244A"/>
    <w:rsid w:val="008B269D"/>
    <w:rsid w:val="008B3DC4"/>
    <w:rsid w:val="008B41E6"/>
    <w:rsid w:val="008B5189"/>
    <w:rsid w:val="008B62FA"/>
    <w:rsid w:val="008B6BFC"/>
    <w:rsid w:val="008B74FA"/>
    <w:rsid w:val="008B77BC"/>
    <w:rsid w:val="008C0138"/>
    <w:rsid w:val="008C2D7F"/>
    <w:rsid w:val="008C36EC"/>
    <w:rsid w:val="008C4EAA"/>
    <w:rsid w:val="008D0AD0"/>
    <w:rsid w:val="008D0EBB"/>
    <w:rsid w:val="008D0FB3"/>
    <w:rsid w:val="008D126C"/>
    <w:rsid w:val="008D3EE5"/>
    <w:rsid w:val="008D4E68"/>
    <w:rsid w:val="008D5C4E"/>
    <w:rsid w:val="008D5DE4"/>
    <w:rsid w:val="008D670B"/>
    <w:rsid w:val="008D719E"/>
    <w:rsid w:val="008D7E4B"/>
    <w:rsid w:val="008E08D9"/>
    <w:rsid w:val="008E11BD"/>
    <w:rsid w:val="008E18A7"/>
    <w:rsid w:val="008E1A7D"/>
    <w:rsid w:val="008E3189"/>
    <w:rsid w:val="008E3BD9"/>
    <w:rsid w:val="008E3D00"/>
    <w:rsid w:val="008E46DF"/>
    <w:rsid w:val="008E4A14"/>
    <w:rsid w:val="008E78EC"/>
    <w:rsid w:val="008E7B71"/>
    <w:rsid w:val="008F01F0"/>
    <w:rsid w:val="008F03D7"/>
    <w:rsid w:val="008F0B73"/>
    <w:rsid w:val="008F1EB0"/>
    <w:rsid w:val="008F2647"/>
    <w:rsid w:val="008F26AB"/>
    <w:rsid w:val="008F306C"/>
    <w:rsid w:val="008F363F"/>
    <w:rsid w:val="008F44C5"/>
    <w:rsid w:val="008F4638"/>
    <w:rsid w:val="008F5F60"/>
    <w:rsid w:val="008F61CE"/>
    <w:rsid w:val="008F7013"/>
    <w:rsid w:val="008F7CB3"/>
    <w:rsid w:val="009002FB"/>
    <w:rsid w:val="00901447"/>
    <w:rsid w:val="00901A43"/>
    <w:rsid w:val="009024A4"/>
    <w:rsid w:val="00903D4D"/>
    <w:rsid w:val="009060B1"/>
    <w:rsid w:val="00906559"/>
    <w:rsid w:val="00907507"/>
    <w:rsid w:val="00911EE5"/>
    <w:rsid w:val="0091254C"/>
    <w:rsid w:val="00912E86"/>
    <w:rsid w:val="00913492"/>
    <w:rsid w:val="00913EBF"/>
    <w:rsid w:val="00920930"/>
    <w:rsid w:val="009211E8"/>
    <w:rsid w:val="00921E88"/>
    <w:rsid w:val="00922917"/>
    <w:rsid w:val="00923272"/>
    <w:rsid w:val="00923D81"/>
    <w:rsid w:val="009264DF"/>
    <w:rsid w:val="00927A35"/>
    <w:rsid w:val="0093027A"/>
    <w:rsid w:val="00930A6A"/>
    <w:rsid w:val="00930DF7"/>
    <w:rsid w:val="00931254"/>
    <w:rsid w:val="009313FA"/>
    <w:rsid w:val="00934ADE"/>
    <w:rsid w:val="00934B67"/>
    <w:rsid w:val="00936E0B"/>
    <w:rsid w:val="00937931"/>
    <w:rsid w:val="00937AC4"/>
    <w:rsid w:val="00940541"/>
    <w:rsid w:val="00941CC1"/>
    <w:rsid w:val="0094318E"/>
    <w:rsid w:val="00944D38"/>
    <w:rsid w:val="00945C5C"/>
    <w:rsid w:val="009463B2"/>
    <w:rsid w:val="009477BE"/>
    <w:rsid w:val="00950F95"/>
    <w:rsid w:val="009512EE"/>
    <w:rsid w:val="00951656"/>
    <w:rsid w:val="0095266D"/>
    <w:rsid w:val="009548C3"/>
    <w:rsid w:val="00954D35"/>
    <w:rsid w:val="0095619C"/>
    <w:rsid w:val="0095678E"/>
    <w:rsid w:val="009569B7"/>
    <w:rsid w:val="00957CCE"/>
    <w:rsid w:val="00957E09"/>
    <w:rsid w:val="00961057"/>
    <w:rsid w:val="0096137D"/>
    <w:rsid w:val="00964079"/>
    <w:rsid w:val="00966D22"/>
    <w:rsid w:val="009671EA"/>
    <w:rsid w:val="009675F0"/>
    <w:rsid w:val="00970474"/>
    <w:rsid w:val="009704AA"/>
    <w:rsid w:val="009704D2"/>
    <w:rsid w:val="009722B7"/>
    <w:rsid w:val="00973585"/>
    <w:rsid w:val="009739B4"/>
    <w:rsid w:val="009755B9"/>
    <w:rsid w:val="009766FD"/>
    <w:rsid w:val="00976CC1"/>
    <w:rsid w:val="009773B9"/>
    <w:rsid w:val="00977B4B"/>
    <w:rsid w:val="00980259"/>
    <w:rsid w:val="00980AFB"/>
    <w:rsid w:val="00980E09"/>
    <w:rsid w:val="00981D87"/>
    <w:rsid w:val="00982F65"/>
    <w:rsid w:val="00983768"/>
    <w:rsid w:val="00983953"/>
    <w:rsid w:val="00983D38"/>
    <w:rsid w:val="00983F75"/>
    <w:rsid w:val="00984479"/>
    <w:rsid w:val="00985237"/>
    <w:rsid w:val="00986806"/>
    <w:rsid w:val="00990D7B"/>
    <w:rsid w:val="0099229C"/>
    <w:rsid w:val="00994092"/>
    <w:rsid w:val="00994E35"/>
    <w:rsid w:val="00995248"/>
    <w:rsid w:val="00995410"/>
    <w:rsid w:val="00995A1D"/>
    <w:rsid w:val="00996A71"/>
    <w:rsid w:val="009A04B9"/>
    <w:rsid w:val="009A0895"/>
    <w:rsid w:val="009A08DC"/>
    <w:rsid w:val="009A1078"/>
    <w:rsid w:val="009A2973"/>
    <w:rsid w:val="009A4899"/>
    <w:rsid w:val="009A5B09"/>
    <w:rsid w:val="009A6B06"/>
    <w:rsid w:val="009A6CBD"/>
    <w:rsid w:val="009A72DA"/>
    <w:rsid w:val="009A730A"/>
    <w:rsid w:val="009A7608"/>
    <w:rsid w:val="009B12E8"/>
    <w:rsid w:val="009B1FF0"/>
    <w:rsid w:val="009B2D3A"/>
    <w:rsid w:val="009B3423"/>
    <w:rsid w:val="009B6700"/>
    <w:rsid w:val="009B7137"/>
    <w:rsid w:val="009B7540"/>
    <w:rsid w:val="009B7EA4"/>
    <w:rsid w:val="009C081D"/>
    <w:rsid w:val="009C0BCC"/>
    <w:rsid w:val="009C0CC4"/>
    <w:rsid w:val="009C0F32"/>
    <w:rsid w:val="009C102C"/>
    <w:rsid w:val="009C29B3"/>
    <w:rsid w:val="009C35B9"/>
    <w:rsid w:val="009C3F63"/>
    <w:rsid w:val="009C41E5"/>
    <w:rsid w:val="009C4348"/>
    <w:rsid w:val="009C43B8"/>
    <w:rsid w:val="009C4C5C"/>
    <w:rsid w:val="009C544F"/>
    <w:rsid w:val="009C586A"/>
    <w:rsid w:val="009C6182"/>
    <w:rsid w:val="009C6592"/>
    <w:rsid w:val="009C69B3"/>
    <w:rsid w:val="009C79F4"/>
    <w:rsid w:val="009C79FE"/>
    <w:rsid w:val="009D1306"/>
    <w:rsid w:val="009D1B30"/>
    <w:rsid w:val="009D2E80"/>
    <w:rsid w:val="009D3A46"/>
    <w:rsid w:val="009D471A"/>
    <w:rsid w:val="009D7568"/>
    <w:rsid w:val="009E3290"/>
    <w:rsid w:val="009E4106"/>
    <w:rsid w:val="009E4218"/>
    <w:rsid w:val="009E4689"/>
    <w:rsid w:val="009E6B7F"/>
    <w:rsid w:val="009F1655"/>
    <w:rsid w:val="009F1A38"/>
    <w:rsid w:val="009F3104"/>
    <w:rsid w:val="009F6A39"/>
    <w:rsid w:val="009F7D04"/>
    <w:rsid w:val="00A01080"/>
    <w:rsid w:val="00A022BF"/>
    <w:rsid w:val="00A0244D"/>
    <w:rsid w:val="00A0386B"/>
    <w:rsid w:val="00A03E69"/>
    <w:rsid w:val="00A04357"/>
    <w:rsid w:val="00A0490D"/>
    <w:rsid w:val="00A05BCE"/>
    <w:rsid w:val="00A07299"/>
    <w:rsid w:val="00A103C6"/>
    <w:rsid w:val="00A10860"/>
    <w:rsid w:val="00A1105D"/>
    <w:rsid w:val="00A114A3"/>
    <w:rsid w:val="00A135E6"/>
    <w:rsid w:val="00A14D43"/>
    <w:rsid w:val="00A1535F"/>
    <w:rsid w:val="00A177CA"/>
    <w:rsid w:val="00A17876"/>
    <w:rsid w:val="00A2040D"/>
    <w:rsid w:val="00A20A5D"/>
    <w:rsid w:val="00A212FC"/>
    <w:rsid w:val="00A223DB"/>
    <w:rsid w:val="00A22637"/>
    <w:rsid w:val="00A22680"/>
    <w:rsid w:val="00A247FE"/>
    <w:rsid w:val="00A25CAE"/>
    <w:rsid w:val="00A26958"/>
    <w:rsid w:val="00A27280"/>
    <w:rsid w:val="00A27CA3"/>
    <w:rsid w:val="00A30026"/>
    <w:rsid w:val="00A31CCC"/>
    <w:rsid w:val="00A339D3"/>
    <w:rsid w:val="00A34CFB"/>
    <w:rsid w:val="00A35BDE"/>
    <w:rsid w:val="00A35E6E"/>
    <w:rsid w:val="00A360B2"/>
    <w:rsid w:val="00A36144"/>
    <w:rsid w:val="00A410A3"/>
    <w:rsid w:val="00A41411"/>
    <w:rsid w:val="00A42165"/>
    <w:rsid w:val="00A43803"/>
    <w:rsid w:val="00A536FA"/>
    <w:rsid w:val="00A54B7F"/>
    <w:rsid w:val="00A54DE4"/>
    <w:rsid w:val="00A56F48"/>
    <w:rsid w:val="00A57530"/>
    <w:rsid w:val="00A60AF2"/>
    <w:rsid w:val="00A61133"/>
    <w:rsid w:val="00A61891"/>
    <w:rsid w:val="00A63637"/>
    <w:rsid w:val="00A654C2"/>
    <w:rsid w:val="00A65847"/>
    <w:rsid w:val="00A6619C"/>
    <w:rsid w:val="00A66C6A"/>
    <w:rsid w:val="00A67301"/>
    <w:rsid w:val="00A67B87"/>
    <w:rsid w:val="00A702F8"/>
    <w:rsid w:val="00A70FCB"/>
    <w:rsid w:val="00A715E4"/>
    <w:rsid w:val="00A71778"/>
    <w:rsid w:val="00A73155"/>
    <w:rsid w:val="00A744B1"/>
    <w:rsid w:val="00A74A92"/>
    <w:rsid w:val="00A74ECE"/>
    <w:rsid w:val="00A80888"/>
    <w:rsid w:val="00A80939"/>
    <w:rsid w:val="00A81657"/>
    <w:rsid w:val="00A82CEC"/>
    <w:rsid w:val="00A84039"/>
    <w:rsid w:val="00A84868"/>
    <w:rsid w:val="00A84DB3"/>
    <w:rsid w:val="00A84E31"/>
    <w:rsid w:val="00A877B7"/>
    <w:rsid w:val="00A9103D"/>
    <w:rsid w:val="00A918C8"/>
    <w:rsid w:val="00A932B4"/>
    <w:rsid w:val="00A965EE"/>
    <w:rsid w:val="00A97991"/>
    <w:rsid w:val="00A97CB4"/>
    <w:rsid w:val="00AA0440"/>
    <w:rsid w:val="00AA0C61"/>
    <w:rsid w:val="00AA3A47"/>
    <w:rsid w:val="00AA3C34"/>
    <w:rsid w:val="00AA3CC3"/>
    <w:rsid w:val="00AA3E9B"/>
    <w:rsid w:val="00AA7838"/>
    <w:rsid w:val="00AB1A87"/>
    <w:rsid w:val="00AB23CD"/>
    <w:rsid w:val="00AB2DED"/>
    <w:rsid w:val="00AB34CA"/>
    <w:rsid w:val="00AB6545"/>
    <w:rsid w:val="00AC0F0F"/>
    <w:rsid w:val="00AC1403"/>
    <w:rsid w:val="00AC2376"/>
    <w:rsid w:val="00AC24E7"/>
    <w:rsid w:val="00AC28AF"/>
    <w:rsid w:val="00AC2B85"/>
    <w:rsid w:val="00AC31DF"/>
    <w:rsid w:val="00AC3598"/>
    <w:rsid w:val="00AC425F"/>
    <w:rsid w:val="00AC5494"/>
    <w:rsid w:val="00AC6488"/>
    <w:rsid w:val="00AC6B0C"/>
    <w:rsid w:val="00AC6D86"/>
    <w:rsid w:val="00AD041D"/>
    <w:rsid w:val="00AD2269"/>
    <w:rsid w:val="00AD23E0"/>
    <w:rsid w:val="00AD2744"/>
    <w:rsid w:val="00AD2AFE"/>
    <w:rsid w:val="00AD3F7A"/>
    <w:rsid w:val="00AD5B29"/>
    <w:rsid w:val="00AD5D6E"/>
    <w:rsid w:val="00AD6CBA"/>
    <w:rsid w:val="00AD7A4B"/>
    <w:rsid w:val="00AD7C1A"/>
    <w:rsid w:val="00AE1724"/>
    <w:rsid w:val="00AE21F5"/>
    <w:rsid w:val="00AE2549"/>
    <w:rsid w:val="00AE3FE9"/>
    <w:rsid w:val="00AE4ACB"/>
    <w:rsid w:val="00AE4B29"/>
    <w:rsid w:val="00AE4C8D"/>
    <w:rsid w:val="00AE73A5"/>
    <w:rsid w:val="00AF024C"/>
    <w:rsid w:val="00AF0589"/>
    <w:rsid w:val="00AF14A4"/>
    <w:rsid w:val="00AF25AA"/>
    <w:rsid w:val="00AF45A3"/>
    <w:rsid w:val="00AF48D8"/>
    <w:rsid w:val="00AF4991"/>
    <w:rsid w:val="00AF4D77"/>
    <w:rsid w:val="00AF52B0"/>
    <w:rsid w:val="00AF750A"/>
    <w:rsid w:val="00AF7797"/>
    <w:rsid w:val="00B00C47"/>
    <w:rsid w:val="00B00FCF"/>
    <w:rsid w:val="00B013B4"/>
    <w:rsid w:val="00B01CF1"/>
    <w:rsid w:val="00B0219C"/>
    <w:rsid w:val="00B024D7"/>
    <w:rsid w:val="00B036C5"/>
    <w:rsid w:val="00B054F7"/>
    <w:rsid w:val="00B06403"/>
    <w:rsid w:val="00B06F73"/>
    <w:rsid w:val="00B07579"/>
    <w:rsid w:val="00B108A4"/>
    <w:rsid w:val="00B114D5"/>
    <w:rsid w:val="00B11800"/>
    <w:rsid w:val="00B11CD7"/>
    <w:rsid w:val="00B13F75"/>
    <w:rsid w:val="00B14056"/>
    <w:rsid w:val="00B162F9"/>
    <w:rsid w:val="00B176DD"/>
    <w:rsid w:val="00B177FD"/>
    <w:rsid w:val="00B206DB"/>
    <w:rsid w:val="00B215D3"/>
    <w:rsid w:val="00B238EF"/>
    <w:rsid w:val="00B24946"/>
    <w:rsid w:val="00B25A20"/>
    <w:rsid w:val="00B25A82"/>
    <w:rsid w:val="00B30165"/>
    <w:rsid w:val="00B30B0F"/>
    <w:rsid w:val="00B30EFE"/>
    <w:rsid w:val="00B312AD"/>
    <w:rsid w:val="00B31B7D"/>
    <w:rsid w:val="00B331BC"/>
    <w:rsid w:val="00B33990"/>
    <w:rsid w:val="00B3499B"/>
    <w:rsid w:val="00B34AF1"/>
    <w:rsid w:val="00B355DE"/>
    <w:rsid w:val="00B35AF2"/>
    <w:rsid w:val="00B367C0"/>
    <w:rsid w:val="00B36873"/>
    <w:rsid w:val="00B40182"/>
    <w:rsid w:val="00B41EF3"/>
    <w:rsid w:val="00B432D0"/>
    <w:rsid w:val="00B45C80"/>
    <w:rsid w:val="00B476D4"/>
    <w:rsid w:val="00B478FF"/>
    <w:rsid w:val="00B50137"/>
    <w:rsid w:val="00B5047F"/>
    <w:rsid w:val="00B51016"/>
    <w:rsid w:val="00B51B4B"/>
    <w:rsid w:val="00B527C6"/>
    <w:rsid w:val="00B5357D"/>
    <w:rsid w:val="00B53B4C"/>
    <w:rsid w:val="00B55453"/>
    <w:rsid w:val="00B568B1"/>
    <w:rsid w:val="00B60EDD"/>
    <w:rsid w:val="00B61B74"/>
    <w:rsid w:val="00B64126"/>
    <w:rsid w:val="00B64CEC"/>
    <w:rsid w:val="00B66D1D"/>
    <w:rsid w:val="00B6788A"/>
    <w:rsid w:val="00B67B19"/>
    <w:rsid w:val="00B70A17"/>
    <w:rsid w:val="00B716A4"/>
    <w:rsid w:val="00B7198F"/>
    <w:rsid w:val="00B7293D"/>
    <w:rsid w:val="00B73D8B"/>
    <w:rsid w:val="00B74053"/>
    <w:rsid w:val="00B74924"/>
    <w:rsid w:val="00B76701"/>
    <w:rsid w:val="00B76CAE"/>
    <w:rsid w:val="00B805B0"/>
    <w:rsid w:val="00B8072C"/>
    <w:rsid w:val="00B80D9B"/>
    <w:rsid w:val="00B810C8"/>
    <w:rsid w:val="00B81A0E"/>
    <w:rsid w:val="00B85237"/>
    <w:rsid w:val="00B85326"/>
    <w:rsid w:val="00B8622C"/>
    <w:rsid w:val="00B86276"/>
    <w:rsid w:val="00B87D4F"/>
    <w:rsid w:val="00B90DCE"/>
    <w:rsid w:val="00B915D1"/>
    <w:rsid w:val="00B9197D"/>
    <w:rsid w:val="00B9251F"/>
    <w:rsid w:val="00B92F95"/>
    <w:rsid w:val="00B9326E"/>
    <w:rsid w:val="00B93E82"/>
    <w:rsid w:val="00B951AB"/>
    <w:rsid w:val="00B95C3F"/>
    <w:rsid w:val="00B96AC8"/>
    <w:rsid w:val="00B96EA3"/>
    <w:rsid w:val="00BA0D09"/>
    <w:rsid w:val="00BA28A3"/>
    <w:rsid w:val="00BA2A85"/>
    <w:rsid w:val="00BA3C9E"/>
    <w:rsid w:val="00BA3F04"/>
    <w:rsid w:val="00BA4127"/>
    <w:rsid w:val="00BA4477"/>
    <w:rsid w:val="00BA49CD"/>
    <w:rsid w:val="00BA58CC"/>
    <w:rsid w:val="00BA7238"/>
    <w:rsid w:val="00BA74DB"/>
    <w:rsid w:val="00BB2E8B"/>
    <w:rsid w:val="00BB3718"/>
    <w:rsid w:val="00BB5266"/>
    <w:rsid w:val="00BB5AD3"/>
    <w:rsid w:val="00BB7FD1"/>
    <w:rsid w:val="00BC0CEC"/>
    <w:rsid w:val="00BC1342"/>
    <w:rsid w:val="00BC1CB6"/>
    <w:rsid w:val="00BC2962"/>
    <w:rsid w:val="00BC3344"/>
    <w:rsid w:val="00BC424B"/>
    <w:rsid w:val="00BC465F"/>
    <w:rsid w:val="00BC4A24"/>
    <w:rsid w:val="00BC4EB9"/>
    <w:rsid w:val="00BC5123"/>
    <w:rsid w:val="00BC585E"/>
    <w:rsid w:val="00BC61D3"/>
    <w:rsid w:val="00BC78CD"/>
    <w:rsid w:val="00BD0548"/>
    <w:rsid w:val="00BD1D2A"/>
    <w:rsid w:val="00BD42CB"/>
    <w:rsid w:val="00BD56B0"/>
    <w:rsid w:val="00BD5B26"/>
    <w:rsid w:val="00BD7D6F"/>
    <w:rsid w:val="00BE101B"/>
    <w:rsid w:val="00BE1D54"/>
    <w:rsid w:val="00BE2F6D"/>
    <w:rsid w:val="00BE4CDC"/>
    <w:rsid w:val="00BE51FD"/>
    <w:rsid w:val="00BE72DD"/>
    <w:rsid w:val="00BF08E0"/>
    <w:rsid w:val="00BF0C7C"/>
    <w:rsid w:val="00BF1280"/>
    <w:rsid w:val="00BF1975"/>
    <w:rsid w:val="00BF3F29"/>
    <w:rsid w:val="00BF46A2"/>
    <w:rsid w:val="00BF6090"/>
    <w:rsid w:val="00BF6155"/>
    <w:rsid w:val="00C00053"/>
    <w:rsid w:val="00C00B5E"/>
    <w:rsid w:val="00C01F4E"/>
    <w:rsid w:val="00C023B5"/>
    <w:rsid w:val="00C0270A"/>
    <w:rsid w:val="00C029E8"/>
    <w:rsid w:val="00C03313"/>
    <w:rsid w:val="00C0561B"/>
    <w:rsid w:val="00C0778D"/>
    <w:rsid w:val="00C0786D"/>
    <w:rsid w:val="00C103D6"/>
    <w:rsid w:val="00C10876"/>
    <w:rsid w:val="00C10A51"/>
    <w:rsid w:val="00C125E7"/>
    <w:rsid w:val="00C12CED"/>
    <w:rsid w:val="00C13943"/>
    <w:rsid w:val="00C13D29"/>
    <w:rsid w:val="00C161B9"/>
    <w:rsid w:val="00C17BF2"/>
    <w:rsid w:val="00C20BEF"/>
    <w:rsid w:val="00C221F2"/>
    <w:rsid w:val="00C227BB"/>
    <w:rsid w:val="00C23981"/>
    <w:rsid w:val="00C23BC3"/>
    <w:rsid w:val="00C24D0D"/>
    <w:rsid w:val="00C2616C"/>
    <w:rsid w:val="00C262A9"/>
    <w:rsid w:val="00C2678E"/>
    <w:rsid w:val="00C270AD"/>
    <w:rsid w:val="00C27728"/>
    <w:rsid w:val="00C3088B"/>
    <w:rsid w:val="00C30A16"/>
    <w:rsid w:val="00C30EBD"/>
    <w:rsid w:val="00C31174"/>
    <w:rsid w:val="00C31DD4"/>
    <w:rsid w:val="00C32374"/>
    <w:rsid w:val="00C32A25"/>
    <w:rsid w:val="00C360B9"/>
    <w:rsid w:val="00C36A9C"/>
    <w:rsid w:val="00C36B27"/>
    <w:rsid w:val="00C40A5B"/>
    <w:rsid w:val="00C40FD7"/>
    <w:rsid w:val="00C41450"/>
    <w:rsid w:val="00C422CC"/>
    <w:rsid w:val="00C43C5F"/>
    <w:rsid w:val="00C44115"/>
    <w:rsid w:val="00C4465F"/>
    <w:rsid w:val="00C454E9"/>
    <w:rsid w:val="00C45702"/>
    <w:rsid w:val="00C45749"/>
    <w:rsid w:val="00C45AFB"/>
    <w:rsid w:val="00C45F72"/>
    <w:rsid w:val="00C46650"/>
    <w:rsid w:val="00C47151"/>
    <w:rsid w:val="00C47AE6"/>
    <w:rsid w:val="00C47BC6"/>
    <w:rsid w:val="00C50834"/>
    <w:rsid w:val="00C50970"/>
    <w:rsid w:val="00C52BDD"/>
    <w:rsid w:val="00C53E6C"/>
    <w:rsid w:val="00C54123"/>
    <w:rsid w:val="00C54790"/>
    <w:rsid w:val="00C54AD8"/>
    <w:rsid w:val="00C54D20"/>
    <w:rsid w:val="00C5554B"/>
    <w:rsid w:val="00C5662F"/>
    <w:rsid w:val="00C5708F"/>
    <w:rsid w:val="00C57662"/>
    <w:rsid w:val="00C6010A"/>
    <w:rsid w:val="00C6065A"/>
    <w:rsid w:val="00C6073F"/>
    <w:rsid w:val="00C6247D"/>
    <w:rsid w:val="00C642A9"/>
    <w:rsid w:val="00C647FA"/>
    <w:rsid w:val="00C64D31"/>
    <w:rsid w:val="00C64DBD"/>
    <w:rsid w:val="00C67C69"/>
    <w:rsid w:val="00C67D4F"/>
    <w:rsid w:val="00C70209"/>
    <w:rsid w:val="00C70655"/>
    <w:rsid w:val="00C70997"/>
    <w:rsid w:val="00C72683"/>
    <w:rsid w:val="00C72BCF"/>
    <w:rsid w:val="00C72D24"/>
    <w:rsid w:val="00C72D82"/>
    <w:rsid w:val="00C73214"/>
    <w:rsid w:val="00C758F5"/>
    <w:rsid w:val="00C76989"/>
    <w:rsid w:val="00C77CD0"/>
    <w:rsid w:val="00C8039E"/>
    <w:rsid w:val="00C80C1C"/>
    <w:rsid w:val="00C80F17"/>
    <w:rsid w:val="00C81720"/>
    <w:rsid w:val="00C81FC7"/>
    <w:rsid w:val="00C82443"/>
    <w:rsid w:val="00C82F9C"/>
    <w:rsid w:val="00C900CD"/>
    <w:rsid w:val="00C9047C"/>
    <w:rsid w:val="00C91B86"/>
    <w:rsid w:val="00C92D67"/>
    <w:rsid w:val="00C94D21"/>
    <w:rsid w:val="00C94E4D"/>
    <w:rsid w:val="00C963B1"/>
    <w:rsid w:val="00C9674C"/>
    <w:rsid w:val="00C96C13"/>
    <w:rsid w:val="00C97310"/>
    <w:rsid w:val="00C97B53"/>
    <w:rsid w:val="00CA04ED"/>
    <w:rsid w:val="00CA1226"/>
    <w:rsid w:val="00CA12EF"/>
    <w:rsid w:val="00CA1A33"/>
    <w:rsid w:val="00CA1EB4"/>
    <w:rsid w:val="00CA25D3"/>
    <w:rsid w:val="00CA39C6"/>
    <w:rsid w:val="00CA588A"/>
    <w:rsid w:val="00CA6915"/>
    <w:rsid w:val="00CA7202"/>
    <w:rsid w:val="00CB1255"/>
    <w:rsid w:val="00CB1A82"/>
    <w:rsid w:val="00CB1B0F"/>
    <w:rsid w:val="00CB1FFC"/>
    <w:rsid w:val="00CB33E6"/>
    <w:rsid w:val="00CB49FE"/>
    <w:rsid w:val="00CB744F"/>
    <w:rsid w:val="00CC1544"/>
    <w:rsid w:val="00CC1693"/>
    <w:rsid w:val="00CC313C"/>
    <w:rsid w:val="00CC3150"/>
    <w:rsid w:val="00CC39E2"/>
    <w:rsid w:val="00CC402B"/>
    <w:rsid w:val="00CC40B7"/>
    <w:rsid w:val="00CC495A"/>
    <w:rsid w:val="00CC5456"/>
    <w:rsid w:val="00CC5860"/>
    <w:rsid w:val="00CC61A6"/>
    <w:rsid w:val="00CC6629"/>
    <w:rsid w:val="00CC6990"/>
    <w:rsid w:val="00CC76E1"/>
    <w:rsid w:val="00CC7AA4"/>
    <w:rsid w:val="00CD0F12"/>
    <w:rsid w:val="00CD1F29"/>
    <w:rsid w:val="00CD2E6C"/>
    <w:rsid w:val="00CD3531"/>
    <w:rsid w:val="00CE098F"/>
    <w:rsid w:val="00CE0ADF"/>
    <w:rsid w:val="00CE0B4A"/>
    <w:rsid w:val="00CE1BCE"/>
    <w:rsid w:val="00CE1EC5"/>
    <w:rsid w:val="00CE295D"/>
    <w:rsid w:val="00CE2D0A"/>
    <w:rsid w:val="00CE47B2"/>
    <w:rsid w:val="00CE4BCA"/>
    <w:rsid w:val="00CE4C25"/>
    <w:rsid w:val="00CE7FF2"/>
    <w:rsid w:val="00CF18D9"/>
    <w:rsid w:val="00CF1AC0"/>
    <w:rsid w:val="00CF1BD6"/>
    <w:rsid w:val="00CF2D00"/>
    <w:rsid w:val="00CF42CB"/>
    <w:rsid w:val="00CF4D3D"/>
    <w:rsid w:val="00CF610A"/>
    <w:rsid w:val="00CF7B63"/>
    <w:rsid w:val="00D012C9"/>
    <w:rsid w:val="00D01C78"/>
    <w:rsid w:val="00D02546"/>
    <w:rsid w:val="00D02B82"/>
    <w:rsid w:val="00D02DE4"/>
    <w:rsid w:val="00D03010"/>
    <w:rsid w:val="00D05C7A"/>
    <w:rsid w:val="00D061CC"/>
    <w:rsid w:val="00D06243"/>
    <w:rsid w:val="00D0641A"/>
    <w:rsid w:val="00D06A56"/>
    <w:rsid w:val="00D07903"/>
    <w:rsid w:val="00D07EC7"/>
    <w:rsid w:val="00D10CDC"/>
    <w:rsid w:val="00D11AC1"/>
    <w:rsid w:val="00D13686"/>
    <w:rsid w:val="00D13BC7"/>
    <w:rsid w:val="00D144E1"/>
    <w:rsid w:val="00D15DED"/>
    <w:rsid w:val="00D171B6"/>
    <w:rsid w:val="00D17B4E"/>
    <w:rsid w:val="00D20B72"/>
    <w:rsid w:val="00D20DC5"/>
    <w:rsid w:val="00D20DEC"/>
    <w:rsid w:val="00D222D2"/>
    <w:rsid w:val="00D2270D"/>
    <w:rsid w:val="00D2326E"/>
    <w:rsid w:val="00D254AE"/>
    <w:rsid w:val="00D2557C"/>
    <w:rsid w:val="00D270E6"/>
    <w:rsid w:val="00D3250E"/>
    <w:rsid w:val="00D32FFB"/>
    <w:rsid w:val="00D3351A"/>
    <w:rsid w:val="00D341FA"/>
    <w:rsid w:val="00D34502"/>
    <w:rsid w:val="00D34A18"/>
    <w:rsid w:val="00D34AE2"/>
    <w:rsid w:val="00D35413"/>
    <w:rsid w:val="00D36A90"/>
    <w:rsid w:val="00D36B74"/>
    <w:rsid w:val="00D40497"/>
    <w:rsid w:val="00D40FD5"/>
    <w:rsid w:val="00D41E3B"/>
    <w:rsid w:val="00D4238E"/>
    <w:rsid w:val="00D438B6"/>
    <w:rsid w:val="00D4619D"/>
    <w:rsid w:val="00D47249"/>
    <w:rsid w:val="00D477C3"/>
    <w:rsid w:val="00D515B1"/>
    <w:rsid w:val="00D52B88"/>
    <w:rsid w:val="00D54A16"/>
    <w:rsid w:val="00D54F5A"/>
    <w:rsid w:val="00D563E0"/>
    <w:rsid w:val="00D57162"/>
    <w:rsid w:val="00D573FA"/>
    <w:rsid w:val="00D574D1"/>
    <w:rsid w:val="00D57EAF"/>
    <w:rsid w:val="00D6037C"/>
    <w:rsid w:val="00D60DC2"/>
    <w:rsid w:val="00D627AF"/>
    <w:rsid w:val="00D62D4C"/>
    <w:rsid w:val="00D659B0"/>
    <w:rsid w:val="00D65E93"/>
    <w:rsid w:val="00D66138"/>
    <w:rsid w:val="00D67F16"/>
    <w:rsid w:val="00D7061D"/>
    <w:rsid w:val="00D70873"/>
    <w:rsid w:val="00D71C18"/>
    <w:rsid w:val="00D71CEE"/>
    <w:rsid w:val="00D77DFF"/>
    <w:rsid w:val="00D80B53"/>
    <w:rsid w:val="00D812C0"/>
    <w:rsid w:val="00D81C50"/>
    <w:rsid w:val="00D81EC5"/>
    <w:rsid w:val="00D829C2"/>
    <w:rsid w:val="00D83440"/>
    <w:rsid w:val="00D85AC8"/>
    <w:rsid w:val="00D8795C"/>
    <w:rsid w:val="00D87C64"/>
    <w:rsid w:val="00D924F3"/>
    <w:rsid w:val="00D94F78"/>
    <w:rsid w:val="00D973C4"/>
    <w:rsid w:val="00DA2106"/>
    <w:rsid w:val="00DA2566"/>
    <w:rsid w:val="00DA2C00"/>
    <w:rsid w:val="00DA3220"/>
    <w:rsid w:val="00DA5850"/>
    <w:rsid w:val="00DA655E"/>
    <w:rsid w:val="00DA7D28"/>
    <w:rsid w:val="00DB00D9"/>
    <w:rsid w:val="00DB0347"/>
    <w:rsid w:val="00DB045C"/>
    <w:rsid w:val="00DB121E"/>
    <w:rsid w:val="00DB162F"/>
    <w:rsid w:val="00DB3339"/>
    <w:rsid w:val="00DB3A17"/>
    <w:rsid w:val="00DB49DE"/>
    <w:rsid w:val="00DB4B57"/>
    <w:rsid w:val="00DC10A0"/>
    <w:rsid w:val="00DC3A31"/>
    <w:rsid w:val="00DC445D"/>
    <w:rsid w:val="00DC6814"/>
    <w:rsid w:val="00DC7382"/>
    <w:rsid w:val="00DD0136"/>
    <w:rsid w:val="00DD08C0"/>
    <w:rsid w:val="00DD0AD4"/>
    <w:rsid w:val="00DD0B45"/>
    <w:rsid w:val="00DD1D30"/>
    <w:rsid w:val="00DD1E66"/>
    <w:rsid w:val="00DD2CDF"/>
    <w:rsid w:val="00DD2FBA"/>
    <w:rsid w:val="00DD3ED0"/>
    <w:rsid w:val="00DD5A8F"/>
    <w:rsid w:val="00DD6521"/>
    <w:rsid w:val="00DD6F4E"/>
    <w:rsid w:val="00DD766F"/>
    <w:rsid w:val="00DE102C"/>
    <w:rsid w:val="00DE3BF4"/>
    <w:rsid w:val="00DE44F2"/>
    <w:rsid w:val="00DE4646"/>
    <w:rsid w:val="00DE4A41"/>
    <w:rsid w:val="00DE4BE2"/>
    <w:rsid w:val="00DE61F6"/>
    <w:rsid w:val="00DE735E"/>
    <w:rsid w:val="00DF0DE8"/>
    <w:rsid w:val="00DF16AB"/>
    <w:rsid w:val="00DF3163"/>
    <w:rsid w:val="00DF3169"/>
    <w:rsid w:val="00DF4E48"/>
    <w:rsid w:val="00DF5902"/>
    <w:rsid w:val="00DF5935"/>
    <w:rsid w:val="00DF67D0"/>
    <w:rsid w:val="00E00658"/>
    <w:rsid w:val="00E0065A"/>
    <w:rsid w:val="00E0147C"/>
    <w:rsid w:val="00E01B12"/>
    <w:rsid w:val="00E01B7D"/>
    <w:rsid w:val="00E03053"/>
    <w:rsid w:val="00E032BA"/>
    <w:rsid w:val="00E03639"/>
    <w:rsid w:val="00E04A20"/>
    <w:rsid w:val="00E04AF0"/>
    <w:rsid w:val="00E06B70"/>
    <w:rsid w:val="00E06C46"/>
    <w:rsid w:val="00E10F73"/>
    <w:rsid w:val="00E1195B"/>
    <w:rsid w:val="00E13A5E"/>
    <w:rsid w:val="00E1574B"/>
    <w:rsid w:val="00E15D81"/>
    <w:rsid w:val="00E169CD"/>
    <w:rsid w:val="00E21BCB"/>
    <w:rsid w:val="00E21FCF"/>
    <w:rsid w:val="00E2453F"/>
    <w:rsid w:val="00E248F0"/>
    <w:rsid w:val="00E25C55"/>
    <w:rsid w:val="00E264D3"/>
    <w:rsid w:val="00E270D1"/>
    <w:rsid w:val="00E273CF"/>
    <w:rsid w:val="00E27EEF"/>
    <w:rsid w:val="00E31E50"/>
    <w:rsid w:val="00E32A06"/>
    <w:rsid w:val="00E32BA9"/>
    <w:rsid w:val="00E351F2"/>
    <w:rsid w:val="00E3555D"/>
    <w:rsid w:val="00E36457"/>
    <w:rsid w:val="00E3728E"/>
    <w:rsid w:val="00E3752C"/>
    <w:rsid w:val="00E37C13"/>
    <w:rsid w:val="00E4066E"/>
    <w:rsid w:val="00E4153C"/>
    <w:rsid w:val="00E41DDC"/>
    <w:rsid w:val="00E42709"/>
    <w:rsid w:val="00E446CB"/>
    <w:rsid w:val="00E46084"/>
    <w:rsid w:val="00E4638F"/>
    <w:rsid w:val="00E46CC7"/>
    <w:rsid w:val="00E47970"/>
    <w:rsid w:val="00E50225"/>
    <w:rsid w:val="00E51E6F"/>
    <w:rsid w:val="00E52A47"/>
    <w:rsid w:val="00E53531"/>
    <w:rsid w:val="00E566D6"/>
    <w:rsid w:val="00E57768"/>
    <w:rsid w:val="00E6002C"/>
    <w:rsid w:val="00E60FAF"/>
    <w:rsid w:val="00E61F5C"/>
    <w:rsid w:val="00E62EFD"/>
    <w:rsid w:val="00E6401F"/>
    <w:rsid w:val="00E6455F"/>
    <w:rsid w:val="00E64828"/>
    <w:rsid w:val="00E656BD"/>
    <w:rsid w:val="00E670B2"/>
    <w:rsid w:val="00E67DC8"/>
    <w:rsid w:val="00E67E32"/>
    <w:rsid w:val="00E70031"/>
    <w:rsid w:val="00E727E5"/>
    <w:rsid w:val="00E73664"/>
    <w:rsid w:val="00E73A57"/>
    <w:rsid w:val="00E76563"/>
    <w:rsid w:val="00E76F4A"/>
    <w:rsid w:val="00E778FF"/>
    <w:rsid w:val="00E77905"/>
    <w:rsid w:val="00E77D6D"/>
    <w:rsid w:val="00E80AC9"/>
    <w:rsid w:val="00E80EE6"/>
    <w:rsid w:val="00E81373"/>
    <w:rsid w:val="00E8158F"/>
    <w:rsid w:val="00E831F6"/>
    <w:rsid w:val="00E83642"/>
    <w:rsid w:val="00E85D4C"/>
    <w:rsid w:val="00E86BCC"/>
    <w:rsid w:val="00E870C7"/>
    <w:rsid w:val="00E8747D"/>
    <w:rsid w:val="00E87617"/>
    <w:rsid w:val="00E901C1"/>
    <w:rsid w:val="00E90831"/>
    <w:rsid w:val="00E911CC"/>
    <w:rsid w:val="00E91F93"/>
    <w:rsid w:val="00E92E9A"/>
    <w:rsid w:val="00E9338D"/>
    <w:rsid w:val="00E94C31"/>
    <w:rsid w:val="00E95D10"/>
    <w:rsid w:val="00E95D42"/>
    <w:rsid w:val="00E9622B"/>
    <w:rsid w:val="00E97413"/>
    <w:rsid w:val="00EA0E4E"/>
    <w:rsid w:val="00EA0F64"/>
    <w:rsid w:val="00EA22F7"/>
    <w:rsid w:val="00EA2E7B"/>
    <w:rsid w:val="00EA6F6D"/>
    <w:rsid w:val="00EA77C6"/>
    <w:rsid w:val="00EB081B"/>
    <w:rsid w:val="00EB463E"/>
    <w:rsid w:val="00EB541D"/>
    <w:rsid w:val="00EB7E4E"/>
    <w:rsid w:val="00EC00A6"/>
    <w:rsid w:val="00EC08E2"/>
    <w:rsid w:val="00EC1107"/>
    <w:rsid w:val="00EC1A4A"/>
    <w:rsid w:val="00EC48BA"/>
    <w:rsid w:val="00EC5607"/>
    <w:rsid w:val="00EC7B22"/>
    <w:rsid w:val="00ED0373"/>
    <w:rsid w:val="00ED10EA"/>
    <w:rsid w:val="00ED1BE2"/>
    <w:rsid w:val="00ED1E6C"/>
    <w:rsid w:val="00ED5748"/>
    <w:rsid w:val="00ED67E2"/>
    <w:rsid w:val="00ED7233"/>
    <w:rsid w:val="00ED7E0B"/>
    <w:rsid w:val="00ED7F0C"/>
    <w:rsid w:val="00EE05A2"/>
    <w:rsid w:val="00EE0856"/>
    <w:rsid w:val="00EE5E9E"/>
    <w:rsid w:val="00EE64EC"/>
    <w:rsid w:val="00EE681C"/>
    <w:rsid w:val="00EE6E9E"/>
    <w:rsid w:val="00EE70BC"/>
    <w:rsid w:val="00EF2028"/>
    <w:rsid w:val="00EF2358"/>
    <w:rsid w:val="00EF409B"/>
    <w:rsid w:val="00EF46CA"/>
    <w:rsid w:val="00EF4B0F"/>
    <w:rsid w:val="00EF4C5F"/>
    <w:rsid w:val="00EF610B"/>
    <w:rsid w:val="00EF661F"/>
    <w:rsid w:val="00EF6762"/>
    <w:rsid w:val="00EF7285"/>
    <w:rsid w:val="00EF7430"/>
    <w:rsid w:val="00EF7609"/>
    <w:rsid w:val="00EF7F29"/>
    <w:rsid w:val="00F01A35"/>
    <w:rsid w:val="00F01B2E"/>
    <w:rsid w:val="00F030E6"/>
    <w:rsid w:val="00F03122"/>
    <w:rsid w:val="00F03FE0"/>
    <w:rsid w:val="00F04C61"/>
    <w:rsid w:val="00F0525C"/>
    <w:rsid w:val="00F05280"/>
    <w:rsid w:val="00F0530D"/>
    <w:rsid w:val="00F06B6B"/>
    <w:rsid w:val="00F07C1D"/>
    <w:rsid w:val="00F1037A"/>
    <w:rsid w:val="00F10F8B"/>
    <w:rsid w:val="00F1154B"/>
    <w:rsid w:val="00F13360"/>
    <w:rsid w:val="00F13382"/>
    <w:rsid w:val="00F20CFF"/>
    <w:rsid w:val="00F2235C"/>
    <w:rsid w:val="00F2244B"/>
    <w:rsid w:val="00F2347D"/>
    <w:rsid w:val="00F239C2"/>
    <w:rsid w:val="00F23EC8"/>
    <w:rsid w:val="00F258B3"/>
    <w:rsid w:val="00F30DA6"/>
    <w:rsid w:val="00F33678"/>
    <w:rsid w:val="00F346D7"/>
    <w:rsid w:val="00F3679B"/>
    <w:rsid w:val="00F370FF"/>
    <w:rsid w:val="00F3723E"/>
    <w:rsid w:val="00F40F53"/>
    <w:rsid w:val="00F42305"/>
    <w:rsid w:val="00F43326"/>
    <w:rsid w:val="00F442D5"/>
    <w:rsid w:val="00F45DF6"/>
    <w:rsid w:val="00F47691"/>
    <w:rsid w:val="00F507F9"/>
    <w:rsid w:val="00F51517"/>
    <w:rsid w:val="00F5247E"/>
    <w:rsid w:val="00F524C4"/>
    <w:rsid w:val="00F52530"/>
    <w:rsid w:val="00F5345E"/>
    <w:rsid w:val="00F53908"/>
    <w:rsid w:val="00F53C8B"/>
    <w:rsid w:val="00F53FE1"/>
    <w:rsid w:val="00F54465"/>
    <w:rsid w:val="00F54B92"/>
    <w:rsid w:val="00F55CDC"/>
    <w:rsid w:val="00F5645E"/>
    <w:rsid w:val="00F56922"/>
    <w:rsid w:val="00F57544"/>
    <w:rsid w:val="00F60298"/>
    <w:rsid w:val="00F60AEC"/>
    <w:rsid w:val="00F6105A"/>
    <w:rsid w:val="00F6344A"/>
    <w:rsid w:val="00F63AD5"/>
    <w:rsid w:val="00F63BEB"/>
    <w:rsid w:val="00F64898"/>
    <w:rsid w:val="00F64D8B"/>
    <w:rsid w:val="00F6511B"/>
    <w:rsid w:val="00F654B5"/>
    <w:rsid w:val="00F66C52"/>
    <w:rsid w:val="00F66CE9"/>
    <w:rsid w:val="00F678CC"/>
    <w:rsid w:val="00F67ACF"/>
    <w:rsid w:val="00F718B5"/>
    <w:rsid w:val="00F72203"/>
    <w:rsid w:val="00F72844"/>
    <w:rsid w:val="00F74430"/>
    <w:rsid w:val="00F74455"/>
    <w:rsid w:val="00F76993"/>
    <w:rsid w:val="00F7717A"/>
    <w:rsid w:val="00F80561"/>
    <w:rsid w:val="00F81095"/>
    <w:rsid w:val="00F81B46"/>
    <w:rsid w:val="00F83250"/>
    <w:rsid w:val="00F844C0"/>
    <w:rsid w:val="00F865E8"/>
    <w:rsid w:val="00F86F4A"/>
    <w:rsid w:val="00F90433"/>
    <w:rsid w:val="00F90763"/>
    <w:rsid w:val="00F91844"/>
    <w:rsid w:val="00F923CB"/>
    <w:rsid w:val="00F93AC2"/>
    <w:rsid w:val="00F94DED"/>
    <w:rsid w:val="00F9521B"/>
    <w:rsid w:val="00F952BA"/>
    <w:rsid w:val="00F96741"/>
    <w:rsid w:val="00F9740F"/>
    <w:rsid w:val="00F97B4D"/>
    <w:rsid w:val="00FA1048"/>
    <w:rsid w:val="00FA1571"/>
    <w:rsid w:val="00FA35BA"/>
    <w:rsid w:val="00FA51D9"/>
    <w:rsid w:val="00FA6B81"/>
    <w:rsid w:val="00FA6DCF"/>
    <w:rsid w:val="00FA7ABF"/>
    <w:rsid w:val="00FA7B11"/>
    <w:rsid w:val="00FB06AD"/>
    <w:rsid w:val="00FB0A2B"/>
    <w:rsid w:val="00FB2021"/>
    <w:rsid w:val="00FB28F8"/>
    <w:rsid w:val="00FB3291"/>
    <w:rsid w:val="00FB4D40"/>
    <w:rsid w:val="00FB5CBC"/>
    <w:rsid w:val="00FB6A49"/>
    <w:rsid w:val="00FC15DF"/>
    <w:rsid w:val="00FC274E"/>
    <w:rsid w:val="00FC2E8C"/>
    <w:rsid w:val="00FC4D94"/>
    <w:rsid w:val="00FC5FDC"/>
    <w:rsid w:val="00FC6555"/>
    <w:rsid w:val="00FD0911"/>
    <w:rsid w:val="00FD1043"/>
    <w:rsid w:val="00FD239E"/>
    <w:rsid w:val="00FD29B4"/>
    <w:rsid w:val="00FD2C4D"/>
    <w:rsid w:val="00FD472D"/>
    <w:rsid w:val="00FD5600"/>
    <w:rsid w:val="00FD5E32"/>
    <w:rsid w:val="00FD60AD"/>
    <w:rsid w:val="00FD635C"/>
    <w:rsid w:val="00FD6753"/>
    <w:rsid w:val="00FD6C10"/>
    <w:rsid w:val="00FD6E67"/>
    <w:rsid w:val="00FD76B7"/>
    <w:rsid w:val="00FD7ADF"/>
    <w:rsid w:val="00FE0848"/>
    <w:rsid w:val="00FE09E8"/>
    <w:rsid w:val="00FE14B8"/>
    <w:rsid w:val="00FE176D"/>
    <w:rsid w:val="00FE1815"/>
    <w:rsid w:val="00FE1B95"/>
    <w:rsid w:val="00FE5298"/>
    <w:rsid w:val="00FE59F8"/>
    <w:rsid w:val="00FE5AFD"/>
    <w:rsid w:val="00FE5EFE"/>
    <w:rsid w:val="00FE632C"/>
    <w:rsid w:val="00FE7228"/>
    <w:rsid w:val="00FE7F7C"/>
    <w:rsid w:val="00FF102E"/>
    <w:rsid w:val="00FF1895"/>
    <w:rsid w:val="00FF2DDF"/>
    <w:rsid w:val="00FF42DB"/>
    <w:rsid w:val="00FF5D3B"/>
    <w:rsid w:val="00FF5E66"/>
    <w:rsid w:val="00FF6D11"/>
    <w:rsid w:val="00FF7075"/>
    <w:rsid w:val="00FF7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9FE4322"/>
  <w15:docId w15:val="{A8FAAEC7-93C7-401F-8389-C2D02486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48777A"/>
  </w:style>
  <w:style w:type="paragraph" w:styleId="10">
    <w:name w:val="heading 1"/>
    <w:aliases w:val="Заголовки диплома"/>
    <w:basedOn w:val="a1"/>
    <w:next w:val="a1"/>
    <w:link w:val="11"/>
    <w:uiPriority w:val="9"/>
    <w:qFormat/>
    <w:rsid w:val="00FE14B8"/>
    <w:pPr>
      <w:keepNext/>
      <w:ind w:firstLine="567"/>
      <w:jc w:val="center"/>
      <w:outlineLvl w:val="0"/>
    </w:pPr>
    <w:rPr>
      <w:rFonts w:ascii="GOST type B" w:hAnsi="GOST type B"/>
      <w:i/>
      <w:sz w:val="36"/>
    </w:rPr>
  </w:style>
  <w:style w:type="paragraph" w:styleId="20">
    <w:name w:val="heading 2"/>
    <w:basedOn w:val="a1"/>
    <w:next w:val="a1"/>
    <w:link w:val="21"/>
    <w:uiPriority w:val="9"/>
    <w:qFormat/>
    <w:rsid w:val="00FE14B8"/>
    <w:pPr>
      <w:keepNext/>
      <w:ind w:firstLine="567"/>
      <w:jc w:val="center"/>
      <w:outlineLvl w:val="1"/>
    </w:pPr>
    <w:rPr>
      <w:rFonts w:ascii="GOST type B" w:hAnsi="GOST type B"/>
      <w:i/>
      <w:sz w:val="32"/>
    </w:rPr>
  </w:style>
  <w:style w:type="paragraph" w:styleId="3">
    <w:name w:val="heading 3"/>
    <w:basedOn w:val="a1"/>
    <w:next w:val="a1"/>
    <w:link w:val="30"/>
    <w:uiPriority w:val="9"/>
    <w:qFormat/>
    <w:rsid w:val="00FE14B8"/>
    <w:pPr>
      <w:keepNext/>
      <w:spacing w:line="360" w:lineRule="exact"/>
      <w:ind w:firstLine="720"/>
      <w:jc w:val="both"/>
      <w:outlineLvl w:val="2"/>
    </w:pPr>
    <w:rPr>
      <w:sz w:val="29"/>
    </w:rPr>
  </w:style>
  <w:style w:type="paragraph" w:styleId="4">
    <w:name w:val="heading 4"/>
    <w:basedOn w:val="a1"/>
    <w:next w:val="a1"/>
    <w:link w:val="40"/>
    <w:uiPriority w:val="9"/>
    <w:qFormat/>
    <w:rsid w:val="00FE14B8"/>
    <w:pPr>
      <w:keepNext/>
      <w:spacing w:line="380" w:lineRule="exact"/>
      <w:jc w:val="center"/>
      <w:outlineLvl w:val="3"/>
    </w:pPr>
    <w:rPr>
      <w:b/>
      <w:sz w:val="29"/>
    </w:rPr>
  </w:style>
  <w:style w:type="paragraph" w:styleId="5">
    <w:name w:val="heading 5"/>
    <w:basedOn w:val="a1"/>
    <w:next w:val="a1"/>
    <w:link w:val="50"/>
    <w:uiPriority w:val="9"/>
    <w:qFormat/>
    <w:rsid w:val="00470EFF"/>
    <w:pPr>
      <w:keepNext/>
      <w:spacing w:line="380" w:lineRule="exact"/>
      <w:jc w:val="center"/>
      <w:outlineLvl w:val="4"/>
    </w:pPr>
    <w:rPr>
      <w:rFonts w:ascii="GOST type B" w:hAnsi="GOST type B"/>
      <w:b/>
      <w:i/>
      <w:sz w:val="28"/>
    </w:rPr>
  </w:style>
  <w:style w:type="paragraph" w:styleId="6">
    <w:name w:val="heading 6"/>
    <w:basedOn w:val="a1"/>
    <w:next w:val="a1"/>
    <w:link w:val="60"/>
    <w:qFormat/>
    <w:rsid w:val="00FE14B8"/>
    <w:pPr>
      <w:keepNext/>
      <w:spacing w:line="380" w:lineRule="exact"/>
      <w:ind w:firstLine="720"/>
      <w:jc w:val="center"/>
      <w:outlineLvl w:val="5"/>
    </w:pPr>
    <w:rPr>
      <w:sz w:val="29"/>
    </w:rPr>
  </w:style>
  <w:style w:type="paragraph" w:styleId="7">
    <w:name w:val="heading 7"/>
    <w:basedOn w:val="a1"/>
    <w:next w:val="a1"/>
    <w:link w:val="70"/>
    <w:qFormat/>
    <w:rsid w:val="00FE14B8"/>
    <w:pPr>
      <w:keepNext/>
      <w:spacing w:line="380" w:lineRule="exact"/>
      <w:ind w:firstLine="720"/>
      <w:jc w:val="both"/>
      <w:outlineLvl w:val="6"/>
    </w:pPr>
    <w:rPr>
      <w:sz w:val="29"/>
    </w:rPr>
  </w:style>
  <w:style w:type="paragraph" w:styleId="8">
    <w:name w:val="heading 8"/>
    <w:basedOn w:val="a1"/>
    <w:next w:val="a1"/>
    <w:link w:val="80"/>
    <w:qFormat/>
    <w:rsid w:val="00FE14B8"/>
    <w:pPr>
      <w:keepNext/>
      <w:jc w:val="center"/>
      <w:outlineLvl w:val="7"/>
    </w:pPr>
    <w:rPr>
      <w:b/>
      <w:sz w:val="72"/>
    </w:rPr>
  </w:style>
  <w:style w:type="paragraph" w:styleId="9">
    <w:name w:val="heading 9"/>
    <w:basedOn w:val="a1"/>
    <w:next w:val="a1"/>
    <w:link w:val="90"/>
    <w:qFormat/>
    <w:rsid w:val="00FE14B8"/>
    <w:pPr>
      <w:keepNext/>
      <w:ind w:left="170" w:right="170"/>
      <w:jc w:val="center"/>
      <w:outlineLvl w:val="8"/>
    </w:pPr>
    <w:rPr>
      <w:b/>
      <w:sz w:val="29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rsid w:val="00FE14B8"/>
    <w:pPr>
      <w:tabs>
        <w:tab w:val="center" w:pos="4153"/>
        <w:tab w:val="right" w:pos="8306"/>
      </w:tabs>
    </w:pPr>
  </w:style>
  <w:style w:type="paragraph" w:styleId="a7">
    <w:name w:val="footer"/>
    <w:basedOn w:val="a1"/>
    <w:link w:val="a8"/>
    <w:uiPriority w:val="99"/>
    <w:rsid w:val="00FE14B8"/>
    <w:pPr>
      <w:tabs>
        <w:tab w:val="center" w:pos="4153"/>
        <w:tab w:val="right" w:pos="8306"/>
      </w:tabs>
    </w:pPr>
  </w:style>
  <w:style w:type="paragraph" w:styleId="a9">
    <w:name w:val="Title"/>
    <w:basedOn w:val="a1"/>
    <w:link w:val="aa"/>
    <w:qFormat/>
    <w:rsid w:val="00FE14B8"/>
    <w:pPr>
      <w:jc w:val="center"/>
    </w:pPr>
    <w:rPr>
      <w:sz w:val="28"/>
    </w:rPr>
  </w:style>
  <w:style w:type="paragraph" w:styleId="31">
    <w:name w:val="toc 3"/>
    <w:basedOn w:val="a1"/>
    <w:next w:val="a1"/>
    <w:autoRedefine/>
    <w:uiPriority w:val="39"/>
    <w:qFormat/>
    <w:rsid w:val="00FE14B8"/>
    <w:pPr>
      <w:ind w:left="400"/>
    </w:pPr>
  </w:style>
  <w:style w:type="paragraph" w:styleId="22">
    <w:name w:val="Body Text Indent 2"/>
    <w:basedOn w:val="a1"/>
    <w:link w:val="23"/>
    <w:uiPriority w:val="99"/>
    <w:rsid w:val="00FE14B8"/>
    <w:pPr>
      <w:spacing w:line="360" w:lineRule="exact"/>
      <w:ind w:firstLine="720"/>
      <w:jc w:val="both"/>
    </w:pPr>
    <w:rPr>
      <w:sz w:val="29"/>
    </w:rPr>
  </w:style>
  <w:style w:type="paragraph" w:styleId="ab">
    <w:name w:val="Body Text Indent"/>
    <w:basedOn w:val="a1"/>
    <w:link w:val="ac"/>
    <w:rsid w:val="00FE14B8"/>
    <w:pPr>
      <w:ind w:firstLine="720"/>
      <w:jc w:val="both"/>
    </w:pPr>
    <w:rPr>
      <w:sz w:val="28"/>
    </w:rPr>
  </w:style>
  <w:style w:type="paragraph" w:styleId="ad">
    <w:name w:val="Body Text"/>
    <w:basedOn w:val="a1"/>
    <w:link w:val="ae"/>
    <w:uiPriority w:val="99"/>
    <w:qFormat/>
    <w:rsid w:val="00FE14B8"/>
    <w:pPr>
      <w:ind w:firstLine="567"/>
      <w:jc w:val="both"/>
    </w:pPr>
    <w:rPr>
      <w:rFonts w:ascii="GOST type B" w:hAnsi="GOST type B"/>
      <w:i/>
      <w:sz w:val="28"/>
    </w:rPr>
  </w:style>
  <w:style w:type="paragraph" w:styleId="af">
    <w:name w:val="caption"/>
    <w:basedOn w:val="a1"/>
    <w:next w:val="a1"/>
    <w:qFormat/>
    <w:rsid w:val="00FE14B8"/>
    <w:pPr>
      <w:jc w:val="both"/>
    </w:pPr>
    <w:rPr>
      <w:sz w:val="29"/>
    </w:rPr>
  </w:style>
  <w:style w:type="paragraph" w:styleId="12">
    <w:name w:val="toc 1"/>
    <w:basedOn w:val="a1"/>
    <w:next w:val="a1"/>
    <w:autoRedefine/>
    <w:uiPriority w:val="39"/>
    <w:qFormat/>
    <w:rsid w:val="00FE14B8"/>
    <w:pPr>
      <w:ind w:firstLine="567"/>
    </w:pPr>
    <w:rPr>
      <w:rFonts w:ascii="GOST type B" w:hAnsi="GOST type B"/>
      <w:i/>
      <w:sz w:val="28"/>
    </w:rPr>
  </w:style>
  <w:style w:type="paragraph" w:styleId="24">
    <w:name w:val="toc 2"/>
    <w:basedOn w:val="a1"/>
    <w:next w:val="a1"/>
    <w:autoRedefine/>
    <w:uiPriority w:val="39"/>
    <w:qFormat/>
    <w:rsid w:val="00FE14B8"/>
    <w:pPr>
      <w:ind w:left="198" w:firstLine="567"/>
    </w:pPr>
    <w:rPr>
      <w:rFonts w:ascii="GOST type B" w:hAnsi="GOST type B"/>
      <w:i/>
      <w:sz w:val="28"/>
    </w:rPr>
  </w:style>
  <w:style w:type="paragraph" w:styleId="41">
    <w:name w:val="toc 4"/>
    <w:basedOn w:val="a1"/>
    <w:next w:val="a1"/>
    <w:autoRedefine/>
    <w:rsid w:val="00224611"/>
    <w:pPr>
      <w:tabs>
        <w:tab w:val="right" w:leader="dot" w:pos="9458"/>
      </w:tabs>
      <w:ind w:left="426"/>
      <w:jc w:val="both"/>
    </w:pPr>
  </w:style>
  <w:style w:type="paragraph" w:styleId="51">
    <w:name w:val="toc 5"/>
    <w:basedOn w:val="a1"/>
    <w:next w:val="a1"/>
    <w:autoRedefine/>
    <w:rsid w:val="00467316"/>
    <w:pPr>
      <w:tabs>
        <w:tab w:val="right" w:leader="dot" w:pos="9458"/>
      </w:tabs>
      <w:ind w:firstLine="709"/>
      <w:jc w:val="center"/>
    </w:pPr>
    <w:rPr>
      <w:rFonts w:ascii="GOST type B" w:hAnsi="GOST type B"/>
      <w:i/>
      <w:noProof/>
      <w:sz w:val="32"/>
      <w:szCs w:val="29"/>
    </w:rPr>
  </w:style>
  <w:style w:type="paragraph" w:styleId="61">
    <w:name w:val="toc 6"/>
    <w:basedOn w:val="a1"/>
    <w:next w:val="a1"/>
    <w:autoRedefine/>
    <w:rsid w:val="00FE14B8"/>
    <w:pPr>
      <w:ind w:left="1000"/>
    </w:pPr>
  </w:style>
  <w:style w:type="paragraph" w:styleId="71">
    <w:name w:val="toc 7"/>
    <w:basedOn w:val="a1"/>
    <w:next w:val="a1"/>
    <w:autoRedefine/>
    <w:rsid w:val="00FE14B8"/>
    <w:pPr>
      <w:ind w:left="1200"/>
    </w:pPr>
  </w:style>
  <w:style w:type="paragraph" w:styleId="81">
    <w:name w:val="toc 8"/>
    <w:basedOn w:val="a1"/>
    <w:next w:val="a1"/>
    <w:autoRedefine/>
    <w:rsid w:val="00FE14B8"/>
    <w:pPr>
      <w:ind w:left="1400"/>
    </w:pPr>
  </w:style>
  <w:style w:type="paragraph" w:styleId="91">
    <w:name w:val="toc 9"/>
    <w:basedOn w:val="a1"/>
    <w:next w:val="a1"/>
    <w:autoRedefine/>
    <w:rsid w:val="00FE14B8"/>
    <w:pPr>
      <w:ind w:left="1600"/>
    </w:pPr>
  </w:style>
  <w:style w:type="character" w:styleId="af0">
    <w:name w:val="Hyperlink"/>
    <w:uiPriority w:val="99"/>
    <w:rsid w:val="00FE14B8"/>
    <w:rPr>
      <w:color w:val="0000FF"/>
      <w:u w:val="single"/>
    </w:rPr>
  </w:style>
  <w:style w:type="paragraph" w:styleId="32">
    <w:name w:val="Body Text Indent 3"/>
    <w:basedOn w:val="a1"/>
    <w:link w:val="33"/>
    <w:uiPriority w:val="99"/>
    <w:rsid w:val="00FE14B8"/>
    <w:pPr>
      <w:ind w:firstLine="567"/>
      <w:jc w:val="both"/>
    </w:pPr>
    <w:rPr>
      <w:rFonts w:ascii="GOST type B" w:hAnsi="GOST type B"/>
      <w:i/>
      <w:iCs/>
      <w:sz w:val="28"/>
    </w:rPr>
  </w:style>
  <w:style w:type="character" w:styleId="af1">
    <w:name w:val="annotation reference"/>
    <w:uiPriority w:val="99"/>
    <w:semiHidden/>
    <w:rsid w:val="00FE14B8"/>
    <w:rPr>
      <w:sz w:val="16"/>
      <w:szCs w:val="16"/>
    </w:rPr>
  </w:style>
  <w:style w:type="paragraph" w:styleId="af2">
    <w:name w:val="annotation text"/>
    <w:basedOn w:val="a1"/>
    <w:link w:val="af3"/>
    <w:uiPriority w:val="99"/>
    <w:semiHidden/>
    <w:rsid w:val="00FE14B8"/>
  </w:style>
  <w:style w:type="character" w:styleId="af4">
    <w:name w:val="FollowedHyperlink"/>
    <w:uiPriority w:val="99"/>
    <w:rsid w:val="00FE14B8"/>
    <w:rPr>
      <w:color w:val="800080"/>
      <w:u w:val="single"/>
    </w:rPr>
  </w:style>
  <w:style w:type="paragraph" w:styleId="25">
    <w:name w:val="Body Text 2"/>
    <w:basedOn w:val="a1"/>
    <w:link w:val="26"/>
    <w:uiPriority w:val="99"/>
    <w:rsid w:val="00FE14B8"/>
    <w:pPr>
      <w:spacing w:before="280" w:line="220" w:lineRule="auto"/>
      <w:ind w:right="400"/>
      <w:jc w:val="center"/>
    </w:pPr>
    <w:rPr>
      <w:b/>
      <w:bCs/>
      <w:sz w:val="24"/>
      <w:szCs w:val="24"/>
    </w:rPr>
  </w:style>
  <w:style w:type="paragraph" w:customStyle="1" w:styleId="FR1">
    <w:name w:val="FR1"/>
    <w:rsid w:val="00FE14B8"/>
    <w:pPr>
      <w:widowControl w:val="0"/>
      <w:autoSpaceDE w:val="0"/>
      <w:autoSpaceDN w:val="0"/>
      <w:adjustRightInd w:val="0"/>
      <w:ind w:left="2840"/>
    </w:pPr>
    <w:rPr>
      <w:rFonts w:ascii="Arial" w:hAnsi="Arial" w:cs="Arial"/>
      <w:sz w:val="24"/>
      <w:szCs w:val="24"/>
      <w:lang w:val="en-US"/>
    </w:rPr>
  </w:style>
  <w:style w:type="paragraph" w:customStyle="1" w:styleId="16">
    <w:name w:val="Обычный + 16 пт"/>
    <w:aliases w:val="полужирный,не курсив"/>
    <w:basedOn w:val="a1"/>
    <w:rsid w:val="00FE14B8"/>
    <w:pPr>
      <w:numPr>
        <w:numId w:val="1"/>
      </w:numPr>
    </w:pPr>
    <w:rPr>
      <w:rFonts w:ascii="GOST type A" w:hAnsi="GOST type A"/>
      <w:b/>
      <w:sz w:val="32"/>
      <w:szCs w:val="32"/>
    </w:rPr>
  </w:style>
  <w:style w:type="paragraph" w:styleId="34">
    <w:name w:val="Body Text 3"/>
    <w:basedOn w:val="a1"/>
    <w:link w:val="35"/>
    <w:rsid w:val="00FE14B8"/>
    <w:pPr>
      <w:jc w:val="center"/>
      <w:outlineLvl w:val="0"/>
    </w:pPr>
    <w:rPr>
      <w:rFonts w:eastAsia="SimSun"/>
      <w:i/>
      <w:sz w:val="36"/>
      <w:szCs w:val="24"/>
    </w:rPr>
  </w:style>
  <w:style w:type="paragraph" w:customStyle="1" w:styleId="af5">
    <w:name w:val="Основной текст курсовика"/>
    <w:basedOn w:val="af6"/>
    <w:rsid w:val="00FE14B8"/>
    <w:pPr>
      <w:ind w:left="284" w:firstLine="283"/>
    </w:pPr>
    <w:rPr>
      <w:rFonts w:ascii="ISOCPEUR" w:eastAsia="SimSun" w:hAnsi="ISOCPEUR"/>
      <w:i/>
      <w:iCs/>
      <w:sz w:val="28"/>
    </w:rPr>
  </w:style>
  <w:style w:type="paragraph" w:styleId="af6">
    <w:name w:val="Plain Text"/>
    <w:basedOn w:val="a1"/>
    <w:link w:val="af7"/>
    <w:rsid w:val="00FE14B8"/>
    <w:rPr>
      <w:rFonts w:ascii="Courier New" w:hAnsi="Courier New"/>
    </w:rPr>
  </w:style>
  <w:style w:type="paragraph" w:customStyle="1" w:styleId="af8">
    <w:name w:val="Заголовок курсовика"/>
    <w:basedOn w:val="af6"/>
    <w:rsid w:val="00FE14B8"/>
    <w:pPr>
      <w:tabs>
        <w:tab w:val="left" w:pos="284"/>
      </w:tabs>
      <w:spacing w:line="360" w:lineRule="auto"/>
      <w:jc w:val="center"/>
    </w:pPr>
    <w:rPr>
      <w:rFonts w:ascii="ISOCPEUR" w:eastAsia="MS Mincho" w:hAnsi="ISOCPEUR"/>
      <w:b/>
      <w:bCs/>
      <w:i/>
      <w:sz w:val="28"/>
    </w:rPr>
  </w:style>
  <w:style w:type="paragraph" w:styleId="af9">
    <w:name w:val="Block Text"/>
    <w:basedOn w:val="a1"/>
    <w:rsid w:val="00FE14B8"/>
    <w:pPr>
      <w:ind w:left="1134" w:right="849"/>
      <w:jc w:val="center"/>
    </w:pPr>
    <w:rPr>
      <w:b/>
      <w:i/>
      <w:sz w:val="28"/>
      <w:szCs w:val="32"/>
    </w:rPr>
  </w:style>
  <w:style w:type="paragraph" w:styleId="13">
    <w:name w:val="index 1"/>
    <w:basedOn w:val="a1"/>
    <w:next w:val="a1"/>
    <w:autoRedefine/>
    <w:semiHidden/>
    <w:rsid w:val="00FE14B8"/>
    <w:pPr>
      <w:ind w:left="200" w:hanging="200"/>
    </w:pPr>
  </w:style>
  <w:style w:type="paragraph" w:styleId="27">
    <w:name w:val="index 2"/>
    <w:basedOn w:val="a1"/>
    <w:next w:val="a1"/>
    <w:autoRedefine/>
    <w:semiHidden/>
    <w:rsid w:val="00FE14B8"/>
    <w:pPr>
      <w:ind w:left="400" w:hanging="200"/>
    </w:pPr>
  </w:style>
  <w:style w:type="paragraph" w:styleId="36">
    <w:name w:val="index 3"/>
    <w:basedOn w:val="a1"/>
    <w:next w:val="a1"/>
    <w:autoRedefine/>
    <w:semiHidden/>
    <w:rsid w:val="00FE14B8"/>
    <w:pPr>
      <w:ind w:left="600" w:hanging="200"/>
    </w:pPr>
  </w:style>
  <w:style w:type="paragraph" w:styleId="42">
    <w:name w:val="index 4"/>
    <w:basedOn w:val="a1"/>
    <w:next w:val="a1"/>
    <w:autoRedefine/>
    <w:semiHidden/>
    <w:rsid w:val="00FE14B8"/>
    <w:pPr>
      <w:ind w:left="800" w:hanging="200"/>
    </w:pPr>
  </w:style>
  <w:style w:type="paragraph" w:styleId="52">
    <w:name w:val="index 5"/>
    <w:basedOn w:val="a1"/>
    <w:next w:val="a1"/>
    <w:autoRedefine/>
    <w:semiHidden/>
    <w:rsid w:val="00FE14B8"/>
    <w:pPr>
      <w:ind w:left="1000" w:hanging="200"/>
    </w:pPr>
  </w:style>
  <w:style w:type="paragraph" w:styleId="62">
    <w:name w:val="index 6"/>
    <w:basedOn w:val="a1"/>
    <w:next w:val="a1"/>
    <w:autoRedefine/>
    <w:semiHidden/>
    <w:rsid w:val="00FE14B8"/>
    <w:pPr>
      <w:ind w:left="1200" w:hanging="200"/>
    </w:pPr>
  </w:style>
  <w:style w:type="paragraph" w:styleId="72">
    <w:name w:val="index 7"/>
    <w:basedOn w:val="a1"/>
    <w:next w:val="a1"/>
    <w:autoRedefine/>
    <w:semiHidden/>
    <w:rsid w:val="00FE14B8"/>
    <w:pPr>
      <w:ind w:left="1400" w:hanging="200"/>
    </w:pPr>
  </w:style>
  <w:style w:type="paragraph" w:styleId="82">
    <w:name w:val="index 8"/>
    <w:basedOn w:val="a1"/>
    <w:next w:val="a1"/>
    <w:autoRedefine/>
    <w:semiHidden/>
    <w:rsid w:val="00FE14B8"/>
    <w:pPr>
      <w:ind w:left="1600" w:hanging="200"/>
    </w:pPr>
  </w:style>
  <w:style w:type="paragraph" w:styleId="92">
    <w:name w:val="index 9"/>
    <w:basedOn w:val="a1"/>
    <w:next w:val="a1"/>
    <w:autoRedefine/>
    <w:semiHidden/>
    <w:rsid w:val="00FE14B8"/>
    <w:pPr>
      <w:ind w:left="1800" w:hanging="200"/>
    </w:pPr>
  </w:style>
  <w:style w:type="paragraph" w:styleId="afa">
    <w:name w:val="index heading"/>
    <w:basedOn w:val="a1"/>
    <w:next w:val="13"/>
    <w:semiHidden/>
    <w:rsid w:val="00FE14B8"/>
  </w:style>
  <w:style w:type="character" w:styleId="afb">
    <w:name w:val="page number"/>
    <w:basedOn w:val="a2"/>
    <w:rsid w:val="00FE14B8"/>
  </w:style>
  <w:style w:type="paragraph" w:customStyle="1" w:styleId="afc">
    <w:name w:val="Чертежный"/>
    <w:link w:val="afd"/>
    <w:rsid w:val="00FE14B8"/>
    <w:pPr>
      <w:jc w:val="both"/>
    </w:pPr>
    <w:rPr>
      <w:rFonts w:ascii="ISOCPEUR" w:hAnsi="ISOCPEUR"/>
      <w:i/>
      <w:sz w:val="28"/>
      <w:lang w:val="uk-UA"/>
    </w:rPr>
  </w:style>
  <w:style w:type="paragraph" w:customStyle="1" w:styleId="afe">
    <w:name w:val="ОБЫЧНЫЙ"/>
    <w:basedOn w:val="a1"/>
    <w:link w:val="14"/>
    <w:rsid w:val="00FE14B8"/>
    <w:pPr>
      <w:spacing w:line="360" w:lineRule="auto"/>
      <w:jc w:val="both"/>
    </w:pPr>
    <w:rPr>
      <w:rFonts w:ascii="Arial" w:hAnsi="Arial"/>
      <w:i/>
      <w:sz w:val="28"/>
      <w:szCs w:val="28"/>
    </w:rPr>
  </w:style>
  <w:style w:type="character" w:customStyle="1" w:styleId="aff">
    <w:name w:val="Разреженный"/>
    <w:rsid w:val="00FE14B8"/>
    <w:rPr>
      <w:noProof w:val="0"/>
      <w:spacing w:val="40"/>
      <w:position w:val="0"/>
      <w:lang w:val="ru-RU"/>
    </w:rPr>
  </w:style>
  <w:style w:type="paragraph" w:styleId="aff0">
    <w:name w:val="Subtitle"/>
    <w:basedOn w:val="a1"/>
    <w:link w:val="aff1"/>
    <w:qFormat/>
    <w:rsid w:val="00FE14B8"/>
    <w:pPr>
      <w:jc w:val="center"/>
    </w:pPr>
    <w:rPr>
      <w:sz w:val="28"/>
      <w:szCs w:val="28"/>
    </w:rPr>
  </w:style>
  <w:style w:type="paragraph" w:customStyle="1" w:styleId="aff2">
    <w:name w:val="ОБЫЧНЫЙ Знак"/>
    <w:basedOn w:val="a1"/>
    <w:link w:val="aff3"/>
    <w:rsid w:val="00FE14B8"/>
    <w:pPr>
      <w:spacing w:line="360" w:lineRule="auto"/>
      <w:ind w:firstLine="567"/>
      <w:jc w:val="both"/>
    </w:pPr>
    <w:rPr>
      <w:rFonts w:ascii="Arial" w:hAnsi="Arial"/>
      <w:i/>
      <w:sz w:val="28"/>
      <w:szCs w:val="28"/>
    </w:rPr>
  </w:style>
  <w:style w:type="paragraph" w:customStyle="1" w:styleId="a">
    <w:name w:val="Стиль списка"/>
    <w:basedOn w:val="ab"/>
    <w:rsid w:val="00FE14B8"/>
    <w:pPr>
      <w:numPr>
        <w:numId w:val="2"/>
      </w:numPr>
      <w:tabs>
        <w:tab w:val="clear" w:pos="1266"/>
        <w:tab w:val="num" w:pos="546"/>
      </w:tabs>
      <w:ind w:left="0" w:firstLine="546"/>
    </w:pPr>
    <w:rPr>
      <w:sz w:val="20"/>
      <w:szCs w:val="19"/>
      <w:lang w:val="en-US"/>
    </w:rPr>
  </w:style>
  <w:style w:type="paragraph" w:customStyle="1" w:styleId="aff4">
    <w:name w:val="ЗАГОЛОВОК"/>
    <w:basedOn w:val="10"/>
    <w:next w:val="aff2"/>
    <w:link w:val="aff5"/>
    <w:rsid w:val="00FE14B8"/>
    <w:pPr>
      <w:spacing w:before="240" w:after="60" w:line="360" w:lineRule="auto"/>
      <w:ind w:firstLine="0"/>
    </w:pPr>
    <w:rPr>
      <w:rFonts w:ascii="Arial" w:hAnsi="Arial"/>
      <w:bCs/>
      <w:iCs/>
      <w:kern w:val="32"/>
      <w:sz w:val="32"/>
      <w:szCs w:val="32"/>
    </w:rPr>
  </w:style>
  <w:style w:type="paragraph" w:customStyle="1" w:styleId="1">
    <w:name w:val="Стиль1"/>
    <w:basedOn w:val="a1"/>
    <w:link w:val="15"/>
    <w:qFormat/>
    <w:rsid w:val="00FE14B8"/>
    <w:pPr>
      <w:numPr>
        <w:numId w:val="3"/>
      </w:numPr>
      <w:tabs>
        <w:tab w:val="left" w:pos="851"/>
      </w:tabs>
      <w:spacing w:line="480" w:lineRule="auto"/>
    </w:pPr>
    <w:rPr>
      <w:rFonts w:ascii="Courier" w:eastAsia="SimSun" w:hAnsi="Courier"/>
      <w:caps/>
      <w:sz w:val="42"/>
      <w:szCs w:val="24"/>
    </w:rPr>
  </w:style>
  <w:style w:type="paragraph" w:customStyle="1" w:styleId="2">
    <w:name w:val="Стиль2"/>
    <w:basedOn w:val="1"/>
    <w:rsid w:val="00FE14B8"/>
    <w:pPr>
      <w:numPr>
        <w:numId w:val="4"/>
      </w:numPr>
      <w:tabs>
        <w:tab w:val="clear" w:pos="1287"/>
        <w:tab w:val="num" w:pos="900"/>
      </w:tabs>
      <w:ind w:left="900" w:hanging="360"/>
    </w:pPr>
    <w:rPr>
      <w:caps w:val="0"/>
      <w:sz w:val="28"/>
    </w:rPr>
  </w:style>
  <w:style w:type="paragraph" w:customStyle="1" w:styleId="37">
    <w:name w:val="Стиль3"/>
    <w:basedOn w:val="2"/>
    <w:rsid w:val="00FE14B8"/>
    <w:pPr>
      <w:numPr>
        <w:numId w:val="0"/>
      </w:numPr>
      <w:tabs>
        <w:tab w:val="clear" w:pos="851"/>
        <w:tab w:val="left" w:pos="1276"/>
      </w:tabs>
    </w:pPr>
    <w:rPr>
      <w:caps/>
      <w:sz w:val="32"/>
    </w:rPr>
  </w:style>
  <w:style w:type="paragraph" w:customStyle="1" w:styleId="tx">
    <w:name w:val="tx"/>
    <w:basedOn w:val="a1"/>
    <w:rsid w:val="00FE14B8"/>
    <w:pPr>
      <w:spacing w:before="100" w:beforeAutospacing="1" w:after="100" w:afterAutospacing="1"/>
    </w:pPr>
    <w:rPr>
      <w:sz w:val="24"/>
      <w:szCs w:val="24"/>
    </w:rPr>
  </w:style>
  <w:style w:type="paragraph" w:customStyle="1" w:styleId="aff6">
    <w:name w:val="Рисунок курсовика (кур)"/>
    <w:basedOn w:val="a1"/>
    <w:rsid w:val="00FE14B8"/>
    <w:pPr>
      <w:jc w:val="center"/>
    </w:pPr>
    <w:rPr>
      <w:rFonts w:ascii="ISOCPEUR" w:eastAsia="SimSun" w:hAnsi="ISOCPEUR"/>
      <w:i/>
      <w:sz w:val="24"/>
      <w:szCs w:val="24"/>
    </w:rPr>
  </w:style>
  <w:style w:type="paragraph" w:customStyle="1" w:styleId="full">
    <w:name w:val="Основной текст курсовика (full)"/>
    <w:basedOn w:val="a1"/>
    <w:rsid w:val="00FE14B8"/>
    <w:pPr>
      <w:ind w:left="284" w:right="282" w:firstLine="567"/>
      <w:jc w:val="both"/>
    </w:pPr>
    <w:rPr>
      <w:rFonts w:ascii="ISOCPEUR" w:eastAsia="SimSun" w:hAnsi="ISOCPEUR" w:cs="Courier New"/>
      <w:i/>
      <w:iCs/>
      <w:sz w:val="28"/>
    </w:rPr>
  </w:style>
  <w:style w:type="paragraph" w:customStyle="1" w:styleId="aff7">
    <w:name w:val="весь текст"/>
    <w:basedOn w:val="a1"/>
    <w:rsid w:val="00FE14B8"/>
    <w:pPr>
      <w:autoSpaceDE w:val="0"/>
      <w:autoSpaceDN w:val="0"/>
      <w:ind w:firstLine="567"/>
      <w:jc w:val="both"/>
    </w:pPr>
    <w:rPr>
      <w:rFonts w:cs="Arial"/>
      <w:kern w:val="28"/>
    </w:rPr>
  </w:style>
  <w:style w:type="paragraph" w:customStyle="1" w:styleId="FR2">
    <w:name w:val="FR2"/>
    <w:rsid w:val="00FE14B8"/>
    <w:pPr>
      <w:widowControl w:val="0"/>
      <w:autoSpaceDE w:val="0"/>
      <w:autoSpaceDN w:val="0"/>
      <w:adjustRightInd w:val="0"/>
      <w:ind w:left="3040"/>
    </w:pPr>
    <w:rPr>
      <w:b/>
      <w:bCs/>
      <w:sz w:val="12"/>
      <w:szCs w:val="12"/>
      <w:lang w:val="en-US"/>
    </w:rPr>
  </w:style>
  <w:style w:type="paragraph" w:customStyle="1" w:styleId="aff8">
    <w:name w:val="основной текст"/>
    <w:basedOn w:val="a1"/>
    <w:rsid w:val="00FE14B8"/>
    <w:pPr>
      <w:ind w:firstLine="567"/>
      <w:jc w:val="both"/>
    </w:pPr>
    <w:rPr>
      <w:rFonts w:eastAsia="SimSun"/>
      <w:sz w:val="28"/>
    </w:rPr>
  </w:style>
  <w:style w:type="paragraph" w:customStyle="1" w:styleId="aff9">
    <w:name w:val="Название таблиц"/>
    <w:basedOn w:val="a1"/>
    <w:rsid w:val="00FE14B8"/>
    <w:pPr>
      <w:spacing w:before="120" w:after="120"/>
      <w:ind w:left="1560" w:hanging="1520"/>
    </w:pPr>
    <w:rPr>
      <w:rFonts w:eastAsia="SimSun"/>
      <w:b/>
      <w:sz w:val="28"/>
    </w:rPr>
  </w:style>
  <w:style w:type="paragraph" w:customStyle="1" w:styleId="affa">
    <w:name w:val="Заголовок подраздела"/>
    <w:basedOn w:val="a1"/>
    <w:rsid w:val="00FE14B8"/>
    <w:pPr>
      <w:widowControl w:val="0"/>
      <w:ind w:firstLine="567"/>
    </w:pPr>
    <w:rPr>
      <w:rFonts w:eastAsia="SimSun"/>
      <w:b/>
      <w:snapToGrid w:val="0"/>
      <w:sz w:val="28"/>
    </w:rPr>
  </w:style>
  <w:style w:type="paragraph" w:customStyle="1" w:styleId="affb">
    <w:name w:val="Подзаголовок курсовика"/>
    <w:basedOn w:val="a1"/>
    <w:rsid w:val="00FE14B8"/>
    <w:pPr>
      <w:tabs>
        <w:tab w:val="left" w:pos="284"/>
      </w:tabs>
      <w:ind w:left="284" w:firstLine="284"/>
      <w:jc w:val="center"/>
    </w:pPr>
    <w:rPr>
      <w:rFonts w:ascii="ISOCPEUR" w:eastAsia="MS Mincho" w:hAnsi="ISOCPEUR"/>
      <w:bCs/>
      <w:i/>
      <w:iCs/>
      <w:sz w:val="28"/>
      <w:szCs w:val="24"/>
    </w:rPr>
  </w:style>
  <w:style w:type="paragraph" w:customStyle="1" w:styleId="affc">
    <w:name w:val="Рисунок курсовика"/>
    <w:basedOn w:val="a1"/>
    <w:rsid w:val="00FE14B8"/>
    <w:pPr>
      <w:jc w:val="center"/>
    </w:pPr>
    <w:rPr>
      <w:rFonts w:ascii="ISOCPEUR" w:eastAsia="SimSun" w:hAnsi="ISOCPEUR"/>
      <w:sz w:val="24"/>
      <w:szCs w:val="24"/>
    </w:rPr>
  </w:style>
  <w:style w:type="paragraph" w:customStyle="1" w:styleId="0">
    <w:name w:val="Стиль0"/>
    <w:basedOn w:val="a9"/>
    <w:rsid w:val="00FE14B8"/>
    <w:pPr>
      <w:widowControl w:val="0"/>
      <w:ind w:firstLine="284"/>
      <w:jc w:val="both"/>
    </w:pPr>
    <w:rPr>
      <w:sz w:val="20"/>
    </w:rPr>
  </w:style>
  <w:style w:type="paragraph" w:customStyle="1" w:styleId="affd">
    <w:name w:val="Стиль"/>
    <w:rsid w:val="00FE14B8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affe">
    <w:name w:val="таблица"/>
    <w:basedOn w:val="aff7"/>
    <w:next w:val="aff7"/>
    <w:rsid w:val="00FE14B8"/>
    <w:pPr>
      <w:ind w:firstLine="0"/>
    </w:pPr>
    <w:rPr>
      <w:sz w:val="16"/>
      <w:szCs w:val="16"/>
    </w:rPr>
  </w:style>
  <w:style w:type="character" w:customStyle="1" w:styleId="afff">
    <w:name w:val="Основной текст курсовика Знак"/>
    <w:rsid w:val="00FE14B8"/>
    <w:rPr>
      <w:rFonts w:ascii="ISOCPEUR" w:eastAsia="SimSun" w:hAnsi="ISOCPEUR" w:cs="Courier New"/>
      <w:i/>
      <w:iCs/>
      <w:sz w:val="28"/>
      <w:lang w:val="ru-RU" w:eastAsia="ru-RU" w:bidi="ar-SA"/>
    </w:rPr>
  </w:style>
  <w:style w:type="paragraph" w:styleId="afff0">
    <w:name w:val="footnote text"/>
    <w:basedOn w:val="a1"/>
    <w:link w:val="afff1"/>
    <w:semiHidden/>
    <w:rsid w:val="00FE14B8"/>
    <w:rPr>
      <w:rFonts w:eastAsia="SimSun"/>
    </w:rPr>
  </w:style>
  <w:style w:type="character" w:customStyle="1" w:styleId="apple-style-span">
    <w:name w:val="apple-style-span"/>
    <w:basedOn w:val="a2"/>
    <w:rsid w:val="004430F3"/>
  </w:style>
  <w:style w:type="character" w:styleId="afff2">
    <w:name w:val="Strong"/>
    <w:uiPriority w:val="22"/>
    <w:qFormat/>
    <w:rsid w:val="004430F3"/>
    <w:rPr>
      <w:b/>
      <w:bCs/>
    </w:rPr>
  </w:style>
  <w:style w:type="character" w:styleId="afff3">
    <w:name w:val="Emphasis"/>
    <w:uiPriority w:val="20"/>
    <w:qFormat/>
    <w:rsid w:val="004430F3"/>
    <w:rPr>
      <w:i/>
      <w:iCs/>
    </w:rPr>
  </w:style>
  <w:style w:type="paragraph" w:styleId="afff4">
    <w:name w:val="Document Map"/>
    <w:basedOn w:val="a1"/>
    <w:link w:val="afff5"/>
    <w:rsid w:val="00FF7075"/>
    <w:rPr>
      <w:rFonts w:ascii="Tahoma" w:hAnsi="Tahoma"/>
      <w:sz w:val="16"/>
      <w:szCs w:val="16"/>
    </w:rPr>
  </w:style>
  <w:style w:type="character" w:customStyle="1" w:styleId="afff5">
    <w:name w:val="Схема документа Знак"/>
    <w:link w:val="afff4"/>
    <w:rsid w:val="00FF7075"/>
    <w:rPr>
      <w:rFonts w:ascii="Tahoma" w:hAnsi="Tahoma" w:cs="Tahoma"/>
      <w:sz w:val="16"/>
      <w:szCs w:val="16"/>
    </w:rPr>
  </w:style>
  <w:style w:type="paragraph" w:styleId="afff6">
    <w:name w:val="List Paragraph"/>
    <w:basedOn w:val="a1"/>
    <w:link w:val="afff7"/>
    <w:uiPriority w:val="34"/>
    <w:qFormat/>
    <w:rsid w:val="00B30B0F"/>
    <w:pPr>
      <w:ind w:left="720"/>
      <w:contextualSpacing/>
    </w:pPr>
    <w:rPr>
      <w:rFonts w:eastAsia="SimSun"/>
      <w:sz w:val="24"/>
      <w:szCs w:val="24"/>
    </w:rPr>
  </w:style>
  <w:style w:type="character" w:customStyle="1" w:styleId="a8">
    <w:name w:val="Нижний колонтитул Знак"/>
    <w:basedOn w:val="a2"/>
    <w:link w:val="a7"/>
    <w:uiPriority w:val="99"/>
    <w:rsid w:val="00F2347D"/>
  </w:style>
  <w:style w:type="table" w:styleId="afff8">
    <w:name w:val="Table Grid"/>
    <w:basedOn w:val="a3"/>
    <w:uiPriority w:val="59"/>
    <w:rsid w:val="00AC3598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Верхний колонтитул Знак"/>
    <w:basedOn w:val="a2"/>
    <w:link w:val="a5"/>
    <w:uiPriority w:val="99"/>
    <w:rsid w:val="000A5E0E"/>
  </w:style>
  <w:style w:type="character" w:customStyle="1" w:styleId="afff9">
    <w:name w:val="Символ из формулы"/>
    <w:rsid w:val="008B6BFC"/>
    <w:rPr>
      <w:rFonts w:ascii="Times New Roman" w:hAnsi="Times New Roman"/>
      <w:sz w:val="24"/>
    </w:rPr>
  </w:style>
  <w:style w:type="paragraph" w:customStyle="1" w:styleId="FR3">
    <w:name w:val="FR3"/>
    <w:rsid w:val="00B80D9B"/>
    <w:pPr>
      <w:widowControl w:val="0"/>
      <w:autoSpaceDE w:val="0"/>
      <w:autoSpaceDN w:val="0"/>
      <w:adjustRightInd w:val="0"/>
      <w:ind w:left="600"/>
    </w:pPr>
    <w:rPr>
      <w:rFonts w:ascii="Arial" w:hAnsi="Arial" w:cs="Arial"/>
      <w:b/>
      <w:bCs/>
      <w:i/>
      <w:iCs/>
      <w:sz w:val="12"/>
      <w:szCs w:val="12"/>
    </w:rPr>
  </w:style>
  <w:style w:type="paragraph" w:customStyle="1" w:styleId="FR5">
    <w:name w:val="FR5"/>
    <w:rsid w:val="00B80D9B"/>
    <w:pPr>
      <w:widowControl w:val="0"/>
      <w:autoSpaceDE w:val="0"/>
      <w:autoSpaceDN w:val="0"/>
      <w:adjustRightInd w:val="0"/>
      <w:ind w:left="2040"/>
    </w:pPr>
    <w:rPr>
      <w:rFonts w:ascii="Arial" w:hAnsi="Arial" w:cs="Arial"/>
      <w:noProof/>
      <w:sz w:val="12"/>
      <w:szCs w:val="12"/>
    </w:rPr>
  </w:style>
  <w:style w:type="paragraph" w:customStyle="1" w:styleId="FR4">
    <w:name w:val="FR4"/>
    <w:rsid w:val="00B80D9B"/>
    <w:pPr>
      <w:widowControl w:val="0"/>
      <w:autoSpaceDE w:val="0"/>
      <w:autoSpaceDN w:val="0"/>
      <w:adjustRightInd w:val="0"/>
      <w:ind w:left="520"/>
    </w:pPr>
    <w:rPr>
      <w:rFonts w:ascii="Courier New" w:hAnsi="Courier New" w:cs="Courier New"/>
      <w:sz w:val="18"/>
      <w:szCs w:val="18"/>
    </w:rPr>
  </w:style>
  <w:style w:type="paragraph" w:customStyle="1" w:styleId="textn">
    <w:name w:val="textn"/>
    <w:basedOn w:val="a1"/>
    <w:rsid w:val="00FC15DF"/>
    <w:rPr>
      <w:rFonts w:ascii="Arial" w:hAnsi="Arial" w:cs="Arial"/>
      <w:sz w:val="18"/>
      <w:szCs w:val="18"/>
    </w:rPr>
  </w:style>
  <w:style w:type="paragraph" w:customStyle="1" w:styleId="a0">
    <w:name w:val="Нумерованный спис"/>
    <w:basedOn w:val="a1"/>
    <w:rsid w:val="00B40182"/>
    <w:pPr>
      <w:numPr>
        <w:numId w:val="5"/>
      </w:numPr>
      <w:tabs>
        <w:tab w:val="clear" w:pos="1571"/>
        <w:tab w:val="num" w:pos="724"/>
      </w:tabs>
      <w:ind w:left="362" w:hanging="362"/>
    </w:pPr>
    <w:rPr>
      <w:i/>
      <w:sz w:val="24"/>
      <w:szCs w:val="24"/>
    </w:rPr>
  </w:style>
  <w:style w:type="paragraph" w:styleId="afffa">
    <w:name w:val="Balloon Text"/>
    <w:basedOn w:val="a1"/>
    <w:link w:val="afffb"/>
    <w:uiPriority w:val="99"/>
    <w:rsid w:val="00796208"/>
    <w:rPr>
      <w:rFonts w:ascii="Tahoma" w:hAnsi="Tahoma"/>
      <w:spacing w:val="24"/>
      <w:sz w:val="16"/>
      <w:szCs w:val="16"/>
    </w:rPr>
  </w:style>
  <w:style w:type="character" w:customStyle="1" w:styleId="afffb">
    <w:name w:val="Текст выноски Знак"/>
    <w:link w:val="afffa"/>
    <w:uiPriority w:val="99"/>
    <w:rsid w:val="00796208"/>
    <w:rPr>
      <w:rFonts w:ascii="Tahoma" w:hAnsi="Tahoma" w:cs="Tahoma"/>
      <w:spacing w:val="24"/>
      <w:sz w:val="16"/>
      <w:szCs w:val="16"/>
    </w:rPr>
  </w:style>
  <w:style w:type="character" w:customStyle="1" w:styleId="aff3">
    <w:name w:val="ОБЫЧНЫЙ Знак Знак"/>
    <w:link w:val="aff2"/>
    <w:rsid w:val="00796208"/>
    <w:rPr>
      <w:rFonts w:ascii="Arial" w:hAnsi="Arial" w:cs="Arial"/>
      <w:i/>
      <w:sz w:val="28"/>
      <w:szCs w:val="28"/>
    </w:rPr>
  </w:style>
  <w:style w:type="character" w:customStyle="1" w:styleId="14">
    <w:name w:val="ОБЫЧНЫЙ Знак1"/>
    <w:link w:val="afe"/>
    <w:rsid w:val="00796208"/>
    <w:rPr>
      <w:rFonts w:ascii="Arial" w:hAnsi="Arial" w:cs="Arial"/>
      <w:i/>
      <w:sz w:val="28"/>
      <w:szCs w:val="28"/>
    </w:rPr>
  </w:style>
  <w:style w:type="paragraph" w:customStyle="1" w:styleId="afffc">
    <w:name w:val="Пояснение"/>
    <w:basedOn w:val="a1"/>
    <w:rsid w:val="009C6182"/>
    <w:rPr>
      <w:b/>
      <w:i/>
      <w:sz w:val="24"/>
    </w:rPr>
  </w:style>
  <w:style w:type="character" w:styleId="afffd">
    <w:name w:val="footnote reference"/>
    <w:rsid w:val="009C6182"/>
    <w:rPr>
      <w:vertAlign w:val="superscript"/>
    </w:rPr>
  </w:style>
  <w:style w:type="paragraph" w:styleId="afffe">
    <w:name w:val="Normal (Web)"/>
    <w:basedOn w:val="a1"/>
    <w:uiPriority w:val="99"/>
    <w:unhideWhenUsed/>
    <w:qFormat/>
    <w:rsid w:val="00DD1D30"/>
    <w:pPr>
      <w:spacing w:before="100" w:beforeAutospacing="1" w:after="100" w:afterAutospacing="1"/>
    </w:pPr>
    <w:rPr>
      <w:sz w:val="24"/>
      <w:szCs w:val="24"/>
    </w:rPr>
  </w:style>
  <w:style w:type="paragraph" w:customStyle="1" w:styleId="-12pt03127">
    <w:name w:val="Основной текст-Стиль 12 pt по ширине Слева:  03 см Первая строка:  127 см Ме..."/>
    <w:basedOn w:val="a1"/>
    <w:autoRedefine/>
    <w:rsid w:val="00167D66"/>
    <w:pPr>
      <w:spacing w:line="360" w:lineRule="auto"/>
      <w:ind w:hanging="284"/>
      <w:jc w:val="both"/>
    </w:pPr>
    <w:rPr>
      <w:rFonts w:ascii="GOST type B" w:hAnsi="GOST type B"/>
      <w:i/>
      <w:sz w:val="28"/>
      <w:szCs w:val="28"/>
    </w:rPr>
  </w:style>
  <w:style w:type="paragraph" w:customStyle="1" w:styleId="28">
    <w:name w:val="МС2"/>
    <w:basedOn w:val="a1"/>
    <w:rsid w:val="006759B4"/>
    <w:rPr>
      <w:sz w:val="28"/>
    </w:rPr>
  </w:style>
  <w:style w:type="paragraph" w:customStyle="1" w:styleId="17">
    <w:name w:val="Обычный1"/>
    <w:rsid w:val="006759B4"/>
    <w:pPr>
      <w:widowControl w:val="0"/>
      <w:spacing w:line="480" w:lineRule="auto"/>
      <w:ind w:left="120" w:right="400" w:firstLine="300"/>
      <w:jc w:val="both"/>
    </w:pPr>
    <w:rPr>
      <w:snapToGrid w:val="0"/>
      <w:sz w:val="24"/>
    </w:rPr>
  </w:style>
  <w:style w:type="character" w:customStyle="1" w:styleId="aff5">
    <w:name w:val="ЗАГОЛОВОК Знак"/>
    <w:link w:val="aff4"/>
    <w:rsid w:val="006759B4"/>
    <w:rPr>
      <w:rFonts w:ascii="Arial" w:hAnsi="Arial" w:cs="Arial"/>
      <w:bCs/>
      <w:i/>
      <w:iCs/>
      <w:kern w:val="32"/>
      <w:sz w:val="32"/>
      <w:szCs w:val="32"/>
    </w:rPr>
  </w:style>
  <w:style w:type="paragraph" w:customStyle="1" w:styleId="18">
    <w:name w:val="Заголовок1"/>
    <w:basedOn w:val="a1"/>
    <w:next w:val="af6"/>
    <w:rsid w:val="006759B4"/>
    <w:pPr>
      <w:spacing w:after="120"/>
      <w:jc w:val="center"/>
    </w:pPr>
    <w:rPr>
      <w:rFonts w:ascii="GOST type B" w:hAnsi="GOST type B"/>
      <w:i/>
      <w:sz w:val="36"/>
      <w:szCs w:val="36"/>
    </w:rPr>
  </w:style>
  <w:style w:type="character" w:customStyle="1" w:styleId="af7">
    <w:name w:val="Текст Знак"/>
    <w:link w:val="af6"/>
    <w:rsid w:val="006759B4"/>
    <w:rPr>
      <w:rFonts w:ascii="Courier New" w:hAnsi="Courier New" w:cs="Courier New"/>
    </w:rPr>
  </w:style>
  <w:style w:type="character" w:styleId="affff">
    <w:name w:val="line number"/>
    <w:basedOn w:val="a2"/>
    <w:uiPriority w:val="99"/>
    <w:unhideWhenUsed/>
    <w:rsid w:val="006759B4"/>
  </w:style>
  <w:style w:type="character" w:customStyle="1" w:styleId="aa">
    <w:name w:val="Заголовок Знак"/>
    <w:link w:val="a9"/>
    <w:rsid w:val="006759B4"/>
    <w:rPr>
      <w:sz w:val="28"/>
    </w:rPr>
  </w:style>
  <w:style w:type="character" w:customStyle="1" w:styleId="ae">
    <w:name w:val="Основной текст Знак"/>
    <w:link w:val="ad"/>
    <w:uiPriority w:val="99"/>
    <w:rsid w:val="006759B4"/>
    <w:rPr>
      <w:rFonts w:ascii="GOST type B" w:hAnsi="GOST type B"/>
      <w:i/>
      <w:sz w:val="28"/>
    </w:rPr>
  </w:style>
  <w:style w:type="character" w:customStyle="1" w:styleId="af3">
    <w:name w:val="Текст примечания Знак"/>
    <w:link w:val="af2"/>
    <w:uiPriority w:val="99"/>
    <w:semiHidden/>
    <w:rsid w:val="006759B4"/>
  </w:style>
  <w:style w:type="character" w:customStyle="1" w:styleId="aff1">
    <w:name w:val="Подзаголовок Знак"/>
    <w:link w:val="aff0"/>
    <w:rsid w:val="006759B4"/>
    <w:rPr>
      <w:sz w:val="28"/>
      <w:szCs w:val="28"/>
    </w:rPr>
  </w:style>
  <w:style w:type="paragraph" w:customStyle="1" w:styleId="affff0">
    <w:name w:val="Мой текст"/>
    <w:basedOn w:val="a1"/>
    <w:rsid w:val="006759B4"/>
    <w:pPr>
      <w:ind w:firstLine="546"/>
      <w:jc w:val="both"/>
    </w:pPr>
  </w:style>
  <w:style w:type="paragraph" w:customStyle="1" w:styleId="19">
    <w:name w:val="1"/>
    <w:basedOn w:val="a1"/>
    <w:next w:val="afffe"/>
    <w:rsid w:val="006759B4"/>
    <w:pPr>
      <w:spacing w:before="100" w:beforeAutospacing="1" w:after="100" w:afterAutospacing="1"/>
      <w:ind w:firstLine="720"/>
      <w:jc w:val="both"/>
    </w:pPr>
    <w:rPr>
      <w:rFonts w:ascii="GOST type B" w:hAnsi="GOST type B"/>
      <w:i/>
      <w:sz w:val="24"/>
      <w:szCs w:val="24"/>
    </w:rPr>
  </w:style>
  <w:style w:type="character" w:customStyle="1" w:styleId="21">
    <w:name w:val="Заголовок 2 Знак"/>
    <w:link w:val="20"/>
    <w:uiPriority w:val="9"/>
    <w:rsid w:val="006759B4"/>
    <w:rPr>
      <w:rFonts w:ascii="GOST type B" w:hAnsi="GOST type B"/>
      <w:i/>
      <w:sz w:val="32"/>
    </w:rPr>
  </w:style>
  <w:style w:type="paragraph" w:customStyle="1" w:styleId="affff1">
    <w:name w:val="âåñü òåêñò"/>
    <w:basedOn w:val="a1"/>
    <w:rsid w:val="006759B4"/>
    <w:pPr>
      <w:autoSpaceDE w:val="0"/>
      <w:autoSpaceDN w:val="0"/>
      <w:adjustRightInd w:val="0"/>
      <w:ind w:firstLine="567"/>
      <w:jc w:val="both"/>
    </w:pPr>
    <w:rPr>
      <w:kern w:val="28"/>
      <w:szCs w:val="24"/>
    </w:rPr>
  </w:style>
  <w:style w:type="paragraph" w:customStyle="1" w:styleId="210">
    <w:name w:val="Основной текст 21"/>
    <w:basedOn w:val="a1"/>
    <w:rsid w:val="006759B4"/>
    <w:pPr>
      <w:widowControl w:val="0"/>
      <w:overflowPunct w:val="0"/>
      <w:autoSpaceDE w:val="0"/>
      <w:autoSpaceDN w:val="0"/>
      <w:adjustRightInd w:val="0"/>
      <w:spacing w:line="259" w:lineRule="auto"/>
    </w:pPr>
    <w:rPr>
      <w:sz w:val="24"/>
    </w:rPr>
  </w:style>
  <w:style w:type="character" w:customStyle="1" w:styleId="apple-converted-space">
    <w:name w:val="apple-converted-space"/>
    <w:rsid w:val="0056125B"/>
  </w:style>
  <w:style w:type="paragraph" w:styleId="affff2">
    <w:name w:val="No Spacing"/>
    <w:uiPriority w:val="1"/>
    <w:qFormat/>
    <w:rsid w:val="00BC1342"/>
    <w:pPr>
      <w:ind w:firstLine="720"/>
    </w:pPr>
    <w:rPr>
      <w:rFonts w:ascii="GOST type B" w:hAnsi="GOST type B"/>
      <w:i/>
      <w:sz w:val="28"/>
    </w:rPr>
  </w:style>
  <w:style w:type="paragraph" w:customStyle="1" w:styleId="ConsNormal">
    <w:name w:val="ConsNormal"/>
    <w:rsid w:val="00F07C1D"/>
    <w:pPr>
      <w:widowControl w:val="0"/>
      <w:autoSpaceDE w:val="0"/>
      <w:autoSpaceDN w:val="0"/>
      <w:adjustRightInd w:val="0"/>
      <w:ind w:right="19772" w:firstLine="720"/>
    </w:pPr>
    <w:rPr>
      <w:rFonts w:ascii="Arial" w:hAnsi="Arial" w:cs="Arial"/>
    </w:rPr>
  </w:style>
  <w:style w:type="paragraph" w:customStyle="1" w:styleId="affff3">
    <w:name w:val="Знак Знак Знак Знак Знак Знак Знак Знак Знак Знак Знак Знак"/>
    <w:basedOn w:val="a1"/>
    <w:rsid w:val="00F07C1D"/>
    <w:pPr>
      <w:spacing w:before="100" w:beforeAutospacing="1" w:after="100" w:afterAutospacing="1"/>
    </w:pPr>
    <w:rPr>
      <w:rFonts w:ascii="Tahoma" w:hAnsi="Tahoma"/>
      <w:lang w:val="en-US" w:eastAsia="en-US"/>
    </w:rPr>
  </w:style>
  <w:style w:type="character" w:customStyle="1" w:styleId="affff4">
    <w:name w:val="Основной текст курсовика Знак Знак"/>
    <w:rsid w:val="00102175"/>
    <w:rPr>
      <w:rFonts w:ascii="ISOCPEUR" w:eastAsia="SimSun" w:hAnsi="ISOCPEUR" w:cs="Courier New"/>
      <w:i/>
      <w:iCs/>
      <w:sz w:val="28"/>
      <w:szCs w:val="24"/>
      <w:lang w:val="ru-RU" w:eastAsia="ru-RU" w:bidi="ar-SA"/>
    </w:rPr>
  </w:style>
  <w:style w:type="paragraph" w:styleId="affff5">
    <w:name w:val="TOC Heading"/>
    <w:basedOn w:val="10"/>
    <w:next w:val="a1"/>
    <w:uiPriority w:val="39"/>
    <w:unhideWhenUsed/>
    <w:qFormat/>
    <w:rsid w:val="005C3499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i w:val="0"/>
      <w:color w:val="365F91"/>
      <w:sz w:val="28"/>
      <w:szCs w:val="28"/>
    </w:rPr>
  </w:style>
  <w:style w:type="table" w:customStyle="1" w:styleId="1a">
    <w:name w:val="Сетка таблицы1"/>
    <w:basedOn w:val="a3"/>
    <w:next w:val="afff8"/>
    <w:rsid w:val="00DE44F2"/>
    <w:pPr>
      <w:ind w:firstLine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3"/>
    <w:next w:val="afff8"/>
    <w:rsid w:val="00DE44F2"/>
    <w:pPr>
      <w:ind w:firstLine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8">
    <w:name w:val="Сетка таблицы3"/>
    <w:basedOn w:val="a3"/>
    <w:next w:val="afff8"/>
    <w:rsid w:val="00DE44F2"/>
    <w:pPr>
      <w:ind w:firstLine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aliases w:val="Заголовки диплома Знак"/>
    <w:basedOn w:val="a2"/>
    <w:link w:val="10"/>
    <w:uiPriority w:val="9"/>
    <w:rsid w:val="00016DB0"/>
    <w:rPr>
      <w:rFonts w:ascii="GOST type B" w:hAnsi="GOST type B"/>
      <w:i/>
      <w:sz w:val="36"/>
    </w:rPr>
  </w:style>
  <w:style w:type="paragraph" w:customStyle="1" w:styleId="affff6">
    <w:name w:val="Обычный по центру без абзаца"/>
    <w:basedOn w:val="a1"/>
    <w:rsid w:val="00DE4BE2"/>
    <w:pPr>
      <w:jc w:val="center"/>
    </w:pPr>
    <w:rPr>
      <w:rFonts w:ascii="GOST type B" w:hAnsi="GOST type B"/>
      <w:i/>
      <w:sz w:val="28"/>
    </w:rPr>
  </w:style>
  <w:style w:type="paragraph" w:customStyle="1" w:styleId="affff7">
    <w:name w:val="Обычный без абзаца"/>
    <w:basedOn w:val="a1"/>
    <w:next w:val="a1"/>
    <w:rsid w:val="00DE4BE2"/>
    <w:pPr>
      <w:jc w:val="both"/>
    </w:pPr>
    <w:rPr>
      <w:rFonts w:ascii="GOST type B" w:hAnsi="GOST type B"/>
      <w:i/>
      <w:sz w:val="28"/>
    </w:rPr>
  </w:style>
  <w:style w:type="paragraph" w:customStyle="1" w:styleId="1b">
    <w:name w:val="Абзац списка1"/>
    <w:basedOn w:val="a1"/>
    <w:rsid w:val="00DE4BE2"/>
    <w:pPr>
      <w:spacing w:after="200" w:line="276" w:lineRule="auto"/>
      <w:ind w:left="720"/>
    </w:pPr>
    <w:rPr>
      <w:rFonts w:ascii="Calibri" w:hAnsi="Calibri"/>
      <w:sz w:val="22"/>
      <w:szCs w:val="22"/>
      <w:lang w:eastAsia="en-US"/>
    </w:rPr>
  </w:style>
  <w:style w:type="character" w:customStyle="1" w:styleId="23">
    <w:name w:val="Основной текст с отступом 2 Знак"/>
    <w:basedOn w:val="a2"/>
    <w:link w:val="22"/>
    <w:uiPriority w:val="99"/>
    <w:rsid w:val="00DE4BE2"/>
    <w:rPr>
      <w:sz w:val="29"/>
    </w:rPr>
  </w:style>
  <w:style w:type="character" w:customStyle="1" w:styleId="33">
    <w:name w:val="Основной текст с отступом 3 Знак"/>
    <w:basedOn w:val="a2"/>
    <w:link w:val="32"/>
    <w:uiPriority w:val="99"/>
    <w:rsid w:val="00DE4BE2"/>
    <w:rPr>
      <w:rFonts w:ascii="GOST type B" w:hAnsi="GOST type B"/>
      <w:i/>
      <w:iCs/>
      <w:sz w:val="28"/>
    </w:rPr>
  </w:style>
  <w:style w:type="paragraph" w:customStyle="1" w:styleId="affff8">
    <w:name w:val="ТЕКСТ"/>
    <w:basedOn w:val="a1"/>
    <w:link w:val="affff9"/>
    <w:qFormat/>
    <w:rsid w:val="0029070E"/>
    <w:pPr>
      <w:spacing w:line="360" w:lineRule="auto"/>
      <w:ind w:firstLine="720"/>
    </w:pPr>
    <w:rPr>
      <w:sz w:val="28"/>
      <w:szCs w:val="28"/>
    </w:rPr>
  </w:style>
  <w:style w:type="character" w:customStyle="1" w:styleId="affff9">
    <w:name w:val="ТЕКСТ Знак"/>
    <w:basedOn w:val="a2"/>
    <w:link w:val="affff8"/>
    <w:rsid w:val="0029070E"/>
    <w:rPr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rsid w:val="00C0778D"/>
    <w:rPr>
      <w:sz w:val="29"/>
    </w:rPr>
  </w:style>
  <w:style w:type="character" w:customStyle="1" w:styleId="40">
    <w:name w:val="Заголовок 4 Знак"/>
    <w:basedOn w:val="a2"/>
    <w:link w:val="4"/>
    <w:uiPriority w:val="9"/>
    <w:rsid w:val="00C0778D"/>
    <w:rPr>
      <w:b/>
      <w:sz w:val="29"/>
    </w:rPr>
  </w:style>
  <w:style w:type="character" w:customStyle="1" w:styleId="50">
    <w:name w:val="Заголовок 5 Знак"/>
    <w:basedOn w:val="a2"/>
    <w:link w:val="5"/>
    <w:uiPriority w:val="9"/>
    <w:rsid w:val="00C0778D"/>
    <w:rPr>
      <w:rFonts w:ascii="GOST type B" w:hAnsi="GOST type B"/>
      <w:b/>
      <w:i/>
      <w:sz w:val="28"/>
    </w:rPr>
  </w:style>
  <w:style w:type="character" w:customStyle="1" w:styleId="60">
    <w:name w:val="Заголовок 6 Знак"/>
    <w:basedOn w:val="a2"/>
    <w:link w:val="6"/>
    <w:rsid w:val="00C0778D"/>
    <w:rPr>
      <w:sz w:val="29"/>
    </w:rPr>
  </w:style>
  <w:style w:type="character" w:customStyle="1" w:styleId="70">
    <w:name w:val="Заголовок 7 Знак"/>
    <w:basedOn w:val="a2"/>
    <w:link w:val="7"/>
    <w:rsid w:val="00C0778D"/>
    <w:rPr>
      <w:sz w:val="29"/>
    </w:rPr>
  </w:style>
  <w:style w:type="character" w:customStyle="1" w:styleId="80">
    <w:name w:val="Заголовок 8 Знак"/>
    <w:basedOn w:val="a2"/>
    <w:link w:val="8"/>
    <w:rsid w:val="00C0778D"/>
    <w:rPr>
      <w:b/>
      <w:sz w:val="72"/>
    </w:rPr>
  </w:style>
  <w:style w:type="character" w:customStyle="1" w:styleId="90">
    <w:name w:val="Заголовок 9 Знак"/>
    <w:basedOn w:val="a2"/>
    <w:link w:val="9"/>
    <w:rsid w:val="00C0778D"/>
    <w:rPr>
      <w:b/>
      <w:sz w:val="29"/>
    </w:rPr>
  </w:style>
  <w:style w:type="character" w:customStyle="1" w:styleId="ac">
    <w:name w:val="Основной текст с отступом Знак"/>
    <w:basedOn w:val="a2"/>
    <w:link w:val="ab"/>
    <w:rsid w:val="00C0778D"/>
    <w:rPr>
      <w:sz w:val="28"/>
    </w:rPr>
  </w:style>
  <w:style w:type="character" w:customStyle="1" w:styleId="26">
    <w:name w:val="Основной текст 2 Знак"/>
    <w:basedOn w:val="a2"/>
    <w:link w:val="25"/>
    <w:uiPriority w:val="99"/>
    <w:rsid w:val="00C0778D"/>
    <w:rPr>
      <w:b/>
      <w:bCs/>
      <w:sz w:val="24"/>
      <w:szCs w:val="24"/>
    </w:rPr>
  </w:style>
  <w:style w:type="character" w:customStyle="1" w:styleId="35">
    <w:name w:val="Основной текст 3 Знак"/>
    <w:basedOn w:val="a2"/>
    <w:link w:val="34"/>
    <w:rsid w:val="00C0778D"/>
    <w:rPr>
      <w:rFonts w:eastAsia="SimSun"/>
      <w:i/>
      <w:sz w:val="36"/>
      <w:szCs w:val="24"/>
    </w:rPr>
  </w:style>
  <w:style w:type="paragraph" w:customStyle="1" w:styleId="-1">
    <w:name w:val="Название подраздела-1"/>
    <w:basedOn w:val="20"/>
    <w:next w:val="20"/>
    <w:autoRedefine/>
    <w:rsid w:val="00C0778D"/>
    <w:pPr>
      <w:spacing w:after="120"/>
      <w:ind w:firstLine="0"/>
    </w:pPr>
    <w:rPr>
      <w:b/>
      <w:szCs w:val="32"/>
    </w:rPr>
  </w:style>
  <w:style w:type="character" w:customStyle="1" w:styleId="afff1">
    <w:name w:val="Текст сноски Знак"/>
    <w:basedOn w:val="a2"/>
    <w:link w:val="afff0"/>
    <w:semiHidden/>
    <w:rsid w:val="00C0778D"/>
    <w:rPr>
      <w:rFonts w:eastAsia="SimSun"/>
    </w:rPr>
  </w:style>
  <w:style w:type="paragraph" w:customStyle="1" w:styleId="211">
    <w:name w:val="Основной текст 211"/>
    <w:basedOn w:val="a1"/>
    <w:rsid w:val="00C0778D"/>
    <w:pPr>
      <w:overflowPunct w:val="0"/>
      <w:autoSpaceDE w:val="0"/>
      <w:autoSpaceDN w:val="0"/>
      <w:adjustRightInd w:val="0"/>
      <w:ind w:firstLine="340"/>
      <w:jc w:val="both"/>
      <w:textAlignment w:val="baseline"/>
    </w:pPr>
    <w:rPr>
      <w:color w:val="000000"/>
      <w:kern w:val="28"/>
    </w:rPr>
  </w:style>
  <w:style w:type="paragraph" w:customStyle="1" w:styleId="212">
    <w:name w:val="Основной текст с отступом 21"/>
    <w:basedOn w:val="a1"/>
    <w:rsid w:val="00C0778D"/>
    <w:pPr>
      <w:shd w:val="clear" w:color="auto" w:fill="FFFFFF"/>
      <w:overflowPunct w:val="0"/>
      <w:autoSpaceDE w:val="0"/>
      <w:autoSpaceDN w:val="0"/>
      <w:adjustRightInd w:val="0"/>
      <w:ind w:firstLine="425"/>
      <w:jc w:val="both"/>
      <w:textAlignment w:val="baseline"/>
    </w:pPr>
    <w:rPr>
      <w:color w:val="000000"/>
    </w:rPr>
  </w:style>
  <w:style w:type="paragraph" w:customStyle="1" w:styleId="310">
    <w:name w:val="Основной текст с отступом 31"/>
    <w:basedOn w:val="a1"/>
    <w:rsid w:val="00C0778D"/>
    <w:pPr>
      <w:overflowPunct w:val="0"/>
      <w:autoSpaceDE w:val="0"/>
      <w:autoSpaceDN w:val="0"/>
      <w:adjustRightInd w:val="0"/>
      <w:ind w:firstLine="567"/>
      <w:jc w:val="center"/>
      <w:textAlignment w:val="baseline"/>
    </w:pPr>
    <w:rPr>
      <w:rFonts w:ascii="Academy" w:hAnsi="Academy"/>
      <w:color w:val="000000"/>
      <w:sz w:val="32"/>
    </w:rPr>
  </w:style>
  <w:style w:type="paragraph" w:customStyle="1" w:styleId="affffa">
    <w:name w:val="Основной ткст"/>
    <w:basedOn w:val="a1"/>
    <w:rsid w:val="00C0778D"/>
    <w:pPr>
      <w:ind w:firstLine="567"/>
    </w:pPr>
    <w:rPr>
      <w:rFonts w:ascii="Tahoma" w:hAnsi="Tahoma"/>
      <w:sz w:val="28"/>
    </w:rPr>
  </w:style>
  <w:style w:type="paragraph" w:customStyle="1" w:styleId="320">
    <w:name w:val="Основной текст с отступом 32"/>
    <w:basedOn w:val="a1"/>
    <w:rsid w:val="00C0778D"/>
    <w:pPr>
      <w:ind w:firstLine="567"/>
      <w:jc w:val="center"/>
    </w:pPr>
    <w:rPr>
      <w:rFonts w:ascii="Academy" w:hAnsi="Academy"/>
      <w:color w:val="000000"/>
      <w:sz w:val="32"/>
    </w:rPr>
  </w:style>
  <w:style w:type="character" w:styleId="affffb">
    <w:name w:val="Placeholder Text"/>
    <w:basedOn w:val="a2"/>
    <w:uiPriority w:val="99"/>
    <w:semiHidden/>
    <w:rsid w:val="00C0778D"/>
    <w:rPr>
      <w:color w:val="808080"/>
    </w:rPr>
  </w:style>
  <w:style w:type="character" w:customStyle="1" w:styleId="15">
    <w:name w:val="Стиль1 Знак"/>
    <w:link w:val="1"/>
    <w:rsid w:val="004B17F3"/>
    <w:rPr>
      <w:rFonts w:ascii="Courier" w:eastAsia="SimSun" w:hAnsi="Courier"/>
      <w:caps/>
      <w:sz w:val="42"/>
      <w:szCs w:val="24"/>
    </w:rPr>
  </w:style>
  <w:style w:type="paragraph" w:customStyle="1" w:styleId="podrazdel">
    <w:name w:val="podrazdel"/>
    <w:basedOn w:val="a1"/>
    <w:rsid w:val="004B17F3"/>
    <w:pPr>
      <w:spacing w:before="100" w:beforeAutospacing="1" w:after="100" w:afterAutospacing="1"/>
    </w:pPr>
    <w:rPr>
      <w:sz w:val="24"/>
      <w:szCs w:val="24"/>
    </w:rPr>
  </w:style>
  <w:style w:type="paragraph" w:customStyle="1" w:styleId="info">
    <w:name w:val="info"/>
    <w:basedOn w:val="a1"/>
    <w:rsid w:val="004B17F3"/>
    <w:pPr>
      <w:spacing w:before="100" w:beforeAutospacing="1" w:after="100" w:afterAutospacing="1"/>
    </w:pPr>
    <w:rPr>
      <w:sz w:val="24"/>
      <w:szCs w:val="24"/>
    </w:rPr>
  </w:style>
  <w:style w:type="paragraph" w:customStyle="1" w:styleId="Style20">
    <w:name w:val="Style20"/>
    <w:basedOn w:val="a1"/>
    <w:uiPriority w:val="99"/>
    <w:rsid w:val="004B17F3"/>
    <w:pPr>
      <w:widowControl w:val="0"/>
      <w:autoSpaceDE w:val="0"/>
      <w:autoSpaceDN w:val="0"/>
      <w:adjustRightInd w:val="0"/>
      <w:spacing w:line="285" w:lineRule="exact"/>
      <w:ind w:firstLine="418"/>
      <w:jc w:val="both"/>
    </w:pPr>
    <w:rPr>
      <w:sz w:val="24"/>
      <w:szCs w:val="24"/>
    </w:rPr>
  </w:style>
  <w:style w:type="character" w:customStyle="1" w:styleId="FontStyle94">
    <w:name w:val="Font Style94"/>
    <w:uiPriority w:val="99"/>
    <w:rsid w:val="004B17F3"/>
    <w:rPr>
      <w:rFonts w:ascii="Times New Roman" w:hAnsi="Times New Roman" w:cs="Times New Roman"/>
      <w:sz w:val="20"/>
      <w:szCs w:val="20"/>
    </w:rPr>
  </w:style>
  <w:style w:type="character" w:customStyle="1" w:styleId="FontStyle126">
    <w:name w:val="Font Style126"/>
    <w:uiPriority w:val="99"/>
    <w:rsid w:val="004B17F3"/>
    <w:rPr>
      <w:rFonts w:ascii="Times New Roman" w:hAnsi="Times New Roman" w:cs="Times New Roman"/>
      <w:b/>
      <w:bCs/>
      <w:i/>
      <w:iCs/>
      <w:spacing w:val="40"/>
      <w:sz w:val="20"/>
      <w:szCs w:val="20"/>
    </w:rPr>
  </w:style>
  <w:style w:type="character" w:customStyle="1" w:styleId="FontStyle130">
    <w:name w:val="Font Style130"/>
    <w:uiPriority w:val="99"/>
    <w:rsid w:val="004B17F3"/>
    <w:rPr>
      <w:rFonts w:ascii="Times New Roman" w:hAnsi="Times New Roman" w:cs="Times New Roman"/>
      <w:b/>
      <w:bCs/>
      <w:sz w:val="20"/>
      <w:szCs w:val="20"/>
    </w:rPr>
  </w:style>
  <w:style w:type="character" w:customStyle="1" w:styleId="29Arial15pt">
    <w:name w:val="Основной текст (29) + Arial;15 pt;Курсив"/>
    <w:rsid w:val="004B17F3"/>
    <w:rPr>
      <w:rFonts w:ascii="Arial" w:eastAsia="Arial" w:hAnsi="Arial" w:cs="Arial"/>
      <w:b w:val="0"/>
      <w:bCs w:val="0"/>
      <w:i/>
      <w:iCs/>
      <w:smallCaps w:val="0"/>
      <w:strike w:val="0"/>
      <w:sz w:val="30"/>
      <w:szCs w:val="30"/>
    </w:rPr>
  </w:style>
  <w:style w:type="character" w:customStyle="1" w:styleId="53">
    <w:name w:val="Основной текст (53) + Курсив"/>
    <w:rsid w:val="004B17F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2"/>
      <w:szCs w:val="32"/>
    </w:rPr>
  </w:style>
  <w:style w:type="character" w:customStyle="1" w:styleId="53ArialNarrow14pt">
    <w:name w:val="Основной текст (53) + Arial Narrow;14 pt;Курсив"/>
    <w:rsid w:val="004B17F3"/>
    <w:rPr>
      <w:rFonts w:ascii="Arial Narrow" w:eastAsia="Arial Narrow" w:hAnsi="Arial Narrow" w:cs="Arial Narrow"/>
      <w:b w:val="0"/>
      <w:bCs w:val="0"/>
      <w:i/>
      <w:iCs/>
      <w:smallCaps w:val="0"/>
      <w:strike w:val="0"/>
      <w:sz w:val="28"/>
      <w:szCs w:val="28"/>
    </w:rPr>
  </w:style>
  <w:style w:type="character" w:customStyle="1" w:styleId="accented">
    <w:name w:val="accented"/>
    <w:rsid w:val="004B17F3"/>
  </w:style>
  <w:style w:type="character" w:customStyle="1" w:styleId="A20">
    <w:name w:val="A2"/>
    <w:uiPriority w:val="99"/>
    <w:rsid w:val="004B17F3"/>
    <w:rPr>
      <w:rFonts w:cs="Myriad Pro"/>
      <w:color w:val="000000"/>
      <w:sz w:val="14"/>
      <w:szCs w:val="14"/>
    </w:rPr>
  </w:style>
  <w:style w:type="paragraph" w:customStyle="1" w:styleId="Default">
    <w:name w:val="Default"/>
    <w:rsid w:val="004B17F3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43">
    <w:name w:val="Сетка таблицы4"/>
    <w:basedOn w:val="a3"/>
    <w:next w:val="afff8"/>
    <w:rsid w:val="00545D0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c">
    <w:name w:val="Нет списка1"/>
    <w:next w:val="a4"/>
    <w:uiPriority w:val="99"/>
    <w:semiHidden/>
    <w:unhideWhenUsed/>
    <w:rsid w:val="00F63BEB"/>
  </w:style>
  <w:style w:type="table" w:customStyle="1" w:styleId="54">
    <w:name w:val="Сетка таблицы5"/>
    <w:basedOn w:val="a3"/>
    <w:next w:val="afff8"/>
    <w:rsid w:val="00F63B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c">
    <w:name w:val="Для диплома"/>
    <w:basedOn w:val="a1"/>
    <w:rsid w:val="00D222D2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Bodytext2">
    <w:name w:val="Body text (2)_"/>
    <w:basedOn w:val="a2"/>
    <w:link w:val="Bodytext20"/>
    <w:rsid w:val="00E25C55"/>
    <w:rPr>
      <w:sz w:val="32"/>
      <w:szCs w:val="32"/>
      <w:shd w:val="clear" w:color="auto" w:fill="FFFFFF"/>
    </w:rPr>
  </w:style>
  <w:style w:type="paragraph" w:customStyle="1" w:styleId="Bodytext20">
    <w:name w:val="Body text (2)"/>
    <w:basedOn w:val="a1"/>
    <w:link w:val="Bodytext2"/>
    <w:rsid w:val="00E25C55"/>
    <w:pPr>
      <w:widowControl w:val="0"/>
      <w:shd w:val="clear" w:color="auto" w:fill="FFFFFF"/>
      <w:spacing w:before="180" w:line="368" w:lineRule="exact"/>
      <w:jc w:val="both"/>
    </w:pPr>
    <w:rPr>
      <w:sz w:val="32"/>
      <w:szCs w:val="32"/>
    </w:rPr>
  </w:style>
  <w:style w:type="paragraph" w:styleId="z-">
    <w:name w:val="HTML Top of Form"/>
    <w:basedOn w:val="a1"/>
    <w:next w:val="a1"/>
    <w:link w:val="z-0"/>
    <w:hidden/>
    <w:uiPriority w:val="99"/>
    <w:unhideWhenUsed/>
    <w:rsid w:val="00136AD5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2"/>
    <w:link w:val="z-"/>
    <w:uiPriority w:val="99"/>
    <w:rsid w:val="00136AD5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1"/>
    <w:next w:val="a1"/>
    <w:link w:val="z-2"/>
    <w:hidden/>
    <w:uiPriority w:val="99"/>
    <w:unhideWhenUsed/>
    <w:rsid w:val="00136AD5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2"/>
    <w:link w:val="z-1"/>
    <w:uiPriority w:val="99"/>
    <w:rsid w:val="00136AD5"/>
    <w:rPr>
      <w:rFonts w:ascii="Arial" w:hAnsi="Arial" w:cs="Arial"/>
      <w:vanish/>
      <w:sz w:val="16"/>
      <w:szCs w:val="16"/>
    </w:rPr>
  </w:style>
  <w:style w:type="paragraph" w:customStyle="1" w:styleId="2a">
    <w:name w:val="Îñíîâíîé òåêñò 2"/>
    <w:basedOn w:val="a1"/>
    <w:rsid w:val="00FD6753"/>
    <w:pPr>
      <w:ind w:firstLine="709"/>
    </w:pPr>
    <w:rPr>
      <w:sz w:val="28"/>
    </w:rPr>
  </w:style>
  <w:style w:type="table" w:customStyle="1" w:styleId="63">
    <w:name w:val="Сетка таблицы6"/>
    <w:basedOn w:val="a3"/>
    <w:next w:val="afff8"/>
    <w:uiPriority w:val="59"/>
    <w:rsid w:val="00D41E3B"/>
    <w:rPr>
      <w:rFonts w:asciiTheme="minorHAnsi" w:eastAsiaTheme="minorEastAsia" w:hAnsiTheme="minorHAnsi" w:cstheme="minorBid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3">
    <w:name w:val="Сетка таблицы7"/>
    <w:basedOn w:val="a3"/>
    <w:next w:val="afff8"/>
    <w:rsid w:val="00B568B1"/>
    <w:rPr>
      <w:rFonts w:asciiTheme="minorHAnsi" w:eastAsiaTheme="minorEastAsia" w:hAnsiTheme="minorHAnsi" w:cstheme="minorBid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3">
    <w:name w:val="Сетка таблицы8"/>
    <w:basedOn w:val="a3"/>
    <w:next w:val="afff8"/>
    <w:uiPriority w:val="59"/>
    <w:rsid w:val="00487537"/>
    <w:rPr>
      <w:rFonts w:asciiTheme="minorHAnsi" w:eastAsiaTheme="minorEastAsia" w:hAnsiTheme="minorHAnsi" w:cstheme="minorBid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1"/>
    <w:link w:val="HTML0"/>
    <w:uiPriority w:val="99"/>
    <w:unhideWhenUsed/>
    <w:rsid w:val="00C67C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2"/>
    <w:link w:val="HTML"/>
    <w:uiPriority w:val="99"/>
    <w:rsid w:val="00C67C69"/>
    <w:rPr>
      <w:rFonts w:ascii="Courier New" w:hAnsi="Courier New" w:cs="Courier New"/>
    </w:rPr>
  </w:style>
  <w:style w:type="paragraph" w:styleId="affffd">
    <w:name w:val="endnote text"/>
    <w:basedOn w:val="a1"/>
    <w:link w:val="affffe"/>
    <w:uiPriority w:val="99"/>
    <w:unhideWhenUsed/>
    <w:rsid w:val="00AB1A87"/>
    <w:pPr>
      <w:ind w:firstLine="720"/>
      <w:jc w:val="both"/>
    </w:pPr>
    <w:rPr>
      <w:lang w:bidi="ru-RU"/>
    </w:rPr>
  </w:style>
  <w:style w:type="character" w:customStyle="1" w:styleId="affffe">
    <w:name w:val="Текст концевой сноски Знак"/>
    <w:basedOn w:val="a2"/>
    <w:link w:val="affffd"/>
    <w:uiPriority w:val="99"/>
    <w:rsid w:val="00AB1A87"/>
    <w:rPr>
      <w:lang w:bidi="ru-RU"/>
    </w:rPr>
  </w:style>
  <w:style w:type="character" w:styleId="afffff">
    <w:name w:val="endnote reference"/>
    <w:basedOn w:val="a2"/>
    <w:uiPriority w:val="99"/>
    <w:unhideWhenUsed/>
    <w:rsid w:val="00AB1A87"/>
    <w:rPr>
      <w:vertAlign w:val="superscript"/>
    </w:rPr>
  </w:style>
  <w:style w:type="paragraph" w:styleId="afffff0">
    <w:name w:val="annotation subject"/>
    <w:basedOn w:val="af2"/>
    <w:next w:val="af2"/>
    <w:link w:val="afffff1"/>
    <w:uiPriority w:val="99"/>
    <w:unhideWhenUsed/>
    <w:rsid w:val="00AB1A87"/>
    <w:pPr>
      <w:ind w:firstLine="720"/>
      <w:jc w:val="both"/>
    </w:pPr>
    <w:rPr>
      <w:b/>
      <w:bCs/>
      <w:lang w:bidi="ru-RU"/>
    </w:rPr>
  </w:style>
  <w:style w:type="character" w:customStyle="1" w:styleId="afffff1">
    <w:name w:val="Тема примечания Знак"/>
    <w:basedOn w:val="af3"/>
    <w:link w:val="afffff0"/>
    <w:uiPriority w:val="99"/>
    <w:rsid w:val="00AB1A87"/>
    <w:rPr>
      <w:b/>
      <w:bCs/>
      <w:lang w:bidi="ru-RU"/>
    </w:rPr>
  </w:style>
  <w:style w:type="paragraph" w:customStyle="1" w:styleId="WW-2">
    <w:name w:val="WW-Основной текст 2"/>
    <w:basedOn w:val="a1"/>
    <w:rsid w:val="00AB1A87"/>
    <w:rPr>
      <w:sz w:val="28"/>
      <w:szCs w:val="24"/>
      <w:lang w:eastAsia="ar-SA"/>
    </w:rPr>
  </w:style>
  <w:style w:type="character" w:customStyle="1" w:styleId="longtext">
    <w:name w:val="long_text"/>
    <w:basedOn w:val="a2"/>
    <w:rsid w:val="00AB1A87"/>
    <w:rPr>
      <w:rFonts w:cs="Times New Roman"/>
    </w:rPr>
  </w:style>
  <w:style w:type="paragraph" w:customStyle="1" w:styleId="39">
    <w:name w:val="заголовок 3"/>
    <w:basedOn w:val="a1"/>
    <w:next w:val="a1"/>
    <w:rsid w:val="00AB1A87"/>
    <w:pPr>
      <w:keepNext/>
      <w:widowControl w:val="0"/>
      <w:ind w:firstLine="851"/>
      <w:jc w:val="center"/>
    </w:pPr>
    <w:rPr>
      <w:sz w:val="28"/>
      <w:lang w:val="en-US"/>
    </w:rPr>
  </w:style>
  <w:style w:type="character" w:customStyle="1" w:styleId="CambriaMath">
    <w:name w:val="Стиль Cambria Math курсив"/>
    <w:basedOn w:val="a2"/>
    <w:rsid w:val="00AB1A87"/>
    <w:rPr>
      <w:rFonts w:ascii="Times New Roman" w:hAnsi="Times New Roman" w:cs="Times New Roman"/>
      <w:iCs/>
      <w:sz w:val="28"/>
    </w:rPr>
  </w:style>
  <w:style w:type="paragraph" w:customStyle="1" w:styleId="textjust">
    <w:name w:val="textjust"/>
    <w:basedOn w:val="a1"/>
    <w:rsid w:val="00196407"/>
    <w:pPr>
      <w:spacing w:before="100" w:beforeAutospacing="1" w:after="100" w:afterAutospacing="1"/>
    </w:pPr>
    <w:rPr>
      <w:sz w:val="24"/>
      <w:szCs w:val="24"/>
    </w:rPr>
  </w:style>
  <w:style w:type="character" w:styleId="afffff2">
    <w:name w:val="Intense Emphasis"/>
    <w:uiPriority w:val="21"/>
    <w:qFormat/>
    <w:rsid w:val="00386005"/>
    <w:rPr>
      <w:b/>
      <w:bCs/>
      <w:i/>
      <w:iCs/>
      <w:color w:val="4F81BD"/>
    </w:rPr>
  </w:style>
  <w:style w:type="paragraph" w:customStyle="1" w:styleId="afffff3">
    <w:name w:val="Содержимое таблицы"/>
    <w:basedOn w:val="a1"/>
    <w:rsid w:val="00792A9F"/>
    <w:pPr>
      <w:widowControl w:val="0"/>
      <w:suppressLineNumbers/>
      <w:suppressAutoHyphens/>
    </w:pPr>
    <w:rPr>
      <w:kern w:val="1"/>
      <w:sz w:val="24"/>
      <w:szCs w:val="24"/>
    </w:rPr>
  </w:style>
  <w:style w:type="table" w:customStyle="1" w:styleId="110">
    <w:name w:val="Сетка таблицы11"/>
    <w:basedOn w:val="a3"/>
    <w:uiPriority w:val="59"/>
    <w:rsid w:val="00DB49DE"/>
    <w:pPr>
      <w:ind w:firstLine="567"/>
    </w:pPr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d">
    <w:name w:val="Чертежный Знак"/>
    <w:basedOn w:val="a2"/>
    <w:link w:val="afc"/>
    <w:rsid w:val="00B176DD"/>
    <w:rPr>
      <w:rFonts w:ascii="ISOCPEUR" w:hAnsi="ISOCPEUR"/>
      <w:i/>
      <w:sz w:val="28"/>
      <w:lang w:val="uk-UA"/>
    </w:rPr>
  </w:style>
  <w:style w:type="character" w:customStyle="1" w:styleId="FontStyle347">
    <w:name w:val="Font Style347"/>
    <w:basedOn w:val="a2"/>
    <w:uiPriority w:val="99"/>
    <w:rsid w:val="00B176DD"/>
    <w:rPr>
      <w:rFonts w:ascii="Times New Roman" w:hAnsi="Times New Roman" w:cs="Times New Roman"/>
      <w:sz w:val="20"/>
      <w:szCs w:val="20"/>
    </w:rPr>
  </w:style>
  <w:style w:type="character" w:customStyle="1" w:styleId="FontStyle419">
    <w:name w:val="Font Style419"/>
    <w:rsid w:val="00B176DD"/>
    <w:rPr>
      <w:rFonts w:ascii="Constantia" w:hAnsi="Constantia" w:cs="Constantia" w:hint="default"/>
      <w:sz w:val="16"/>
      <w:szCs w:val="16"/>
    </w:rPr>
  </w:style>
  <w:style w:type="paragraph" w:customStyle="1" w:styleId="Style235">
    <w:name w:val="Style235"/>
    <w:basedOn w:val="a1"/>
    <w:rsid w:val="00B176DD"/>
    <w:pPr>
      <w:widowControl w:val="0"/>
      <w:autoSpaceDE w:val="0"/>
      <w:autoSpaceDN w:val="0"/>
      <w:adjustRightInd w:val="0"/>
      <w:spacing w:line="274" w:lineRule="exact"/>
      <w:ind w:hanging="706"/>
    </w:pPr>
    <w:rPr>
      <w:sz w:val="24"/>
      <w:szCs w:val="24"/>
    </w:rPr>
  </w:style>
  <w:style w:type="paragraph" w:customStyle="1" w:styleId="Style249">
    <w:name w:val="Style249"/>
    <w:basedOn w:val="a1"/>
    <w:rsid w:val="00B176DD"/>
    <w:pPr>
      <w:widowControl w:val="0"/>
      <w:autoSpaceDE w:val="0"/>
      <w:autoSpaceDN w:val="0"/>
      <w:adjustRightInd w:val="0"/>
      <w:spacing w:line="274" w:lineRule="exact"/>
    </w:pPr>
    <w:rPr>
      <w:sz w:val="24"/>
      <w:szCs w:val="24"/>
    </w:rPr>
  </w:style>
  <w:style w:type="paragraph" w:customStyle="1" w:styleId="Style284">
    <w:name w:val="Style284"/>
    <w:basedOn w:val="a1"/>
    <w:uiPriority w:val="99"/>
    <w:rsid w:val="00B176DD"/>
    <w:pPr>
      <w:widowControl w:val="0"/>
      <w:autoSpaceDE w:val="0"/>
      <w:autoSpaceDN w:val="0"/>
      <w:adjustRightInd w:val="0"/>
      <w:spacing w:line="278" w:lineRule="exact"/>
      <w:jc w:val="both"/>
    </w:pPr>
    <w:rPr>
      <w:sz w:val="24"/>
      <w:szCs w:val="24"/>
    </w:rPr>
  </w:style>
  <w:style w:type="paragraph" w:customStyle="1" w:styleId="Style100">
    <w:name w:val="Style100"/>
    <w:basedOn w:val="a1"/>
    <w:rsid w:val="00B176DD"/>
    <w:pPr>
      <w:widowControl w:val="0"/>
      <w:autoSpaceDE w:val="0"/>
      <w:autoSpaceDN w:val="0"/>
      <w:adjustRightInd w:val="0"/>
      <w:spacing w:line="283" w:lineRule="exact"/>
      <w:jc w:val="both"/>
    </w:pPr>
    <w:rPr>
      <w:sz w:val="24"/>
      <w:szCs w:val="24"/>
    </w:rPr>
  </w:style>
  <w:style w:type="character" w:customStyle="1" w:styleId="1d">
    <w:name w:val="Основной текст Знак1"/>
    <w:uiPriority w:val="99"/>
    <w:rsid w:val="000A1184"/>
    <w:rPr>
      <w:rFonts w:ascii="Times New Roman" w:hAnsi="Times New Roman" w:cs="Times New Roman"/>
      <w:sz w:val="17"/>
      <w:szCs w:val="17"/>
      <w:shd w:val="clear" w:color="auto" w:fill="FFFFFF"/>
    </w:rPr>
  </w:style>
  <w:style w:type="paragraph" w:customStyle="1" w:styleId="afffff4">
    <w:name w:val="Автозамена"/>
    <w:rsid w:val="000A1184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1e">
    <w:name w:val="Абзац списку1"/>
    <w:basedOn w:val="a1"/>
    <w:rsid w:val="000A1184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afffff5">
    <w:name w:val="Revision"/>
    <w:hidden/>
    <w:uiPriority w:val="99"/>
    <w:semiHidden/>
    <w:rsid w:val="00A1105D"/>
  </w:style>
  <w:style w:type="character" w:customStyle="1" w:styleId="afff7">
    <w:name w:val="Абзац списка Знак"/>
    <w:basedOn w:val="a2"/>
    <w:link w:val="afff6"/>
    <w:uiPriority w:val="34"/>
    <w:locked/>
    <w:rsid w:val="001E544C"/>
    <w:rPr>
      <w:rFonts w:eastAsia="SimSun"/>
      <w:sz w:val="24"/>
      <w:szCs w:val="24"/>
    </w:rPr>
  </w:style>
  <w:style w:type="table" w:customStyle="1" w:styleId="TableGrid">
    <w:name w:val="TableGrid"/>
    <w:rsid w:val="00FA6B81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394E75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f">
    <w:name w:val="Неразрешенное упоминание1"/>
    <w:basedOn w:val="a2"/>
    <w:uiPriority w:val="99"/>
    <w:semiHidden/>
    <w:unhideWhenUsed/>
    <w:rsid w:val="00C81FC7"/>
    <w:rPr>
      <w:color w:val="605E5C"/>
      <w:shd w:val="clear" w:color="auto" w:fill="E1DFDD"/>
    </w:rPr>
  </w:style>
  <w:style w:type="table" w:customStyle="1" w:styleId="93">
    <w:name w:val="Сетка таблицы9"/>
    <w:basedOn w:val="a3"/>
    <w:next w:val="afff8"/>
    <w:uiPriority w:val="39"/>
    <w:rsid w:val="009704D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79">
    <w:name w:val="Font Style279"/>
    <w:uiPriority w:val="99"/>
    <w:rsid w:val="00BE2F6D"/>
    <w:rPr>
      <w:rFonts w:ascii="Times New Roman" w:hAnsi="Times New Roman" w:cs="Times New Roman" w:hint="default"/>
      <w:sz w:val="30"/>
      <w:szCs w:val="30"/>
    </w:rPr>
  </w:style>
  <w:style w:type="paragraph" w:customStyle="1" w:styleId="rfwpremovedmarginbottom">
    <w:name w:val="rfwp_removedmarginbottom"/>
    <w:basedOn w:val="a1"/>
    <w:rsid w:val="00BE2F6D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265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83768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1248409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211111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100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28071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6948906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596051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</w:divsChild>
    </w:div>
    <w:div w:id="5242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7202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555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43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139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71580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2918605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44488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146506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80461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57313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539317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1124762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76744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793671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51590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9410630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92021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4274280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428230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474233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47385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73358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91325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2616403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945371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331561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36141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09415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174606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998653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4445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4426491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08513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478695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465963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7948321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4054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8014565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5937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5655788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510407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084374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97651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5013920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93655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4313240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43250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</w:divsChild>
    </w:div>
    <w:div w:id="8554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09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530504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6239269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425031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935586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95766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999693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874681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0572437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54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1052262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4259193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8362663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40101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3289414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30160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706176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4237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67085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807226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586261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97953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9752160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01681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069261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11384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053968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578335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947616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143313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845284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94339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1521428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36673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5129134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5340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374544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017477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59928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17127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19294627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00186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  <w:div w:id="21461238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94757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2" w:color="auto"/>
                <w:bottom w:val="single" w:sz="2" w:space="0" w:color="auto"/>
                <w:right w:val="single" w:sz="2" w:space="2" w:color="auto"/>
              </w:divBdr>
            </w:div>
          </w:divsChild>
        </w:div>
      </w:divsChild>
    </w:div>
    <w:div w:id="15040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3.xml"/><Relationship Id="rId63" Type="http://schemas.openxmlformats.org/officeDocument/2006/relationships/footer" Target="footer9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microsoft.com/office/2016/09/relationships/commentsIds" Target="commentsId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oter" Target="footer5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footer" Target="footer7.xml"/><Relationship Id="rId19" Type="http://schemas.openxmlformats.org/officeDocument/2006/relationships/image" Target="media/image3.jpeg"/><Relationship Id="rId14" Type="http://schemas.openxmlformats.org/officeDocument/2006/relationships/hyperlink" Target="https://galaktika.ru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oter" Target="footer4.xml"/><Relationship Id="rId64" Type="http://schemas.openxmlformats.org/officeDocument/2006/relationships/footer" Target="footer10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://hr1.my1.ru/_si/0/27113921.png" TargetMode="External"/><Relationship Id="rId17" Type="http://schemas.openxmlformats.org/officeDocument/2006/relationships/hyperlink" Target="https://galaktika.ru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67" Type="http://schemas.microsoft.com/office/2011/relationships/people" Target="people.xml"/><Relationship Id="rId20" Type="http://schemas.openxmlformats.org/officeDocument/2006/relationships/hyperlink" Target="https://parus.com/" TargetMode="External"/><Relationship Id="rId41" Type="http://schemas.openxmlformats.org/officeDocument/2006/relationships/image" Target="media/image24.png"/><Relationship Id="rId54" Type="http://schemas.openxmlformats.org/officeDocument/2006/relationships/footer" Target="footer2.xml"/><Relationship Id="rId62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alaktika.ru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7.png"/><Relationship Id="rId10" Type="http://schemas.microsoft.com/office/2011/relationships/commentsExtended" Target="commentsExtended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footer" Target="footer6.xml"/><Relationship Id="rId65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3" Type="http://schemas.openxmlformats.org/officeDocument/2006/relationships/image" Target="media/image1.jpeg"/><Relationship Id="rId18" Type="http://schemas.openxmlformats.org/officeDocument/2006/relationships/hyperlink" Target="https://parus.com/" TargetMode="External"/><Relationship Id="rId39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valj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78DF3-CA6F-47BC-B446-9BEA3F7FD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valj</Template>
  <TotalTime>72</TotalTime>
  <Pages>52</Pages>
  <Words>6741</Words>
  <Characters>38424</Characters>
  <Application>Microsoft Office Word</Application>
  <DocSecurity>0</DocSecurity>
  <Lines>320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>ДИПЛОМ. ПЗ</vt:lpstr>
      <vt:lpstr>1.2 Описание входной и выходной информации</vt:lpstr>
    </vt:vector>
  </TitlesOfParts>
  <Company>SPecialiST RePack</Company>
  <LinksUpToDate>false</LinksUpToDate>
  <CharactersWithSpaces>45075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ДИПЛОМ. ПЗ</dc:title>
  <dc:creator>Анютка</dc:creator>
  <cp:keywords>дипломная</cp:keywords>
  <cp:lastModifiedBy>User</cp:lastModifiedBy>
  <cp:revision>79</cp:revision>
  <cp:lastPrinted>2024-06-11T10:32:00Z</cp:lastPrinted>
  <dcterms:created xsi:type="dcterms:W3CDTF">2024-08-16T07:24:00Z</dcterms:created>
  <dcterms:modified xsi:type="dcterms:W3CDTF">2025-06-03T10:19:00Z</dcterms:modified>
</cp:coreProperties>
</file>